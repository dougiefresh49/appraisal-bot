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10A60A" w14:textId="77777777" w:rsidR="006C0EBF" w:rsidRPr="00650D85" w:rsidRDefault="006C0EBF">
      <w:pPr>
        <w:jc w:val="both"/>
        <w:rPr>
          <w:rFonts w:ascii="Arial" w:hAnsi="Arial" w:cs="Arial"/>
          <w:b/>
          <w:bCs/>
        </w:rPr>
      </w:pPr>
      <w:r w:rsidRPr="00650D85">
        <w:rPr>
          <w:rFonts w:ascii="Arial" w:hAnsi="Arial" w:cs="Arial"/>
          <w:b/>
          <w:bCs/>
          <w:spacing w:val="-3"/>
        </w:rPr>
        <w:t xml:space="preserve">      </w:t>
      </w:r>
    </w:p>
    <w:p w14:paraId="51BE8920" w14:textId="77777777" w:rsidR="006C0EBF" w:rsidRPr="00650D85" w:rsidRDefault="006C0EBF">
      <w:pPr>
        <w:jc w:val="both"/>
        <w:rPr>
          <w:rFonts w:ascii="Arial" w:hAnsi="Arial" w:cs="Arial"/>
          <w:b/>
          <w:bCs/>
        </w:rPr>
      </w:pPr>
    </w:p>
    <w:p w14:paraId="159F7302" w14:textId="77777777" w:rsidR="006C0EBF" w:rsidRPr="00650D85" w:rsidRDefault="006C0EBF">
      <w:pPr>
        <w:jc w:val="both"/>
        <w:rPr>
          <w:rFonts w:ascii="Arial" w:hAnsi="Arial" w:cs="Arial"/>
          <w:b/>
          <w:bCs/>
        </w:rPr>
      </w:pPr>
    </w:p>
    <w:p w14:paraId="210BDA29" w14:textId="77777777" w:rsidR="006C0EBF" w:rsidRPr="00650D85" w:rsidRDefault="006C0EBF">
      <w:pPr>
        <w:jc w:val="both"/>
        <w:rPr>
          <w:rFonts w:ascii="Arial" w:hAnsi="Arial" w:cs="Arial"/>
          <w:b/>
          <w:bCs/>
        </w:rPr>
      </w:pPr>
    </w:p>
    <w:p w14:paraId="5EBD26D7" w14:textId="77777777" w:rsidR="006C0EBF" w:rsidRPr="00650D85" w:rsidRDefault="006C0EBF">
      <w:pPr>
        <w:jc w:val="both"/>
        <w:rPr>
          <w:rFonts w:ascii="Arial" w:hAnsi="Arial" w:cs="Arial"/>
          <w:b/>
          <w:bCs/>
        </w:rPr>
      </w:pPr>
    </w:p>
    <w:p w14:paraId="1987FF0B" w14:textId="77777777" w:rsidR="006C0EBF" w:rsidRPr="00650D85" w:rsidRDefault="006C0EBF">
      <w:pPr>
        <w:jc w:val="both"/>
        <w:rPr>
          <w:rFonts w:ascii="Arial" w:hAnsi="Arial" w:cs="Arial"/>
          <w:b/>
          <w:bCs/>
        </w:rPr>
      </w:pPr>
    </w:p>
    <w:p w14:paraId="115002EB" w14:textId="77777777" w:rsidR="006C0EBF" w:rsidRPr="00650D85" w:rsidRDefault="006C0EBF">
      <w:pPr>
        <w:jc w:val="center"/>
        <w:rPr>
          <w:rFonts w:ascii="Arial" w:hAnsi="Arial" w:cs="Arial"/>
          <w:b/>
          <w:bCs/>
        </w:rPr>
      </w:pPr>
    </w:p>
    <w:p w14:paraId="458CB482" w14:textId="77777777" w:rsidR="006C0EBF" w:rsidRPr="000C1024" w:rsidRDefault="00C77B89" w:rsidP="00563580">
      <w:pPr>
        <w:jc w:val="center"/>
        <w:rPr>
          <w:rFonts w:ascii="Arial" w:hAnsi="Arial" w:cs="Arial"/>
          <w:b/>
          <w:bCs/>
          <w:sz w:val="28"/>
          <w:szCs w:val="28"/>
        </w:rPr>
      </w:pPr>
      <w:r w:rsidRPr="000C1024">
        <w:rPr>
          <w:rFonts w:ascii="Arial" w:hAnsi="Arial" w:cs="Arial"/>
          <w:b/>
          <w:bCs/>
          <w:iCs/>
          <w:sz w:val="28"/>
          <w:szCs w:val="28"/>
        </w:rPr>
        <w:t xml:space="preserve"> </w:t>
      </w:r>
      <w:r w:rsidRPr="005D407B">
        <w:rPr>
          <w:rFonts w:ascii="Arial" w:hAnsi="Arial" w:cs="Arial"/>
          <w:b/>
          <w:bCs/>
          <w:iCs/>
          <w:sz w:val="28"/>
          <w:szCs w:val="28"/>
        </w:rPr>
        <w:t>APPRAISAL</w:t>
      </w:r>
      <w:r w:rsidR="00563580" w:rsidRPr="005D407B">
        <w:rPr>
          <w:rFonts w:ascii="Arial" w:hAnsi="Arial" w:cs="Arial"/>
          <w:b/>
          <w:bCs/>
          <w:iCs/>
          <w:sz w:val="28"/>
          <w:szCs w:val="28"/>
        </w:rPr>
        <w:t xml:space="preserve"> </w:t>
      </w:r>
      <w:r w:rsidR="006C0EBF" w:rsidRPr="005D407B">
        <w:rPr>
          <w:rFonts w:ascii="Arial" w:hAnsi="Arial" w:cs="Arial"/>
          <w:b/>
          <w:bCs/>
          <w:sz w:val="28"/>
          <w:szCs w:val="28"/>
        </w:rPr>
        <w:t>REPORT OF:</w:t>
      </w:r>
      <w:r w:rsidR="006C0EBF" w:rsidRPr="005D407B">
        <w:rPr>
          <w:rFonts w:ascii="Arial" w:hAnsi="Arial" w:cs="Arial"/>
          <w:b/>
          <w:bCs/>
          <w:sz w:val="28"/>
          <w:szCs w:val="28"/>
        </w:rPr>
        <w:fldChar w:fldCharType="begin"/>
      </w:r>
      <w:r w:rsidR="006C0EBF" w:rsidRPr="005D407B">
        <w:rPr>
          <w:rFonts w:ascii="Arial" w:hAnsi="Arial" w:cs="Arial"/>
          <w:b/>
          <w:bCs/>
          <w:sz w:val="28"/>
          <w:szCs w:val="28"/>
        </w:rPr>
        <w:instrText xml:space="preserve">PRIVATE </w:instrText>
      </w:r>
      <w:r w:rsidR="006C0EBF" w:rsidRPr="005D407B">
        <w:rPr>
          <w:rFonts w:ascii="Arial" w:hAnsi="Arial" w:cs="Arial"/>
          <w:b/>
          <w:bCs/>
          <w:sz w:val="28"/>
          <w:szCs w:val="28"/>
        </w:rPr>
        <w:fldChar w:fldCharType="end"/>
      </w:r>
    </w:p>
    <w:p w14:paraId="41F5AF7A" w14:textId="77777777" w:rsidR="006C0EBF" w:rsidRPr="00650D85" w:rsidRDefault="006C0EBF">
      <w:pPr>
        <w:tabs>
          <w:tab w:val="left" w:pos="-720"/>
        </w:tabs>
        <w:jc w:val="both"/>
        <w:rPr>
          <w:rFonts w:ascii="Arial" w:hAnsi="Arial" w:cs="Arial"/>
          <w:b/>
          <w:bCs/>
        </w:rPr>
      </w:pPr>
    </w:p>
    <w:p w14:paraId="0959A368" w14:textId="77777777" w:rsidR="008670C0" w:rsidRPr="007D7F7B" w:rsidRDefault="006C0EBF" w:rsidP="008670C0">
      <w:pPr>
        <w:tabs>
          <w:tab w:val="center" w:pos="4680"/>
        </w:tabs>
        <w:jc w:val="both"/>
        <w:rPr>
          <w:rFonts w:ascii="Arial" w:hAnsi="Arial" w:cs="Arial"/>
          <w:b/>
          <w:bCs/>
        </w:rPr>
      </w:pPr>
      <w:r w:rsidRPr="00650D85">
        <w:rPr>
          <w:rFonts w:ascii="Arial" w:hAnsi="Arial" w:cs="Arial"/>
          <w:b/>
          <w:bCs/>
        </w:rPr>
        <w:tab/>
      </w:r>
      <w:r w:rsidRPr="007D7F7B">
        <w:rPr>
          <w:rFonts w:ascii="Arial" w:hAnsi="Arial" w:cs="Arial"/>
          <w:b/>
          <w:bCs/>
        </w:rPr>
        <w:t xml:space="preserve">THE </w:t>
      </w:r>
      <w:r w:rsidR="007D7F7B" w:rsidRPr="007D7F7B">
        <w:rPr>
          <w:rFonts w:ascii="Arial" w:hAnsi="Arial" w:cs="Arial"/>
          <w:b/>
          <w:bCs/>
        </w:rPr>
        <w:t>PROPERTY LOCATED AT</w:t>
      </w:r>
    </w:p>
    <w:p w14:paraId="4EDE7637" w14:textId="1AD26483" w:rsidR="008670C0" w:rsidRPr="00FA08AA" w:rsidRDefault="005119DF" w:rsidP="008670C0">
      <w:pPr>
        <w:tabs>
          <w:tab w:val="center" w:pos="4680"/>
        </w:tabs>
        <w:jc w:val="both"/>
        <w:rPr>
          <w:rFonts w:ascii="Arial" w:hAnsi="Arial" w:cs="Arial"/>
          <w:b/>
          <w:bCs/>
        </w:rPr>
      </w:pPr>
      <w:r>
        <w:tab/>
        <w:t xml:space="preserve"> </w:t>
      </w:r>
      <w:r w:rsidR="00476953">
        <w:t>{</w:t>
      </w:r>
      <w:proofErr w:type="spellStart"/>
      <w:proofErr w:type="gramStart"/>
      <w:r w:rsidR="000920EC">
        <w:t>subject.address</w:t>
      </w:r>
      <w:proofErr w:type="spellEnd"/>
      <w:proofErr w:type="gramEnd"/>
      <w:r w:rsidR="00476953">
        <w:t>}</w:t>
      </w:r>
    </w:p>
    <w:p w14:paraId="476A06FA" w14:textId="77777777" w:rsidR="006C0EBF" w:rsidRPr="00F51960" w:rsidRDefault="008670C0" w:rsidP="008670C0">
      <w:pPr>
        <w:tabs>
          <w:tab w:val="center" w:pos="4680"/>
        </w:tabs>
        <w:jc w:val="both"/>
        <w:rPr>
          <w:rFonts w:ascii="Arial" w:hAnsi="Arial" w:cs="Arial"/>
          <w:b/>
          <w:bCs/>
        </w:rPr>
      </w:pPr>
      <w:r w:rsidRPr="00FA08AA">
        <w:rPr>
          <w:rFonts w:ascii="Arial" w:hAnsi="Arial" w:cs="Arial"/>
          <w:b/>
          <w:bCs/>
        </w:rPr>
        <w:tab/>
      </w:r>
      <w:r w:rsidR="00856647" w:rsidRPr="00FA08AA">
        <w:rPr>
          <w:rFonts w:ascii="Arial" w:hAnsi="Arial" w:cs="Arial"/>
          <w:b/>
          <w:bCs/>
        </w:rPr>
        <w:t xml:space="preserve">IN </w:t>
      </w:r>
      <w:r w:rsidR="00DD2693" w:rsidRPr="00FA08AA">
        <w:rPr>
          <w:rFonts w:ascii="Arial" w:hAnsi="Arial" w:cs="Arial"/>
          <w:b/>
          <w:bCs/>
        </w:rPr>
        <w:t>MIDLAND</w:t>
      </w:r>
      <w:r w:rsidR="006C0EBF" w:rsidRPr="00FA08AA">
        <w:rPr>
          <w:rFonts w:ascii="Arial" w:hAnsi="Arial" w:cs="Arial"/>
          <w:b/>
          <w:bCs/>
        </w:rPr>
        <w:t xml:space="preserve"> COUNTY, TEXAS</w:t>
      </w:r>
    </w:p>
    <w:p w14:paraId="499A8D58" w14:textId="77777777" w:rsidR="006C0EBF" w:rsidRPr="00F51960" w:rsidRDefault="006C0EBF">
      <w:pPr>
        <w:tabs>
          <w:tab w:val="left" w:pos="-720"/>
        </w:tabs>
        <w:jc w:val="center"/>
        <w:rPr>
          <w:rFonts w:ascii="Arial" w:hAnsi="Arial" w:cs="Arial"/>
        </w:rPr>
      </w:pPr>
    </w:p>
    <w:p w14:paraId="492D51B8" w14:textId="77777777" w:rsidR="006C0EBF" w:rsidRPr="00F51960" w:rsidRDefault="006C0EBF">
      <w:pPr>
        <w:tabs>
          <w:tab w:val="left" w:pos="-720"/>
        </w:tabs>
        <w:jc w:val="center"/>
        <w:rPr>
          <w:rFonts w:ascii="Arial" w:hAnsi="Arial" w:cs="Arial"/>
          <w:b/>
          <w:bCs/>
        </w:rPr>
      </w:pPr>
    </w:p>
    <w:p w14:paraId="6AA4D722" w14:textId="77777777" w:rsidR="006C0EBF" w:rsidRPr="00F51960" w:rsidRDefault="006C0EBF">
      <w:pPr>
        <w:tabs>
          <w:tab w:val="left" w:pos="-720"/>
        </w:tabs>
        <w:jc w:val="both"/>
        <w:rPr>
          <w:rFonts w:ascii="Arial" w:hAnsi="Arial" w:cs="Arial"/>
          <w:b/>
          <w:bCs/>
        </w:rPr>
      </w:pPr>
    </w:p>
    <w:p w14:paraId="50DE24A4" w14:textId="77777777" w:rsidR="001A78A2" w:rsidRPr="00F51960" w:rsidRDefault="006C0EBF" w:rsidP="002764F5">
      <w:pPr>
        <w:tabs>
          <w:tab w:val="center" w:pos="4680"/>
        </w:tabs>
        <w:jc w:val="both"/>
        <w:rPr>
          <w:rFonts w:ascii="Univers Bold Italic" w:hAnsi="Univers Bold Italic"/>
          <w:b/>
          <w:bCs/>
          <w:i/>
        </w:rPr>
      </w:pPr>
      <w:r w:rsidRPr="00F51960">
        <w:rPr>
          <w:rFonts w:ascii="Arial" w:hAnsi="Arial" w:cs="Arial"/>
          <w:b/>
          <w:bCs/>
        </w:rPr>
        <w:tab/>
      </w:r>
      <w:r w:rsidR="001A78A2" w:rsidRPr="00F51960">
        <w:rPr>
          <w:rFonts w:ascii="Univers Bold Italic" w:hAnsi="Univers Bold Italic"/>
          <w:b/>
          <w:bCs/>
          <w:i/>
          <w:sz w:val="28"/>
          <w:szCs w:val="28"/>
        </w:rPr>
        <w:t>AS OF</w:t>
      </w:r>
    </w:p>
    <w:p w14:paraId="753099FE" w14:textId="77777777" w:rsidR="002764F5" w:rsidRDefault="002764F5" w:rsidP="002764F5">
      <w:pPr>
        <w:tabs>
          <w:tab w:val="center" w:pos="4680"/>
        </w:tabs>
        <w:jc w:val="center"/>
        <w:rPr>
          <w:rFonts w:ascii="Univers Bold Italic" w:hAnsi="Univers Bold Italic"/>
          <w:b/>
          <w:bCs/>
        </w:rPr>
      </w:pPr>
    </w:p>
    <w:p w14:paraId="64908D1F" w14:textId="42EC31C7" w:rsidR="002764F5" w:rsidRPr="006816AE" w:rsidRDefault="00476953" w:rsidP="002764F5">
      <w:pPr>
        <w:tabs>
          <w:tab w:val="center" w:pos="4680"/>
        </w:tabs>
        <w:jc w:val="center"/>
        <w:rPr>
          <w:rFonts w:ascii="Univers Bold Italic" w:hAnsi="Univers Bold Italic"/>
          <w:b/>
          <w:bCs/>
        </w:rPr>
      </w:pPr>
      <w:r>
        <w:t>{</w:t>
      </w:r>
      <w:proofErr w:type="spellStart"/>
      <w:proofErr w:type="gramStart"/>
      <w:r w:rsidR="00256C63">
        <w:t>report.date</w:t>
      </w:r>
      <w:proofErr w:type="spellEnd"/>
      <w:proofErr w:type="gramEnd"/>
      <w:r>
        <w:t>}</w:t>
      </w:r>
    </w:p>
    <w:p w14:paraId="1882D507" w14:textId="77777777" w:rsidR="002764F5" w:rsidRPr="006816AE" w:rsidRDefault="002764F5" w:rsidP="002764F5">
      <w:pPr>
        <w:tabs>
          <w:tab w:val="center" w:pos="4680"/>
        </w:tabs>
        <w:jc w:val="center"/>
        <w:rPr>
          <w:rFonts w:ascii="Univers Bold Italic" w:hAnsi="Univers Bold Italic"/>
          <w:b/>
          <w:bCs/>
        </w:rPr>
      </w:pPr>
    </w:p>
    <w:p w14:paraId="6E331D32" w14:textId="77777777" w:rsidR="002764F5" w:rsidRPr="006816AE" w:rsidRDefault="002764F5" w:rsidP="002764F5">
      <w:pPr>
        <w:tabs>
          <w:tab w:val="left" w:pos="-720"/>
        </w:tabs>
        <w:jc w:val="both"/>
        <w:rPr>
          <w:b/>
          <w:i/>
        </w:rPr>
      </w:pPr>
    </w:p>
    <w:p w14:paraId="39F3F516" w14:textId="77777777" w:rsidR="001A78A2" w:rsidRPr="006816AE" w:rsidRDefault="001A78A2" w:rsidP="001A78A2">
      <w:pPr>
        <w:tabs>
          <w:tab w:val="center" w:pos="4680"/>
        </w:tabs>
        <w:jc w:val="center"/>
        <w:rPr>
          <w:rFonts w:ascii="Univers Bold Italic" w:hAnsi="Univers Bold Italic"/>
          <w:b/>
          <w:bCs/>
          <w:i/>
        </w:rPr>
      </w:pPr>
    </w:p>
    <w:p w14:paraId="5F0E1273" w14:textId="77777777" w:rsidR="00DD2693" w:rsidRPr="006816AE" w:rsidRDefault="00DD2693" w:rsidP="00DD2693">
      <w:pPr>
        <w:tabs>
          <w:tab w:val="left" w:pos="-720"/>
        </w:tabs>
        <w:jc w:val="both"/>
        <w:rPr>
          <w:rFonts w:ascii="Univers Bold Italic" w:hAnsi="Univers Bold Italic"/>
          <w:b/>
          <w:i/>
        </w:rPr>
      </w:pPr>
    </w:p>
    <w:p w14:paraId="39E6AE3A" w14:textId="77777777" w:rsidR="006F7BD8" w:rsidRPr="006816AE" w:rsidRDefault="006F7BD8" w:rsidP="00DD2693">
      <w:pPr>
        <w:tabs>
          <w:tab w:val="center" w:pos="4680"/>
        </w:tabs>
        <w:jc w:val="both"/>
        <w:rPr>
          <w:rFonts w:ascii="Univers Bold Italic" w:hAnsi="Univers Bold Italic"/>
          <w:b/>
          <w:i/>
        </w:rPr>
      </w:pPr>
    </w:p>
    <w:p w14:paraId="61B6C8DA" w14:textId="77777777" w:rsidR="00DD2693" w:rsidRPr="006816AE" w:rsidRDefault="00DD2693" w:rsidP="00DD2693">
      <w:pPr>
        <w:tabs>
          <w:tab w:val="center" w:pos="4680"/>
        </w:tabs>
        <w:jc w:val="both"/>
        <w:rPr>
          <w:rFonts w:ascii="Univers Bold Italic" w:hAnsi="Univers Bold Italic"/>
          <w:b/>
          <w:i/>
          <w:sz w:val="28"/>
          <w:szCs w:val="28"/>
        </w:rPr>
      </w:pPr>
      <w:r w:rsidRPr="006816AE">
        <w:rPr>
          <w:rFonts w:ascii="Univers Bold Italic" w:hAnsi="Univers Bold Italic"/>
          <w:b/>
          <w:i/>
        </w:rPr>
        <w:tab/>
      </w:r>
      <w:r w:rsidRPr="006816AE">
        <w:rPr>
          <w:rFonts w:ascii="Univers Bold Italic" w:hAnsi="Univers Bold Italic"/>
          <w:b/>
          <w:i/>
          <w:sz w:val="28"/>
          <w:szCs w:val="28"/>
        </w:rPr>
        <w:t>PREPARED FOR:</w:t>
      </w:r>
    </w:p>
    <w:p w14:paraId="3C442E9C" w14:textId="77777777" w:rsidR="00DD2693" w:rsidRPr="006816AE" w:rsidRDefault="00DD2693" w:rsidP="00DD2693">
      <w:pPr>
        <w:tabs>
          <w:tab w:val="left" w:pos="-720"/>
        </w:tabs>
        <w:jc w:val="both"/>
        <w:rPr>
          <w:b/>
          <w:i/>
        </w:rPr>
      </w:pPr>
    </w:p>
    <w:p w14:paraId="1EBCE13A" w14:textId="77777777" w:rsidR="00692A4A" w:rsidRPr="006816AE" w:rsidRDefault="00DD2693" w:rsidP="00692A4A">
      <w:pPr>
        <w:pStyle w:val="Heading5"/>
        <w:tabs>
          <w:tab w:val="clear" w:pos="464"/>
          <w:tab w:val="center" w:pos="4680"/>
        </w:tabs>
        <w:spacing w:before="0" w:after="0"/>
        <w:jc w:val="left"/>
        <w:rPr>
          <w:bCs w:val="0"/>
          <w:spacing w:val="-3"/>
        </w:rPr>
      </w:pPr>
      <w:r w:rsidRPr="006816AE">
        <w:rPr>
          <w:i/>
        </w:rPr>
        <w:tab/>
      </w:r>
      <w:r w:rsidR="004300C4" w:rsidRPr="006816AE">
        <w:rPr>
          <w:bCs w:val="0"/>
          <w:spacing w:val="-3"/>
        </w:rPr>
        <w:t xml:space="preserve"> </w:t>
      </w:r>
    </w:p>
    <w:p w14:paraId="4F193DA5" w14:textId="48A02BB2" w:rsidR="002764F5" w:rsidRPr="006816AE" w:rsidRDefault="00476953" w:rsidP="00FA08AA">
      <w:pPr>
        <w:jc w:val="center"/>
        <w:rPr>
          <w:b/>
        </w:rPr>
      </w:pPr>
      <w:r>
        <w:t>{</w:t>
      </w:r>
      <w:proofErr w:type="spellStart"/>
      <w:proofErr w:type="gramStart"/>
      <w:r w:rsidR="00256C63">
        <w:t>client.fullName</w:t>
      </w:r>
      <w:proofErr w:type="spellEnd"/>
      <w:proofErr w:type="gramEnd"/>
      <w:r>
        <w:t>}</w:t>
      </w:r>
    </w:p>
    <w:p w14:paraId="165EB909" w14:textId="33D77565" w:rsidR="00DD2693" w:rsidRPr="006816AE" w:rsidRDefault="00692A4A" w:rsidP="002C21F3">
      <w:pPr>
        <w:tabs>
          <w:tab w:val="center" w:pos="4680"/>
        </w:tabs>
        <w:suppressAutoHyphens/>
        <w:spacing w:line="240" w:lineRule="atLeast"/>
        <w:jc w:val="both"/>
        <w:rPr>
          <w:b/>
          <w:bCs/>
          <w:spacing w:val="-3"/>
        </w:rPr>
      </w:pPr>
      <w:r>
        <w:tab/>
      </w:r>
      <w:r w:rsidR="00476953">
        <w:t>{</w:t>
      </w:r>
      <w:proofErr w:type="spellStart"/>
      <w:proofErr w:type="gramStart"/>
      <w:r>
        <w:t>client.address</w:t>
      </w:r>
      <w:proofErr w:type="gramEnd"/>
      <w:r>
        <w:t>.street</w:t>
      </w:r>
      <w:proofErr w:type="spellEnd"/>
      <w:r w:rsidR="00476953">
        <w:t>}</w:t>
      </w:r>
    </w:p>
    <w:p w14:paraId="4AED5CCB" w14:textId="2A1D74A7" w:rsidR="002C21F3" w:rsidRDefault="00476953" w:rsidP="002C21F3">
      <w:pPr>
        <w:tabs>
          <w:tab w:val="center" w:pos="4680"/>
        </w:tabs>
        <w:suppressAutoHyphens/>
        <w:spacing w:line="240" w:lineRule="atLeast"/>
        <w:jc w:val="center"/>
        <w:rPr>
          <w:b/>
          <w:bCs/>
          <w:spacing w:val="-3"/>
        </w:rPr>
      </w:pPr>
      <w:r>
        <w:t>{</w:t>
      </w:r>
      <w:proofErr w:type="spellStart"/>
      <w:proofErr w:type="gramStart"/>
      <w:r w:rsidR="00256C63">
        <w:t>client.address</w:t>
      </w:r>
      <w:proofErr w:type="gramEnd"/>
      <w:r w:rsidR="00256C63">
        <w:t>.cityStateZip</w:t>
      </w:r>
      <w:proofErr w:type="spellEnd"/>
      <w:r>
        <w:t>}</w:t>
      </w:r>
    </w:p>
    <w:p w14:paraId="0F0DBF60" w14:textId="77777777" w:rsidR="002C21F3" w:rsidRDefault="002C21F3" w:rsidP="002C21F3">
      <w:pPr>
        <w:tabs>
          <w:tab w:val="center" w:pos="4680"/>
        </w:tabs>
        <w:suppressAutoHyphens/>
        <w:spacing w:line="240" w:lineRule="atLeast"/>
        <w:jc w:val="both"/>
        <w:rPr>
          <w:b/>
          <w:i/>
        </w:rPr>
      </w:pPr>
    </w:p>
    <w:p w14:paraId="1D73815F" w14:textId="77777777" w:rsidR="000C1024" w:rsidRDefault="000C1024" w:rsidP="00DD2693">
      <w:pPr>
        <w:tabs>
          <w:tab w:val="center" w:pos="4680"/>
        </w:tabs>
        <w:jc w:val="both"/>
        <w:rPr>
          <w:rFonts w:ascii="Arial" w:hAnsi="Arial" w:cs="Arial"/>
          <w:b/>
          <w:bCs/>
        </w:rPr>
      </w:pPr>
    </w:p>
    <w:p w14:paraId="7336D587" w14:textId="77777777" w:rsidR="000C1024" w:rsidRPr="00650D85" w:rsidRDefault="000C1024" w:rsidP="00C22B75">
      <w:pPr>
        <w:tabs>
          <w:tab w:val="left" w:pos="-720"/>
        </w:tabs>
        <w:jc w:val="center"/>
        <w:rPr>
          <w:rFonts w:ascii="Arial" w:hAnsi="Arial" w:cs="Arial"/>
          <w:b/>
          <w:bCs/>
        </w:rPr>
      </w:pPr>
    </w:p>
    <w:p w14:paraId="19AA88D7" w14:textId="77777777" w:rsidR="006C0EBF" w:rsidRPr="00650D85" w:rsidRDefault="006C0EBF">
      <w:pPr>
        <w:tabs>
          <w:tab w:val="left" w:pos="-720"/>
        </w:tabs>
        <w:jc w:val="both"/>
        <w:rPr>
          <w:rFonts w:ascii="Arial" w:hAnsi="Arial" w:cs="Arial"/>
          <w:b/>
          <w:bCs/>
        </w:rPr>
      </w:pPr>
    </w:p>
    <w:p w14:paraId="3E50700E" w14:textId="77777777" w:rsidR="006C0EBF" w:rsidRPr="000C1024" w:rsidRDefault="006C0EBF">
      <w:pPr>
        <w:tabs>
          <w:tab w:val="center" w:pos="4680"/>
        </w:tabs>
        <w:jc w:val="both"/>
        <w:rPr>
          <w:rFonts w:ascii="Arial" w:hAnsi="Arial" w:cs="Arial"/>
          <w:b/>
          <w:bCs/>
          <w:sz w:val="28"/>
          <w:szCs w:val="28"/>
        </w:rPr>
      </w:pPr>
      <w:r w:rsidRPr="00650D85">
        <w:rPr>
          <w:rFonts w:ascii="Arial" w:hAnsi="Arial" w:cs="Arial"/>
          <w:b/>
          <w:bCs/>
        </w:rPr>
        <w:tab/>
      </w:r>
      <w:r w:rsidRPr="000C1024">
        <w:rPr>
          <w:rFonts w:ascii="Arial" w:hAnsi="Arial" w:cs="Arial"/>
          <w:b/>
          <w:bCs/>
          <w:sz w:val="28"/>
          <w:szCs w:val="28"/>
        </w:rPr>
        <w:t>PREPARED BY:</w:t>
      </w:r>
    </w:p>
    <w:p w14:paraId="2EE79BA9" w14:textId="77777777" w:rsidR="006C0EBF" w:rsidRPr="00650D85" w:rsidRDefault="006C0EBF">
      <w:pPr>
        <w:tabs>
          <w:tab w:val="left" w:pos="-720"/>
        </w:tabs>
        <w:jc w:val="both"/>
        <w:rPr>
          <w:rFonts w:ascii="Arial" w:hAnsi="Arial" w:cs="Arial"/>
          <w:b/>
          <w:bCs/>
        </w:rPr>
      </w:pPr>
    </w:p>
    <w:p w14:paraId="064B5C51" w14:textId="77777777" w:rsidR="006C0EBF" w:rsidRPr="00650D85" w:rsidRDefault="006C0EBF">
      <w:pPr>
        <w:tabs>
          <w:tab w:val="center" w:pos="4680"/>
        </w:tabs>
        <w:jc w:val="both"/>
        <w:rPr>
          <w:rFonts w:ascii="Arial" w:hAnsi="Arial" w:cs="Arial"/>
          <w:b/>
          <w:bCs/>
        </w:rPr>
      </w:pPr>
      <w:r w:rsidRPr="00650D85">
        <w:rPr>
          <w:rFonts w:ascii="Arial" w:hAnsi="Arial" w:cs="Arial"/>
          <w:b/>
          <w:bCs/>
        </w:rPr>
        <w:tab/>
        <w:t>JAMI D. LANGFORD</w:t>
      </w:r>
    </w:p>
    <w:p w14:paraId="14215291" w14:textId="77777777" w:rsidR="006C0EBF" w:rsidRPr="00650D85" w:rsidRDefault="006C0EBF">
      <w:pPr>
        <w:tabs>
          <w:tab w:val="center" w:pos="4680"/>
        </w:tabs>
        <w:jc w:val="both"/>
        <w:rPr>
          <w:rFonts w:ascii="Arial" w:hAnsi="Arial" w:cs="Arial"/>
          <w:b/>
          <w:bCs/>
        </w:rPr>
      </w:pPr>
      <w:r w:rsidRPr="00650D85">
        <w:rPr>
          <w:rFonts w:ascii="Arial" w:hAnsi="Arial" w:cs="Arial"/>
          <w:b/>
          <w:bCs/>
        </w:rPr>
        <w:tab/>
        <w:t>SK REAL ESTATE APPRAISALS</w:t>
      </w:r>
    </w:p>
    <w:p w14:paraId="5D692E8F" w14:textId="77777777" w:rsidR="006C0EBF" w:rsidRPr="00650D85" w:rsidRDefault="006C0EBF">
      <w:pPr>
        <w:tabs>
          <w:tab w:val="center" w:pos="4680"/>
        </w:tabs>
        <w:jc w:val="both"/>
        <w:rPr>
          <w:rFonts w:ascii="Arial" w:hAnsi="Arial" w:cs="Arial"/>
          <w:b/>
          <w:bCs/>
        </w:rPr>
      </w:pPr>
      <w:r w:rsidRPr="00650D85">
        <w:rPr>
          <w:rFonts w:ascii="Arial" w:hAnsi="Arial" w:cs="Arial"/>
          <w:b/>
          <w:bCs/>
        </w:rPr>
        <w:tab/>
        <w:t>ODESSA, TEXAS</w:t>
      </w:r>
    </w:p>
    <w:p w14:paraId="272C1265" w14:textId="77777777" w:rsidR="006C0EBF" w:rsidRPr="00650D85" w:rsidRDefault="006C0EBF">
      <w:pPr>
        <w:tabs>
          <w:tab w:val="center" w:pos="4680"/>
        </w:tabs>
        <w:jc w:val="both"/>
        <w:rPr>
          <w:rFonts w:ascii="Arial" w:hAnsi="Arial" w:cs="Arial"/>
          <w:b/>
          <w:bCs/>
        </w:rPr>
      </w:pPr>
      <w:r w:rsidRPr="00650D85">
        <w:rPr>
          <w:rFonts w:ascii="Arial" w:hAnsi="Arial" w:cs="Arial"/>
          <w:b/>
          <w:bCs/>
        </w:rPr>
        <w:tab/>
      </w:r>
    </w:p>
    <w:p w14:paraId="60CA7C7D" w14:textId="77777777" w:rsidR="006C0EBF" w:rsidRPr="00C14D5D" w:rsidRDefault="006C0EBF">
      <w:pPr>
        <w:tabs>
          <w:tab w:val="center" w:pos="4680"/>
        </w:tabs>
        <w:jc w:val="both"/>
        <w:rPr>
          <w:rFonts w:ascii="Times New Roman" w:hAnsi="Times New Roman"/>
          <w:b/>
          <w:bCs/>
          <w:i/>
          <w:sz w:val="28"/>
          <w:szCs w:val="28"/>
        </w:rPr>
      </w:pPr>
      <w:r w:rsidRPr="00650D85">
        <w:rPr>
          <w:rFonts w:ascii="Arial" w:hAnsi="Arial" w:cs="Arial"/>
          <w:b/>
          <w:bCs/>
        </w:rPr>
        <w:br w:type="page"/>
      </w:r>
      <w:r w:rsidRPr="00650D85">
        <w:rPr>
          <w:rFonts w:ascii="Arial" w:hAnsi="Arial" w:cs="Arial"/>
          <w:b/>
          <w:bCs/>
        </w:rPr>
        <w:lastRenderedPageBreak/>
        <w:tab/>
      </w:r>
      <w:r w:rsidRPr="00C14D5D">
        <w:rPr>
          <w:rFonts w:ascii="Times New Roman" w:hAnsi="Times New Roman"/>
          <w:b/>
          <w:bCs/>
          <w:i/>
          <w:sz w:val="28"/>
          <w:szCs w:val="28"/>
        </w:rPr>
        <w:t>JAMI D. LANGFORD</w:t>
      </w:r>
    </w:p>
    <w:p w14:paraId="5316B268" w14:textId="77777777" w:rsidR="006C0EBF" w:rsidRPr="00C14D5D" w:rsidRDefault="006C0EBF">
      <w:pPr>
        <w:tabs>
          <w:tab w:val="center" w:pos="4680"/>
        </w:tabs>
        <w:jc w:val="both"/>
        <w:rPr>
          <w:rFonts w:ascii="Times New Roman" w:hAnsi="Times New Roman"/>
          <w:b/>
          <w:bCs/>
          <w:i/>
          <w:spacing w:val="-2"/>
          <w:sz w:val="28"/>
          <w:szCs w:val="28"/>
        </w:rPr>
      </w:pPr>
      <w:r w:rsidRPr="00C14D5D">
        <w:rPr>
          <w:rFonts w:ascii="Times New Roman" w:hAnsi="Times New Roman"/>
          <w:b/>
          <w:bCs/>
          <w:i/>
          <w:spacing w:val="-2"/>
          <w:sz w:val="28"/>
          <w:szCs w:val="28"/>
        </w:rPr>
        <w:tab/>
        <w:t>PO BOX 13621</w:t>
      </w:r>
    </w:p>
    <w:p w14:paraId="28C7284F" w14:textId="77777777" w:rsidR="006C0EBF" w:rsidRPr="00C14D5D" w:rsidRDefault="006C0EBF">
      <w:pPr>
        <w:tabs>
          <w:tab w:val="center" w:pos="4680"/>
        </w:tabs>
        <w:jc w:val="both"/>
        <w:rPr>
          <w:rFonts w:ascii="Times New Roman" w:hAnsi="Times New Roman"/>
          <w:b/>
          <w:bCs/>
          <w:i/>
          <w:spacing w:val="-2"/>
          <w:sz w:val="28"/>
          <w:szCs w:val="28"/>
        </w:rPr>
      </w:pPr>
      <w:r w:rsidRPr="00C14D5D">
        <w:rPr>
          <w:rFonts w:ascii="Times New Roman" w:hAnsi="Times New Roman"/>
          <w:b/>
          <w:bCs/>
          <w:i/>
          <w:spacing w:val="-2"/>
          <w:sz w:val="28"/>
          <w:szCs w:val="28"/>
        </w:rPr>
        <w:tab/>
        <w:t>ODESSA, TEXAS 79768</w:t>
      </w:r>
    </w:p>
    <w:p w14:paraId="7B622115" w14:textId="77777777" w:rsidR="006C0EBF" w:rsidRPr="001B6246" w:rsidRDefault="004362B0" w:rsidP="003578CB">
      <w:pPr>
        <w:tabs>
          <w:tab w:val="center" w:pos="4680"/>
        </w:tabs>
        <w:jc w:val="center"/>
        <w:rPr>
          <w:rFonts w:ascii="Times New Roman" w:hAnsi="Times New Roman"/>
          <w:b/>
          <w:bCs/>
          <w:i/>
          <w:spacing w:val="-2"/>
        </w:rPr>
      </w:pPr>
      <w:r w:rsidRPr="001B6246">
        <w:rPr>
          <w:rFonts w:ascii="Times New Roman" w:hAnsi="Times New Roman"/>
          <w:b/>
          <w:bCs/>
          <w:i/>
          <w:spacing w:val="-2"/>
        </w:rPr>
        <w:t>Jami.langford@gmail.com</w:t>
      </w:r>
    </w:p>
    <w:p w14:paraId="7E9C2048" w14:textId="77777777" w:rsidR="006C0EBF" w:rsidRDefault="006C0EBF">
      <w:pPr>
        <w:tabs>
          <w:tab w:val="left" w:pos="-720"/>
        </w:tabs>
        <w:jc w:val="both"/>
        <w:rPr>
          <w:rFonts w:ascii="Arial" w:hAnsi="Arial" w:cs="Arial"/>
          <w:b/>
          <w:bCs/>
          <w:spacing w:val="-2"/>
        </w:rPr>
      </w:pPr>
    </w:p>
    <w:p w14:paraId="468F5B86" w14:textId="77777777" w:rsidR="0034183C" w:rsidRDefault="0034183C">
      <w:pPr>
        <w:tabs>
          <w:tab w:val="left" w:pos="-720"/>
        </w:tabs>
        <w:jc w:val="both"/>
        <w:rPr>
          <w:rFonts w:ascii="Arial" w:hAnsi="Arial" w:cs="Arial"/>
          <w:b/>
          <w:bCs/>
          <w:spacing w:val="-2"/>
        </w:rPr>
      </w:pPr>
    </w:p>
    <w:p w14:paraId="04B6F6C7" w14:textId="77777777" w:rsidR="00A95CC0" w:rsidRPr="00650D85" w:rsidRDefault="00A95CC0">
      <w:pPr>
        <w:tabs>
          <w:tab w:val="left" w:pos="-720"/>
        </w:tabs>
        <w:jc w:val="both"/>
        <w:rPr>
          <w:rFonts w:ascii="Arial" w:hAnsi="Arial" w:cs="Arial"/>
          <w:b/>
          <w:bCs/>
          <w:spacing w:val="-2"/>
        </w:rPr>
      </w:pPr>
    </w:p>
    <w:p w14:paraId="7A25F4A0" w14:textId="6F7168BA" w:rsidR="006C0EBF" w:rsidRPr="004F5E98" w:rsidRDefault="00476953" w:rsidP="00A95CC0">
      <w:pPr>
        <w:tabs>
          <w:tab w:val="left" w:pos="-720"/>
          <w:tab w:val="left" w:pos="2148"/>
        </w:tabs>
        <w:jc w:val="both"/>
        <w:rPr>
          <w:rFonts w:ascii="Arial" w:hAnsi="Arial" w:cs="Arial"/>
          <w:highlight w:val="yellow"/>
        </w:rPr>
      </w:pPr>
      <w:r>
        <w:t>{</w:t>
      </w:r>
      <w:proofErr w:type="spellStart"/>
      <w:proofErr w:type="gramStart"/>
      <w:r w:rsidR="007F1995">
        <w:t>report.date</w:t>
      </w:r>
      <w:proofErr w:type="spellEnd"/>
      <w:proofErr w:type="gramEnd"/>
      <w:r>
        <w:t>}</w:t>
      </w:r>
    </w:p>
    <w:p w14:paraId="1D269124" w14:textId="77777777" w:rsidR="0034183C" w:rsidRPr="004F5E98" w:rsidRDefault="0034183C">
      <w:pPr>
        <w:tabs>
          <w:tab w:val="left" w:pos="-720"/>
        </w:tabs>
        <w:jc w:val="both"/>
        <w:rPr>
          <w:rFonts w:ascii="Arial" w:hAnsi="Arial" w:cs="Arial"/>
          <w:highlight w:val="yellow"/>
        </w:rPr>
      </w:pPr>
    </w:p>
    <w:p w14:paraId="6B9AE505" w14:textId="77777777" w:rsidR="000C1024" w:rsidRPr="004F5E98" w:rsidRDefault="000C1024">
      <w:pPr>
        <w:tabs>
          <w:tab w:val="left" w:pos="-720"/>
        </w:tabs>
        <w:jc w:val="both"/>
        <w:rPr>
          <w:rFonts w:ascii="Arial" w:hAnsi="Arial" w:cs="Arial"/>
          <w:highlight w:val="yellow"/>
        </w:rPr>
      </w:pPr>
    </w:p>
    <w:p w14:paraId="3050F3F1" w14:textId="5C5D63C3" w:rsidR="00256C63" w:rsidRPr="00256C63" w:rsidRDefault="00476953" w:rsidP="00256C63">
      <w:pPr>
        <w:tabs>
          <w:tab w:val="left" w:pos="-720"/>
        </w:tabs>
        <w:jc w:val="both"/>
        <w:rPr>
          <w:spacing w:val="-3"/>
        </w:rPr>
      </w:pPr>
      <w:r>
        <w:t>{</w:t>
      </w:r>
      <w:proofErr w:type="spellStart"/>
      <w:proofErr w:type="gramStart"/>
      <w:r w:rsidR="00256C63">
        <w:t>client.fullName</w:t>
      </w:r>
      <w:proofErr w:type="spellEnd"/>
      <w:proofErr w:type="gramEnd"/>
      <w:r>
        <w:t>}</w:t>
      </w:r>
      <w:r w:rsidR="00256C63">
        <w:t xml:space="preserve"> </w:t>
      </w:r>
    </w:p>
    <w:p w14:paraId="2CAB3972" w14:textId="0D0963F0" w:rsidR="00256C63" w:rsidRPr="00256C63" w:rsidRDefault="00476953" w:rsidP="00256C63">
      <w:pPr>
        <w:tabs>
          <w:tab w:val="left" w:pos="-720"/>
        </w:tabs>
        <w:jc w:val="both"/>
        <w:rPr>
          <w:spacing w:val="-3"/>
        </w:rPr>
      </w:pPr>
      <w:r>
        <w:t>{</w:t>
      </w:r>
      <w:proofErr w:type="spellStart"/>
      <w:proofErr w:type="gramStart"/>
      <w:r w:rsidR="00256C63">
        <w:t>client.address</w:t>
      </w:r>
      <w:proofErr w:type="gramEnd"/>
      <w:r w:rsidR="00256C63">
        <w:t>.street</w:t>
      </w:r>
      <w:proofErr w:type="spellEnd"/>
      <w:r>
        <w:t>}</w:t>
      </w:r>
    </w:p>
    <w:p w14:paraId="3FC79C89" w14:textId="3CCAC554" w:rsidR="006C0EBF" w:rsidRPr="004F5E98" w:rsidRDefault="00476953" w:rsidP="00256C63">
      <w:pPr>
        <w:tabs>
          <w:tab w:val="left" w:pos="-720"/>
        </w:tabs>
        <w:jc w:val="both"/>
        <w:rPr>
          <w:spacing w:val="-3"/>
          <w:highlight w:val="yellow"/>
        </w:rPr>
      </w:pPr>
      <w:r>
        <w:t>{</w:t>
      </w:r>
      <w:proofErr w:type="spellStart"/>
      <w:proofErr w:type="gramStart"/>
      <w:r w:rsidR="00256C63">
        <w:t>client.address</w:t>
      </w:r>
      <w:proofErr w:type="gramEnd"/>
      <w:r w:rsidR="00256C63">
        <w:t>.cityStateZip</w:t>
      </w:r>
      <w:proofErr w:type="spellEnd"/>
      <w:r>
        <w:t>}</w:t>
      </w:r>
    </w:p>
    <w:p w14:paraId="67CD109B" w14:textId="77777777" w:rsidR="00692A4A" w:rsidRPr="004F5E98" w:rsidRDefault="00692A4A" w:rsidP="00692A4A">
      <w:pPr>
        <w:tabs>
          <w:tab w:val="left" w:pos="-720"/>
        </w:tabs>
        <w:jc w:val="both"/>
        <w:rPr>
          <w:rFonts w:ascii="Arial" w:hAnsi="Arial" w:cs="Arial"/>
          <w:highlight w:val="yellow"/>
        </w:rPr>
      </w:pPr>
    </w:p>
    <w:p w14:paraId="4102E62C" w14:textId="2039B8CA" w:rsidR="006C0EBF" w:rsidRPr="001975C4" w:rsidRDefault="006C0EBF" w:rsidP="008572F1">
      <w:pPr>
        <w:tabs>
          <w:tab w:val="left" w:pos="-720"/>
        </w:tabs>
        <w:jc w:val="both"/>
        <w:rPr>
          <w:rFonts w:ascii="Arial" w:hAnsi="Arial" w:cs="Arial"/>
          <w:spacing w:val="-3"/>
        </w:rPr>
      </w:pPr>
      <w:r>
        <w:t>Re:</w:t>
      </w:r>
      <w:r w:rsidR="00284E30">
        <w:t xml:space="preserve"> </w:t>
      </w:r>
      <w:r w:rsidR="00476953">
        <w:t>{</w:t>
      </w:r>
      <w:proofErr w:type="spellStart"/>
      <w:proofErr w:type="gramStart"/>
      <w:r>
        <w:t>subject.legalDescription</w:t>
      </w:r>
      <w:proofErr w:type="spellEnd"/>
      <w:proofErr w:type="gramEnd"/>
      <w:r w:rsidR="00476953">
        <w:t>}</w:t>
      </w:r>
    </w:p>
    <w:p w14:paraId="2744F3FD" w14:textId="77777777" w:rsidR="00CA4801" w:rsidRPr="001975C4" w:rsidRDefault="00CA4801">
      <w:pPr>
        <w:tabs>
          <w:tab w:val="left" w:pos="-720"/>
        </w:tabs>
        <w:jc w:val="both"/>
        <w:rPr>
          <w:rFonts w:ascii="Arial" w:hAnsi="Arial" w:cs="Arial"/>
        </w:rPr>
      </w:pPr>
    </w:p>
    <w:p w14:paraId="1B50E7C3" w14:textId="0F3BBD25" w:rsidR="006C0EBF" w:rsidRPr="00BA31A8" w:rsidRDefault="004362B0">
      <w:pPr>
        <w:tabs>
          <w:tab w:val="left" w:pos="-720"/>
        </w:tabs>
        <w:jc w:val="both"/>
        <w:rPr>
          <w:rFonts w:ascii="Arial" w:hAnsi="Arial" w:cs="Arial"/>
        </w:rPr>
      </w:pPr>
      <w:r>
        <w:t xml:space="preserve">Dear </w:t>
      </w:r>
      <w:r w:rsidR="00476953">
        <w:t>{</w:t>
      </w:r>
      <w:proofErr w:type="spellStart"/>
      <w:proofErr w:type="gramStart"/>
      <w:r>
        <w:t>client.firstName</w:t>
      </w:r>
      <w:proofErr w:type="spellEnd"/>
      <w:proofErr w:type="gramEnd"/>
      <w:r w:rsidR="00476953">
        <w:t>}</w:t>
      </w:r>
      <w:r>
        <w:t>,</w:t>
      </w:r>
    </w:p>
    <w:p w14:paraId="09D7D5D2" w14:textId="77777777" w:rsidR="006C0EBF" w:rsidRPr="00BA31A8" w:rsidRDefault="006C0EBF">
      <w:pPr>
        <w:tabs>
          <w:tab w:val="left" w:pos="-720"/>
        </w:tabs>
        <w:jc w:val="both"/>
        <w:rPr>
          <w:rFonts w:ascii="Arial" w:hAnsi="Arial" w:cs="Arial"/>
          <w:color w:val="FF0000"/>
        </w:rPr>
      </w:pPr>
    </w:p>
    <w:p w14:paraId="383292AF" w14:textId="3B801C82" w:rsidR="00BD2974" w:rsidRDefault="00DD2693" w:rsidP="00BD2974">
      <w:pPr>
        <w:tabs>
          <w:tab w:val="left" w:pos="-720"/>
        </w:tabs>
        <w:jc w:val="both"/>
      </w:pPr>
      <w:r>
        <w:t xml:space="preserve">As requested, I have prepared an appraisal report on the above-referenced property.  The purpose of this appraisal is to give you an estimate of Market Value of the Fee Simple Estate of the subject property as of </w:t>
      </w:r>
      <w:r w:rsidR="00476953">
        <w:t>{</w:t>
      </w:r>
      <w:proofErr w:type="spellStart"/>
      <w:proofErr w:type="gramStart"/>
      <w:r>
        <w:t>report.date</w:t>
      </w:r>
      <w:proofErr w:type="spellEnd"/>
      <w:proofErr w:type="gramEnd"/>
      <w:r w:rsidR="00476953">
        <w:t>}</w:t>
      </w:r>
      <w:r>
        <w:t xml:space="preserve">. A cursory inspection of the subject premises, </w:t>
      </w:r>
      <w:proofErr w:type="gramStart"/>
      <w:r>
        <w:t>as well as,</w:t>
      </w:r>
      <w:proofErr w:type="gramEnd"/>
      <w:r>
        <w:t xml:space="preserve"> an analysis of relevant data such as local market trends, pertinent whole property sales, lease information, and supply/demand demographics has been made.  This Summary Report has been prepared </w:t>
      </w:r>
      <w:proofErr w:type="gramStart"/>
      <w:r>
        <w:t>in order to</w:t>
      </w:r>
      <w:proofErr w:type="gramEnd"/>
      <w:r>
        <w:t xml:space="preserve"> communicate the appraisal.</w:t>
      </w:r>
    </w:p>
    <w:p w14:paraId="073222A9" w14:textId="77777777" w:rsidR="00BD2974" w:rsidRDefault="00BD2974" w:rsidP="00BD2974">
      <w:pPr>
        <w:tabs>
          <w:tab w:val="left" w:pos="-720"/>
        </w:tabs>
        <w:jc w:val="both"/>
      </w:pPr>
    </w:p>
    <w:p w14:paraId="29687421" w14:textId="77777777" w:rsidR="00DD2693" w:rsidRPr="00CF373D" w:rsidRDefault="00BD2974" w:rsidP="00BD2974">
      <w:pPr>
        <w:tabs>
          <w:tab w:val="left" w:pos="-720"/>
        </w:tabs>
        <w:jc w:val="both"/>
      </w:pPr>
      <w:r>
        <w:t xml:space="preserve">The following pages contain the </w:t>
      </w:r>
      <w:proofErr w:type="gramStart"/>
      <w:r>
        <w:t>data</w:t>
      </w:r>
      <w:proofErr w:type="gramEnd"/>
      <w:r>
        <w:t xml:space="preserve"> and the reasoning utilized in obtaining an opinion of the value. Based on this information, it has been concluded that the estimated Total Market </w:t>
      </w:r>
      <w:r w:rsidRPr="009D15DC">
        <w:t xml:space="preserve">Value “As-Is” </w:t>
      </w:r>
      <w:r>
        <w:t xml:space="preserve">of the </w:t>
      </w:r>
      <w:r w:rsidRPr="009D15DC">
        <w:t>Fee</w:t>
      </w:r>
      <w:r>
        <w:t xml:space="preserve"> Simple</w:t>
      </w:r>
      <w:r w:rsidRPr="009D15DC">
        <w:t xml:space="preserve"> </w:t>
      </w:r>
      <w:r>
        <w:t>E</w:t>
      </w:r>
      <w:r w:rsidRPr="009D15DC">
        <w:t xml:space="preserve">state is:  </w:t>
      </w:r>
    </w:p>
    <w:p w14:paraId="273BDB73" w14:textId="77777777" w:rsidR="00DD2693" w:rsidRPr="00CF373D" w:rsidRDefault="00DD2693" w:rsidP="00DD2693">
      <w:pPr>
        <w:pStyle w:val="Heading4"/>
        <w:spacing w:line="240" w:lineRule="auto"/>
        <w:jc w:val="center"/>
        <w:rPr>
          <w:u w:val="none"/>
        </w:rPr>
      </w:pPr>
    </w:p>
    <w:p w14:paraId="3E5E8CDD" w14:textId="77777777" w:rsidR="00251A05" w:rsidRPr="004F5E98" w:rsidRDefault="0003215E" w:rsidP="00251A05">
      <w:pPr>
        <w:tabs>
          <w:tab w:val="center" w:pos="4680"/>
        </w:tabs>
        <w:suppressAutoHyphens/>
        <w:spacing w:line="240" w:lineRule="atLeast"/>
        <w:jc w:val="center"/>
        <w:rPr>
          <w:b/>
          <w:bCs/>
          <w:spacing w:val="-3"/>
          <w:highlight w:val="yellow"/>
        </w:rPr>
      </w:pPr>
      <w:r w:rsidRPr="004F5E98">
        <w:rPr>
          <w:b/>
          <w:bCs/>
          <w:spacing w:val="-3"/>
          <w:highlight w:val="yellow"/>
        </w:rPr>
        <w:t>ONE MILLION</w:t>
      </w:r>
      <w:r w:rsidR="0077011B" w:rsidRPr="004F5E98">
        <w:rPr>
          <w:b/>
          <w:bCs/>
          <w:spacing w:val="-3"/>
          <w:highlight w:val="yellow"/>
        </w:rPr>
        <w:t xml:space="preserve"> SEVEN HUNDRED FIFTEEN</w:t>
      </w:r>
      <w:r w:rsidR="00251A05" w:rsidRPr="004F5E98">
        <w:rPr>
          <w:b/>
          <w:bCs/>
          <w:spacing w:val="-3"/>
          <w:highlight w:val="yellow"/>
        </w:rPr>
        <w:t xml:space="preserve"> DOLLARS</w:t>
      </w:r>
    </w:p>
    <w:p w14:paraId="4C4EDC11" w14:textId="77777777" w:rsidR="00251A05" w:rsidRPr="00643DDA" w:rsidRDefault="00251A05" w:rsidP="00251A05">
      <w:pPr>
        <w:pStyle w:val="BodyText2"/>
        <w:tabs>
          <w:tab w:val="clear" w:pos="-720"/>
          <w:tab w:val="center" w:pos="4680"/>
        </w:tabs>
        <w:jc w:val="center"/>
      </w:pPr>
      <w:r w:rsidRPr="004F5E98">
        <w:rPr>
          <w:highlight w:val="yellow"/>
        </w:rPr>
        <w:t>($</w:t>
      </w:r>
      <w:r w:rsidR="0003215E" w:rsidRPr="004F5E98">
        <w:rPr>
          <w:highlight w:val="yellow"/>
        </w:rPr>
        <w:t>1,</w:t>
      </w:r>
      <w:r w:rsidR="0077011B" w:rsidRPr="004F5E98">
        <w:rPr>
          <w:highlight w:val="yellow"/>
        </w:rPr>
        <w:t>715</w:t>
      </w:r>
      <w:r w:rsidRPr="004F5E98">
        <w:rPr>
          <w:highlight w:val="yellow"/>
        </w:rPr>
        <w:t>,000)</w:t>
      </w:r>
    </w:p>
    <w:p w14:paraId="085D5398" w14:textId="77777777" w:rsidR="00251A05" w:rsidRDefault="00251A05" w:rsidP="00251A05">
      <w:pPr>
        <w:tabs>
          <w:tab w:val="left" w:pos="-720"/>
        </w:tabs>
        <w:suppressAutoHyphens/>
        <w:spacing w:line="240" w:lineRule="atLeast"/>
        <w:jc w:val="center"/>
        <w:rPr>
          <w:color w:val="FF0000"/>
          <w:spacing w:val="-3"/>
        </w:rPr>
      </w:pPr>
    </w:p>
    <w:p w14:paraId="7F5C9268" w14:textId="77777777" w:rsidR="00BD2974" w:rsidRPr="00643DDA" w:rsidRDefault="00BD2974" w:rsidP="00251A05">
      <w:pPr>
        <w:tabs>
          <w:tab w:val="left" w:pos="-720"/>
        </w:tabs>
        <w:suppressAutoHyphens/>
        <w:spacing w:line="240" w:lineRule="atLeast"/>
        <w:jc w:val="center"/>
        <w:rPr>
          <w:color w:val="FF0000"/>
          <w:spacing w:val="-3"/>
        </w:rPr>
      </w:pPr>
    </w:p>
    <w:p w14:paraId="1D6995B9" w14:textId="77777777" w:rsidR="006C0EBF" w:rsidRPr="00650D85" w:rsidRDefault="006C0EBF">
      <w:pPr>
        <w:tabs>
          <w:tab w:val="left" w:pos="-720"/>
        </w:tabs>
        <w:jc w:val="both"/>
        <w:rPr>
          <w:rFonts w:ascii="Arial" w:hAnsi="Arial" w:cs="Arial"/>
        </w:rPr>
      </w:pPr>
      <w:r w:rsidRPr="00650D85">
        <w:rPr>
          <w:rFonts w:ascii="Arial" w:hAnsi="Arial" w:cs="Arial"/>
        </w:rPr>
        <w:t>I hereby certify that the appraiser(s) have no current or contemplated interest in the Subject Property.  The payment of the fee for services rendered herein is not contingent upon a predetermined value of the Subject Property.</w:t>
      </w:r>
    </w:p>
    <w:p w14:paraId="76A189EF" w14:textId="77777777" w:rsidR="00DD2693" w:rsidRDefault="00DD2693">
      <w:pPr>
        <w:tabs>
          <w:tab w:val="left" w:pos="-720"/>
        </w:tabs>
        <w:jc w:val="both"/>
        <w:rPr>
          <w:rFonts w:ascii="Arial" w:hAnsi="Arial" w:cs="Arial"/>
        </w:rPr>
      </w:pPr>
    </w:p>
    <w:p w14:paraId="2E358AB7" w14:textId="77777777" w:rsidR="006C0EBF" w:rsidRPr="00650D85" w:rsidRDefault="00BD2974">
      <w:pPr>
        <w:tabs>
          <w:tab w:val="left" w:pos="-720"/>
        </w:tabs>
        <w:jc w:val="both"/>
        <w:rPr>
          <w:rFonts w:ascii="Arial" w:hAnsi="Arial" w:cs="Arial"/>
        </w:rPr>
      </w:pPr>
      <w:r>
        <w:rPr>
          <w:rFonts w:ascii="Arial" w:hAnsi="Arial" w:cs="Arial"/>
        </w:rPr>
        <w:br w:type="page"/>
      </w:r>
      <w:r w:rsidR="00F307D8">
        <w:rPr>
          <w:rFonts w:ascii="Arial" w:hAnsi="Arial" w:cs="Arial"/>
        </w:rPr>
        <w:lastRenderedPageBreak/>
        <w:t>I</w:t>
      </w:r>
      <w:r w:rsidR="006C0EBF" w:rsidRPr="00650D85">
        <w:rPr>
          <w:rFonts w:ascii="Arial" w:hAnsi="Arial" w:cs="Arial"/>
        </w:rPr>
        <w:t xml:space="preserve"> appreciate the opportunity to serve you in the preparation of this appraisal report.  If there are any questions regarding this report, please do not hesitate to contact me.</w:t>
      </w:r>
    </w:p>
    <w:p w14:paraId="57174FBE" w14:textId="77777777" w:rsidR="006C0EBF" w:rsidRPr="00650D85" w:rsidRDefault="006C0EBF">
      <w:pPr>
        <w:tabs>
          <w:tab w:val="left" w:pos="-720"/>
        </w:tabs>
        <w:jc w:val="both"/>
        <w:rPr>
          <w:rFonts w:ascii="Arial" w:hAnsi="Arial" w:cs="Arial"/>
        </w:rPr>
      </w:pPr>
    </w:p>
    <w:p w14:paraId="345B0DE1" w14:textId="77777777" w:rsidR="006C0EBF" w:rsidRPr="00650D85" w:rsidRDefault="006C0EBF">
      <w:pPr>
        <w:tabs>
          <w:tab w:val="left" w:pos="-720"/>
        </w:tabs>
        <w:jc w:val="both"/>
        <w:rPr>
          <w:rFonts w:ascii="Arial" w:hAnsi="Arial" w:cs="Arial"/>
        </w:rPr>
      </w:pPr>
    </w:p>
    <w:p w14:paraId="2430531F" w14:textId="77777777" w:rsidR="006C0EBF" w:rsidRPr="00650D85" w:rsidRDefault="006C0EBF">
      <w:pPr>
        <w:tabs>
          <w:tab w:val="left" w:pos="-720"/>
        </w:tabs>
        <w:jc w:val="both"/>
        <w:rPr>
          <w:rFonts w:ascii="Arial" w:hAnsi="Arial" w:cs="Arial"/>
        </w:rPr>
      </w:pPr>
      <w:r w:rsidRPr="00650D85">
        <w:rPr>
          <w:rFonts w:ascii="Arial" w:hAnsi="Arial" w:cs="Arial"/>
        </w:rPr>
        <w:t>Sincerely Yours,</w:t>
      </w:r>
    </w:p>
    <w:p w14:paraId="6CF192B1" w14:textId="77777777" w:rsidR="006C0EBF" w:rsidRPr="00650D85" w:rsidRDefault="0021133C">
      <w:pPr>
        <w:tabs>
          <w:tab w:val="left" w:pos="-720"/>
        </w:tabs>
        <w:jc w:val="both"/>
        <w:rPr>
          <w:rFonts w:ascii="Arial" w:hAnsi="Arial" w:cs="Arial"/>
          <w:u w:val="single"/>
        </w:rPr>
      </w:pPr>
      <w:r w:rsidRPr="003266C1">
        <w:rPr>
          <w:noProof/>
          <w:spacing w:val="-3"/>
        </w:rPr>
        <w:drawing>
          <wp:inline distT="0" distB="0" distL="0" distR="0" wp14:anchorId="146FA287" wp14:editId="7FA2C41D">
            <wp:extent cx="1993900" cy="812800"/>
            <wp:effectExtent l="0" t="0" r="0" b="0"/>
            <wp:docPr id="1" name="Picture 3" descr="7BBDDCB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7BBDDCB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3900" cy="812800"/>
                    </a:xfrm>
                    <a:prstGeom prst="rect">
                      <a:avLst/>
                    </a:prstGeom>
                    <a:noFill/>
                    <a:ln>
                      <a:noFill/>
                    </a:ln>
                  </pic:spPr>
                </pic:pic>
              </a:graphicData>
            </a:graphic>
          </wp:inline>
        </w:drawing>
      </w:r>
      <w:r w:rsidR="006C0EBF" w:rsidRPr="00650D85">
        <w:rPr>
          <w:rFonts w:ascii="Arial" w:hAnsi="Arial" w:cs="Arial"/>
          <w:u w:val="single"/>
        </w:rPr>
        <w:t xml:space="preserve">                                    </w:t>
      </w:r>
    </w:p>
    <w:p w14:paraId="0A95869E" w14:textId="77777777" w:rsidR="006C0EBF" w:rsidRPr="00650D85" w:rsidRDefault="006C0EBF">
      <w:pPr>
        <w:tabs>
          <w:tab w:val="left" w:pos="-720"/>
        </w:tabs>
        <w:jc w:val="both"/>
        <w:rPr>
          <w:rFonts w:ascii="Arial" w:hAnsi="Arial" w:cs="Arial"/>
        </w:rPr>
      </w:pPr>
      <w:r w:rsidRPr="00650D85">
        <w:rPr>
          <w:rFonts w:ascii="Arial" w:hAnsi="Arial" w:cs="Arial"/>
        </w:rPr>
        <w:t>Jami D. Langford</w:t>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p>
    <w:p w14:paraId="255A07AF" w14:textId="77777777" w:rsidR="006C0EBF" w:rsidRPr="00650D85" w:rsidRDefault="006C0EBF">
      <w:pPr>
        <w:tabs>
          <w:tab w:val="left" w:pos="-720"/>
        </w:tabs>
        <w:jc w:val="both"/>
        <w:rPr>
          <w:rFonts w:ascii="Arial" w:hAnsi="Arial" w:cs="Arial"/>
        </w:rPr>
      </w:pPr>
      <w:r w:rsidRPr="00650D85">
        <w:rPr>
          <w:rFonts w:ascii="Arial" w:hAnsi="Arial" w:cs="Arial"/>
        </w:rPr>
        <w:t>State Certified General</w:t>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p>
    <w:p w14:paraId="09E58577" w14:textId="77777777" w:rsidR="006C0EBF" w:rsidRPr="00650D85" w:rsidRDefault="006C0EBF">
      <w:pPr>
        <w:tabs>
          <w:tab w:val="left" w:pos="-720"/>
        </w:tabs>
        <w:jc w:val="both"/>
        <w:rPr>
          <w:rFonts w:ascii="Arial" w:hAnsi="Arial" w:cs="Arial"/>
        </w:rPr>
      </w:pPr>
      <w:r w:rsidRPr="00650D85">
        <w:rPr>
          <w:rFonts w:ascii="Arial" w:hAnsi="Arial" w:cs="Arial"/>
        </w:rPr>
        <w:t>Real Estate Appraiser</w:t>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r w:rsidR="00E854A3" w:rsidRPr="00650D85">
        <w:rPr>
          <w:rFonts w:ascii="Arial" w:hAnsi="Arial" w:cs="Arial"/>
        </w:rPr>
        <w:tab/>
      </w:r>
    </w:p>
    <w:p w14:paraId="453DE53F" w14:textId="77777777" w:rsidR="006C0EBF" w:rsidRPr="00650D85" w:rsidRDefault="006C0EBF">
      <w:pPr>
        <w:tabs>
          <w:tab w:val="left" w:pos="-720"/>
        </w:tabs>
        <w:jc w:val="both"/>
        <w:rPr>
          <w:rFonts w:ascii="Arial" w:hAnsi="Arial" w:cs="Arial"/>
        </w:rPr>
      </w:pPr>
      <w:r w:rsidRPr="00650D85">
        <w:rPr>
          <w:rFonts w:ascii="Arial" w:hAnsi="Arial" w:cs="Arial"/>
        </w:rPr>
        <w:t>No. TX-1323603-G</w:t>
      </w:r>
    </w:p>
    <w:p w14:paraId="72907282" w14:textId="77777777" w:rsidR="006C0EBF" w:rsidRPr="00650D85" w:rsidRDefault="006C0EBF">
      <w:pPr>
        <w:tabs>
          <w:tab w:val="left" w:pos="-720"/>
        </w:tabs>
        <w:jc w:val="both"/>
        <w:rPr>
          <w:rFonts w:ascii="Arial" w:hAnsi="Arial" w:cs="Arial"/>
        </w:rPr>
      </w:pPr>
    </w:p>
    <w:p w14:paraId="2A85D027" w14:textId="77777777" w:rsidR="006C0EBF" w:rsidRPr="00650D85" w:rsidRDefault="006C0EBF">
      <w:pPr>
        <w:tabs>
          <w:tab w:val="left" w:pos="-720"/>
        </w:tabs>
        <w:jc w:val="both"/>
        <w:rPr>
          <w:rFonts w:ascii="Arial" w:hAnsi="Arial" w:cs="Arial"/>
          <w:b/>
          <w:bCs/>
        </w:rPr>
      </w:pPr>
    </w:p>
    <w:p w14:paraId="6A8F236F" w14:textId="77777777" w:rsidR="006C0EBF" w:rsidRPr="00650D85" w:rsidRDefault="006C0EBF">
      <w:pPr>
        <w:tabs>
          <w:tab w:val="left" w:pos="-720"/>
        </w:tabs>
        <w:jc w:val="both"/>
        <w:rPr>
          <w:rFonts w:ascii="Arial" w:hAnsi="Arial" w:cs="Arial"/>
          <w:b/>
          <w:bCs/>
        </w:rPr>
      </w:pPr>
    </w:p>
    <w:p w14:paraId="104F4D2B" w14:textId="77777777" w:rsidR="006C0EBF" w:rsidRPr="00650D85" w:rsidRDefault="006C0EBF">
      <w:pPr>
        <w:suppressAutoHyphens/>
        <w:spacing w:line="240" w:lineRule="atLeast"/>
        <w:jc w:val="both"/>
        <w:rPr>
          <w:rFonts w:ascii="Arial" w:hAnsi="Arial" w:cs="Arial"/>
          <w:spacing w:val="-3"/>
        </w:rPr>
      </w:pPr>
      <w:r w:rsidRPr="00650D85">
        <w:rPr>
          <w:rFonts w:ascii="Arial" w:hAnsi="Arial" w:cs="Arial"/>
          <w:spacing w:val="-3"/>
        </w:rPr>
        <w:t xml:space="preserve">                                                           </w:t>
      </w:r>
    </w:p>
    <w:p w14:paraId="4D50170E" w14:textId="77777777" w:rsidR="006C0EBF" w:rsidRPr="00650D85" w:rsidRDefault="006C0EBF">
      <w:pPr>
        <w:suppressAutoHyphens/>
        <w:spacing w:line="240" w:lineRule="atLeast"/>
        <w:jc w:val="both"/>
        <w:rPr>
          <w:rFonts w:ascii="Arial" w:hAnsi="Arial" w:cs="Arial"/>
          <w:spacing w:val="-3"/>
        </w:rPr>
      </w:pPr>
    </w:p>
    <w:p w14:paraId="149142EA" w14:textId="77777777" w:rsidR="006C0EBF" w:rsidRPr="00650D85" w:rsidRDefault="006C0EBF">
      <w:pPr>
        <w:suppressAutoHyphens/>
        <w:spacing w:line="240" w:lineRule="atLeast"/>
        <w:jc w:val="both"/>
        <w:rPr>
          <w:rFonts w:ascii="Arial" w:hAnsi="Arial" w:cs="Arial"/>
          <w:spacing w:val="-3"/>
        </w:rPr>
      </w:pPr>
    </w:p>
    <w:p w14:paraId="23C0C1C8" w14:textId="77777777" w:rsidR="006C0EBF" w:rsidRPr="00650D85" w:rsidRDefault="006C0EBF">
      <w:pPr>
        <w:suppressAutoHyphens/>
        <w:spacing w:line="240" w:lineRule="atLeast"/>
        <w:jc w:val="both"/>
        <w:rPr>
          <w:rFonts w:ascii="Arial" w:hAnsi="Arial" w:cs="Arial"/>
          <w:spacing w:val="-3"/>
        </w:rPr>
      </w:pPr>
    </w:p>
    <w:p w14:paraId="34D6E708" w14:textId="77777777" w:rsidR="006C0EBF" w:rsidRPr="00650D85" w:rsidRDefault="006C0EBF">
      <w:pPr>
        <w:suppressAutoHyphens/>
        <w:spacing w:line="240" w:lineRule="atLeast"/>
        <w:jc w:val="both"/>
        <w:rPr>
          <w:rFonts w:ascii="Arial" w:hAnsi="Arial" w:cs="Arial"/>
          <w:spacing w:val="-3"/>
        </w:rPr>
      </w:pPr>
    </w:p>
    <w:p w14:paraId="3369DB6C" w14:textId="77777777" w:rsidR="006C0EBF" w:rsidRPr="00650D85" w:rsidRDefault="006C0EBF">
      <w:pPr>
        <w:suppressAutoHyphens/>
        <w:spacing w:line="240" w:lineRule="atLeast"/>
        <w:jc w:val="both"/>
        <w:rPr>
          <w:rFonts w:ascii="Arial" w:hAnsi="Arial" w:cs="Arial"/>
          <w:b/>
          <w:bCs/>
          <w:spacing w:val="-3"/>
        </w:rPr>
      </w:pPr>
    </w:p>
    <w:p w14:paraId="7F139CF1" w14:textId="77777777" w:rsidR="006C0EBF" w:rsidRPr="00650D85" w:rsidRDefault="006C0EBF">
      <w:pPr>
        <w:suppressAutoHyphens/>
        <w:spacing w:line="240" w:lineRule="atLeast"/>
        <w:jc w:val="both"/>
        <w:rPr>
          <w:rFonts w:ascii="Arial" w:hAnsi="Arial" w:cs="Arial"/>
          <w:b/>
          <w:bCs/>
          <w:spacing w:val="-3"/>
        </w:rPr>
      </w:pPr>
    </w:p>
    <w:p w14:paraId="2E78BA2B" w14:textId="77777777" w:rsidR="006C0EBF" w:rsidRPr="00650D85" w:rsidRDefault="006C0EBF">
      <w:pPr>
        <w:tabs>
          <w:tab w:val="left" w:pos="-720"/>
        </w:tabs>
        <w:suppressAutoHyphens/>
        <w:spacing w:line="240" w:lineRule="atLeast"/>
        <w:jc w:val="both"/>
        <w:rPr>
          <w:rFonts w:ascii="Arial" w:hAnsi="Arial" w:cs="Arial"/>
          <w:spacing w:val="-3"/>
        </w:rPr>
      </w:pPr>
    </w:p>
    <w:p w14:paraId="688ADDC2" w14:textId="77777777" w:rsidR="006C0EBF" w:rsidRPr="00650D85" w:rsidRDefault="006C0EBF">
      <w:pPr>
        <w:tabs>
          <w:tab w:val="left" w:pos="-720"/>
        </w:tabs>
        <w:suppressAutoHyphens/>
        <w:spacing w:line="240" w:lineRule="atLeast"/>
        <w:jc w:val="both"/>
        <w:rPr>
          <w:rFonts w:ascii="Arial" w:hAnsi="Arial" w:cs="Arial"/>
          <w:b/>
          <w:bCs/>
          <w:spacing w:val="-3"/>
        </w:rPr>
      </w:pPr>
    </w:p>
    <w:p w14:paraId="326A4906" w14:textId="77777777" w:rsidR="006C0EBF" w:rsidRPr="00650D85" w:rsidRDefault="006C0EBF">
      <w:pPr>
        <w:tabs>
          <w:tab w:val="left" w:pos="-720"/>
        </w:tabs>
        <w:suppressAutoHyphens/>
        <w:spacing w:line="240" w:lineRule="atLeast"/>
        <w:jc w:val="both"/>
        <w:rPr>
          <w:rFonts w:ascii="Arial" w:hAnsi="Arial" w:cs="Arial"/>
          <w:spacing w:val="-3"/>
        </w:rPr>
      </w:pPr>
    </w:p>
    <w:p w14:paraId="32803416" w14:textId="77777777" w:rsidR="006C0EBF" w:rsidRPr="000C1024" w:rsidRDefault="006C0EBF">
      <w:pPr>
        <w:tabs>
          <w:tab w:val="center" w:pos="4680"/>
        </w:tabs>
        <w:suppressAutoHyphens/>
        <w:spacing w:line="240" w:lineRule="atLeast"/>
        <w:jc w:val="both"/>
        <w:rPr>
          <w:rFonts w:ascii="Arial" w:hAnsi="Arial" w:cs="Arial"/>
          <w:b/>
          <w:bCs/>
          <w:spacing w:val="-3"/>
          <w:sz w:val="28"/>
          <w:szCs w:val="28"/>
        </w:rPr>
      </w:pPr>
      <w:r w:rsidRPr="00650D85">
        <w:rPr>
          <w:rFonts w:ascii="Arial" w:hAnsi="Arial" w:cs="Arial"/>
          <w:b/>
          <w:bCs/>
          <w:spacing w:val="-3"/>
        </w:rPr>
        <w:br w:type="page"/>
      </w:r>
      <w:r w:rsidRPr="00650D85">
        <w:rPr>
          <w:rFonts w:ascii="Arial" w:hAnsi="Arial" w:cs="Arial"/>
          <w:b/>
          <w:bCs/>
          <w:spacing w:val="-3"/>
        </w:rPr>
        <w:lastRenderedPageBreak/>
        <w:tab/>
      </w:r>
      <w:r w:rsidRPr="000C1024">
        <w:rPr>
          <w:rFonts w:ascii="Arial" w:hAnsi="Arial" w:cs="Arial"/>
          <w:b/>
          <w:bCs/>
          <w:spacing w:val="-3"/>
          <w:sz w:val="28"/>
          <w:szCs w:val="28"/>
        </w:rPr>
        <w:t>TABLE OF CONTENTS</w:t>
      </w:r>
    </w:p>
    <w:p w14:paraId="7B5AFFB6" w14:textId="77777777" w:rsidR="006C0EBF" w:rsidRPr="00650D85" w:rsidRDefault="006C0EBF">
      <w:pPr>
        <w:tabs>
          <w:tab w:val="left" w:pos="-720"/>
        </w:tabs>
        <w:suppressAutoHyphens/>
        <w:spacing w:line="240" w:lineRule="atLeast"/>
        <w:jc w:val="both"/>
        <w:rPr>
          <w:rFonts w:ascii="Arial" w:hAnsi="Arial" w:cs="Arial"/>
          <w:b/>
          <w:bCs/>
          <w:spacing w:val="-3"/>
        </w:rPr>
      </w:pPr>
    </w:p>
    <w:p w14:paraId="6D10F382" w14:textId="77777777" w:rsidR="006C0EBF" w:rsidRPr="00650D85" w:rsidRDefault="006C0EBF">
      <w:pPr>
        <w:tabs>
          <w:tab w:val="left" w:pos="-720"/>
        </w:tabs>
        <w:suppressAutoHyphens/>
        <w:spacing w:line="240" w:lineRule="atLeast"/>
        <w:jc w:val="both"/>
        <w:rPr>
          <w:rFonts w:ascii="Arial" w:hAnsi="Arial" w:cs="Arial"/>
          <w:spacing w:val="-3"/>
        </w:rPr>
      </w:pPr>
    </w:p>
    <w:p w14:paraId="3E5AAEF3" w14:textId="176EF6C5"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Title Page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005A5404">
        <w:rPr>
          <w:rFonts w:ascii="Arial" w:hAnsi="Arial" w:cs="Arial"/>
          <w:spacing w:val="-3"/>
        </w:rPr>
        <w:tab/>
      </w:r>
      <w:r w:rsidR="005A5404">
        <w:rPr>
          <w:rFonts w:ascii="Arial" w:hAnsi="Arial" w:cs="Arial"/>
          <w:spacing w:val="-3"/>
        </w:rPr>
        <w:tab/>
      </w:r>
      <w:r w:rsidR="005A5404">
        <w:rPr>
          <w:rFonts w:ascii="Arial" w:hAnsi="Arial" w:cs="Arial"/>
          <w:spacing w:val="-3"/>
        </w:rPr>
        <w:tab/>
        <w:t xml:space="preserve">        </w:t>
      </w:r>
      <w:r w:rsidRPr="00650D85">
        <w:rPr>
          <w:rFonts w:ascii="Arial" w:hAnsi="Arial" w:cs="Arial"/>
          <w:spacing w:val="-3"/>
        </w:rPr>
        <w:t>I</w:t>
      </w:r>
    </w:p>
    <w:p w14:paraId="37F66955" w14:textId="77777777" w:rsidR="006C0EBF" w:rsidRPr="00650D85" w:rsidRDefault="006C0EBF">
      <w:pPr>
        <w:tabs>
          <w:tab w:val="left" w:pos="-720"/>
        </w:tabs>
        <w:suppressAutoHyphens/>
        <w:spacing w:line="240" w:lineRule="atLeast"/>
        <w:jc w:val="both"/>
        <w:rPr>
          <w:rFonts w:ascii="Arial" w:hAnsi="Arial" w:cs="Arial"/>
          <w:spacing w:val="-3"/>
        </w:rPr>
      </w:pPr>
    </w:p>
    <w:p w14:paraId="0333BF8B" w14:textId="1BBD59F8"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Letter of Transmittal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005A5404">
        <w:rPr>
          <w:rFonts w:ascii="Arial" w:hAnsi="Arial" w:cs="Arial"/>
          <w:spacing w:val="-3"/>
        </w:rPr>
        <w:tab/>
      </w:r>
      <w:r w:rsidR="005A5404">
        <w:rPr>
          <w:rFonts w:ascii="Arial" w:hAnsi="Arial" w:cs="Arial"/>
          <w:spacing w:val="-3"/>
        </w:rPr>
        <w:tab/>
      </w:r>
      <w:r w:rsidR="005A5404">
        <w:rPr>
          <w:rFonts w:ascii="Arial" w:hAnsi="Arial" w:cs="Arial"/>
          <w:spacing w:val="-3"/>
        </w:rPr>
        <w:tab/>
        <w:t xml:space="preserve">        </w:t>
      </w:r>
      <w:r w:rsidRPr="00650D85">
        <w:rPr>
          <w:rFonts w:ascii="Arial" w:hAnsi="Arial" w:cs="Arial"/>
          <w:spacing w:val="-3"/>
        </w:rPr>
        <w:t>II</w:t>
      </w:r>
    </w:p>
    <w:p w14:paraId="7347ECEB" w14:textId="77777777" w:rsidR="006C0EBF" w:rsidRPr="00650D85" w:rsidRDefault="006C0EBF">
      <w:pPr>
        <w:tabs>
          <w:tab w:val="left" w:pos="-720"/>
        </w:tabs>
        <w:suppressAutoHyphens/>
        <w:spacing w:line="240" w:lineRule="atLeast"/>
        <w:jc w:val="both"/>
        <w:rPr>
          <w:rFonts w:ascii="Arial" w:hAnsi="Arial" w:cs="Arial"/>
          <w:spacing w:val="-3"/>
        </w:rPr>
      </w:pPr>
    </w:p>
    <w:p w14:paraId="2958E0C5" w14:textId="0BF547F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Table of Contents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005A5404">
        <w:rPr>
          <w:rFonts w:ascii="Arial" w:hAnsi="Arial" w:cs="Arial"/>
          <w:spacing w:val="-3"/>
        </w:rPr>
        <w:tab/>
      </w:r>
      <w:r w:rsidR="005A5404">
        <w:rPr>
          <w:rFonts w:ascii="Arial" w:hAnsi="Arial" w:cs="Arial"/>
          <w:spacing w:val="-3"/>
        </w:rPr>
        <w:tab/>
      </w:r>
      <w:r w:rsidR="005A5404">
        <w:rPr>
          <w:rFonts w:ascii="Arial" w:hAnsi="Arial" w:cs="Arial"/>
          <w:spacing w:val="-3"/>
        </w:rPr>
        <w:tab/>
        <w:t xml:space="preserve">       </w:t>
      </w:r>
      <w:r w:rsidRPr="00650D85">
        <w:rPr>
          <w:rFonts w:ascii="Arial" w:hAnsi="Arial" w:cs="Arial"/>
          <w:spacing w:val="-3"/>
        </w:rPr>
        <w:t>IV</w:t>
      </w:r>
    </w:p>
    <w:p w14:paraId="51B3B776" w14:textId="77777777" w:rsidR="006C0EBF" w:rsidRPr="00650D85" w:rsidRDefault="006C0EBF">
      <w:pPr>
        <w:tabs>
          <w:tab w:val="left" w:pos="-720"/>
        </w:tabs>
        <w:suppressAutoHyphens/>
        <w:spacing w:line="240" w:lineRule="atLeast"/>
        <w:jc w:val="both"/>
        <w:rPr>
          <w:rFonts w:ascii="Arial" w:hAnsi="Arial" w:cs="Arial"/>
          <w:spacing w:val="-3"/>
        </w:rPr>
      </w:pPr>
    </w:p>
    <w:p w14:paraId="76921829" w14:textId="52799E9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Summary of Significant Facts...............................</w:t>
      </w:r>
      <w:r w:rsidRPr="00650D85">
        <w:rPr>
          <w:rFonts w:ascii="Arial" w:hAnsi="Arial" w:cs="Arial"/>
          <w:spacing w:val="-3"/>
        </w:rPr>
        <w:tab/>
      </w:r>
      <w:r w:rsidRPr="00650D85">
        <w:rPr>
          <w:rFonts w:ascii="Arial" w:hAnsi="Arial" w:cs="Arial"/>
          <w:spacing w:val="-3"/>
        </w:rPr>
        <w:tab/>
      </w:r>
      <w:r w:rsidR="00C33B92">
        <w:rPr>
          <w:rFonts w:ascii="Arial" w:hAnsi="Arial" w:cs="Arial"/>
          <w:spacing w:val="-3"/>
        </w:rPr>
        <w:tab/>
      </w:r>
      <w:r w:rsidR="005A5404">
        <w:rPr>
          <w:rFonts w:ascii="Arial" w:hAnsi="Arial" w:cs="Arial"/>
          <w:spacing w:val="-3"/>
        </w:rPr>
        <w:tab/>
      </w:r>
      <w:r w:rsidR="005A5404">
        <w:rPr>
          <w:rFonts w:ascii="Arial" w:hAnsi="Arial" w:cs="Arial"/>
          <w:spacing w:val="-3"/>
        </w:rPr>
        <w:tab/>
      </w:r>
      <w:r w:rsidR="005A5404">
        <w:rPr>
          <w:rFonts w:ascii="Arial" w:hAnsi="Arial" w:cs="Arial"/>
          <w:spacing w:val="-3"/>
        </w:rPr>
        <w:tab/>
        <w:t xml:space="preserve">       </w:t>
      </w:r>
      <w:r w:rsidRPr="00650D85">
        <w:rPr>
          <w:rFonts w:ascii="Arial" w:hAnsi="Arial" w:cs="Arial"/>
          <w:spacing w:val="-3"/>
        </w:rPr>
        <w:t>VI</w:t>
      </w:r>
    </w:p>
    <w:p w14:paraId="5DB5C51E" w14:textId="77777777" w:rsidR="006C0EBF" w:rsidRPr="00650D85" w:rsidRDefault="006C0EBF">
      <w:pPr>
        <w:tabs>
          <w:tab w:val="left" w:pos="-720"/>
        </w:tabs>
        <w:suppressAutoHyphens/>
        <w:spacing w:line="240" w:lineRule="atLeast"/>
        <w:jc w:val="both"/>
        <w:rPr>
          <w:rFonts w:ascii="Arial" w:hAnsi="Arial" w:cs="Arial"/>
          <w:spacing w:val="-3"/>
        </w:rPr>
      </w:pPr>
    </w:p>
    <w:p w14:paraId="21580337" w14:textId="1BC3ECAD" w:rsidR="00744644" w:rsidRDefault="00744644" w:rsidP="00744644">
      <w:pPr>
        <w:tabs>
          <w:tab w:val="left" w:pos="-720"/>
        </w:tabs>
        <w:suppressAutoHyphens/>
        <w:spacing w:line="240" w:lineRule="atLeast"/>
        <w:jc w:val="both"/>
        <w:rPr>
          <w:rFonts w:ascii="Arial" w:hAnsi="Arial" w:cs="Arial"/>
          <w:spacing w:val="-3"/>
        </w:rPr>
      </w:pPr>
      <w:r w:rsidRPr="00650D85">
        <w:rPr>
          <w:rFonts w:ascii="Arial" w:hAnsi="Arial" w:cs="Arial"/>
          <w:spacing w:val="-3"/>
        </w:rPr>
        <w:t>Qualifications of Jami D. Langford.......................</w:t>
      </w:r>
      <w:r w:rsidR="00B34D0B"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005A5404">
        <w:rPr>
          <w:rFonts w:ascii="Arial" w:hAnsi="Arial" w:cs="Arial"/>
          <w:spacing w:val="-3"/>
        </w:rPr>
        <w:tab/>
      </w:r>
      <w:r w:rsidR="005A5404">
        <w:rPr>
          <w:rFonts w:ascii="Arial" w:hAnsi="Arial" w:cs="Arial"/>
          <w:spacing w:val="-3"/>
        </w:rPr>
        <w:tab/>
      </w:r>
      <w:r w:rsidR="005A5404">
        <w:rPr>
          <w:rFonts w:ascii="Arial" w:hAnsi="Arial" w:cs="Arial"/>
          <w:spacing w:val="-3"/>
        </w:rPr>
        <w:tab/>
        <w:t xml:space="preserve">     </w:t>
      </w:r>
      <w:r w:rsidRPr="00650D85">
        <w:rPr>
          <w:rFonts w:ascii="Arial" w:hAnsi="Arial" w:cs="Arial"/>
          <w:spacing w:val="-3"/>
        </w:rPr>
        <w:t>VIII</w:t>
      </w:r>
    </w:p>
    <w:p w14:paraId="48801D5C" w14:textId="77777777" w:rsidR="0042112A" w:rsidRDefault="0042112A" w:rsidP="00744644">
      <w:pPr>
        <w:tabs>
          <w:tab w:val="left" w:pos="-720"/>
        </w:tabs>
        <w:suppressAutoHyphens/>
        <w:spacing w:line="240" w:lineRule="atLeast"/>
        <w:jc w:val="both"/>
        <w:rPr>
          <w:rFonts w:ascii="Arial" w:hAnsi="Arial" w:cs="Arial"/>
          <w:spacing w:val="-3"/>
        </w:rPr>
      </w:pPr>
    </w:p>
    <w:p w14:paraId="75F33E17" w14:textId="6A0E2D55" w:rsidR="0042112A" w:rsidRDefault="0042112A" w:rsidP="00744644">
      <w:pPr>
        <w:tabs>
          <w:tab w:val="left" w:pos="-720"/>
        </w:tabs>
        <w:suppressAutoHyphens/>
        <w:spacing w:line="240" w:lineRule="atLeast"/>
        <w:jc w:val="both"/>
        <w:rPr>
          <w:rFonts w:ascii="Arial" w:hAnsi="Arial" w:cs="Arial"/>
          <w:spacing w:val="-3"/>
        </w:rPr>
      </w:pPr>
      <w:r>
        <w:rPr>
          <w:rFonts w:ascii="Arial" w:hAnsi="Arial" w:cs="Arial"/>
          <w:spacing w:val="-3"/>
        </w:rPr>
        <w:t>Subject Photos…………………………………….</w:t>
      </w:r>
      <w:r>
        <w:rPr>
          <w:rFonts w:ascii="Arial" w:hAnsi="Arial" w:cs="Arial"/>
          <w:spacing w:val="-3"/>
        </w:rPr>
        <w:tab/>
      </w:r>
      <w:r>
        <w:rPr>
          <w:rFonts w:ascii="Arial" w:hAnsi="Arial" w:cs="Arial"/>
          <w:spacing w:val="-3"/>
        </w:rPr>
        <w:tab/>
      </w:r>
      <w:r>
        <w:rPr>
          <w:rFonts w:ascii="Arial" w:hAnsi="Arial" w:cs="Arial"/>
          <w:spacing w:val="-3"/>
        </w:rPr>
        <w:tab/>
      </w:r>
      <w:r w:rsidR="005A5404">
        <w:rPr>
          <w:rFonts w:ascii="Arial" w:hAnsi="Arial" w:cs="Arial"/>
          <w:spacing w:val="-3"/>
        </w:rPr>
        <w:tab/>
      </w:r>
      <w:r w:rsidR="005A5404">
        <w:rPr>
          <w:rFonts w:ascii="Arial" w:hAnsi="Arial" w:cs="Arial"/>
          <w:spacing w:val="-3"/>
        </w:rPr>
        <w:tab/>
      </w:r>
      <w:r w:rsidR="005A5404">
        <w:rPr>
          <w:rFonts w:ascii="Arial" w:hAnsi="Arial" w:cs="Arial"/>
          <w:spacing w:val="-3"/>
        </w:rPr>
        <w:tab/>
        <w:t xml:space="preserve">        </w:t>
      </w:r>
      <w:r>
        <w:rPr>
          <w:rFonts w:ascii="Arial" w:hAnsi="Arial" w:cs="Arial"/>
          <w:spacing w:val="-3"/>
        </w:rPr>
        <w:t>X</w:t>
      </w:r>
    </w:p>
    <w:p w14:paraId="53FFE5CF" w14:textId="26BD7A2B" w:rsidR="002616CC" w:rsidRDefault="002616CC">
      <w:pPr>
        <w:tabs>
          <w:tab w:val="left" w:pos="-720"/>
        </w:tabs>
        <w:suppressAutoHyphens/>
        <w:spacing w:line="240" w:lineRule="atLeast"/>
        <w:jc w:val="both"/>
        <w:rPr>
          <w:rFonts w:ascii="Arial" w:hAnsi="Arial" w:cs="Arial"/>
          <w:spacing w:val="-3"/>
        </w:rPr>
      </w:pPr>
    </w:p>
    <w:p w14:paraId="39B7CE6C" w14:textId="77777777" w:rsidR="002616CC" w:rsidRPr="00650D85" w:rsidRDefault="002616CC">
      <w:pPr>
        <w:tabs>
          <w:tab w:val="left" w:pos="-720"/>
        </w:tabs>
        <w:suppressAutoHyphens/>
        <w:spacing w:line="240" w:lineRule="atLeast"/>
        <w:jc w:val="both"/>
        <w:rPr>
          <w:rFonts w:ascii="Arial" w:hAnsi="Arial" w:cs="Arial"/>
          <w:spacing w:val="-3"/>
        </w:rPr>
      </w:pPr>
    </w:p>
    <w:p w14:paraId="0C45B101" w14:textId="10B834E1" w:rsidR="005A5404" w:rsidRDefault="009152CA">
      <w:pPr>
        <w:pStyle w:val="TOC1"/>
        <w:tabs>
          <w:tab w:val="right" w:pos="9350"/>
        </w:tabs>
        <w:rPr>
          <w:rFonts w:asciiTheme="minorHAnsi" w:eastAsiaTheme="minorEastAsia" w:hAnsiTheme="minorHAnsi" w:cstheme="minorBidi"/>
          <w:b w:val="0"/>
          <w:bCs w:val="0"/>
          <w:caps w:val="0"/>
          <w:noProof/>
          <w:kern w:val="2"/>
          <w14:ligatures w14:val="standardContextual"/>
        </w:rPr>
      </w:pPr>
      <w:r>
        <w:rPr>
          <w:rFonts w:ascii="Arial" w:hAnsi="Arial" w:cs="Arial"/>
          <w:b w:val="0"/>
          <w:bCs w:val="0"/>
          <w:caps w:val="0"/>
          <w:spacing w:val="-3"/>
        </w:rPr>
        <w:fldChar w:fldCharType="begin"/>
      </w:r>
      <w:r>
        <w:rPr>
          <w:rFonts w:ascii="Arial" w:hAnsi="Arial" w:cs="Arial"/>
          <w:b w:val="0"/>
          <w:bCs w:val="0"/>
          <w:caps w:val="0"/>
          <w:spacing w:val="-3"/>
        </w:rPr>
        <w:instrText xml:space="preserve"> TOC \o "1-2" \h \z \u </w:instrText>
      </w:r>
      <w:r>
        <w:rPr>
          <w:rFonts w:ascii="Arial" w:hAnsi="Arial" w:cs="Arial"/>
          <w:b w:val="0"/>
          <w:bCs w:val="0"/>
          <w:caps w:val="0"/>
          <w:spacing w:val="-3"/>
        </w:rPr>
        <w:fldChar w:fldCharType="separate"/>
      </w:r>
      <w:hyperlink w:anchor="_Toc186914404" w:history="1">
        <w:r w:rsidR="005A5404" w:rsidRPr="00D73F42">
          <w:rPr>
            <w:rStyle w:val="Hyperlink"/>
            <w:noProof/>
          </w:rPr>
          <w:t>DEFINITION OF THE PROBLEM</w:t>
        </w:r>
        <w:r w:rsidR="005A5404">
          <w:rPr>
            <w:noProof/>
            <w:webHidden/>
          </w:rPr>
          <w:tab/>
        </w:r>
        <w:r w:rsidR="005A5404">
          <w:rPr>
            <w:noProof/>
            <w:webHidden/>
          </w:rPr>
          <w:fldChar w:fldCharType="begin"/>
        </w:r>
        <w:r w:rsidR="005A5404">
          <w:rPr>
            <w:noProof/>
            <w:webHidden/>
          </w:rPr>
          <w:instrText xml:space="preserve"> PAGEREF _Toc186914404 \h </w:instrText>
        </w:r>
        <w:r w:rsidR="005A5404">
          <w:rPr>
            <w:noProof/>
            <w:webHidden/>
          </w:rPr>
        </w:r>
        <w:r w:rsidR="005A5404">
          <w:rPr>
            <w:noProof/>
            <w:webHidden/>
          </w:rPr>
          <w:fldChar w:fldCharType="separate"/>
        </w:r>
        <w:r w:rsidR="005A5404">
          <w:rPr>
            <w:noProof/>
            <w:webHidden/>
          </w:rPr>
          <w:t>1</w:t>
        </w:r>
        <w:r w:rsidR="005A5404">
          <w:rPr>
            <w:noProof/>
            <w:webHidden/>
          </w:rPr>
          <w:fldChar w:fldCharType="end"/>
        </w:r>
      </w:hyperlink>
    </w:p>
    <w:p w14:paraId="68A42F4E" w14:textId="11EFAB87"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05" w:history="1">
        <w:r w:rsidRPr="00D73F42">
          <w:rPr>
            <w:rStyle w:val="Hyperlink"/>
            <w:noProof/>
          </w:rPr>
          <w:t>PROPERTY IDENTIFICATION</w:t>
        </w:r>
        <w:r>
          <w:rPr>
            <w:noProof/>
            <w:webHidden/>
          </w:rPr>
          <w:tab/>
        </w:r>
        <w:r>
          <w:rPr>
            <w:noProof/>
            <w:webHidden/>
          </w:rPr>
          <w:fldChar w:fldCharType="begin"/>
        </w:r>
        <w:r>
          <w:rPr>
            <w:noProof/>
            <w:webHidden/>
          </w:rPr>
          <w:instrText xml:space="preserve"> PAGEREF _Toc186914405 \h </w:instrText>
        </w:r>
        <w:r>
          <w:rPr>
            <w:noProof/>
            <w:webHidden/>
          </w:rPr>
        </w:r>
        <w:r>
          <w:rPr>
            <w:noProof/>
            <w:webHidden/>
          </w:rPr>
          <w:fldChar w:fldCharType="separate"/>
        </w:r>
        <w:r>
          <w:rPr>
            <w:noProof/>
            <w:webHidden/>
          </w:rPr>
          <w:t>2</w:t>
        </w:r>
        <w:r>
          <w:rPr>
            <w:noProof/>
            <w:webHidden/>
          </w:rPr>
          <w:fldChar w:fldCharType="end"/>
        </w:r>
      </w:hyperlink>
    </w:p>
    <w:p w14:paraId="7DB7A929" w14:textId="20B79D9A"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06" w:history="1">
        <w:r w:rsidRPr="00D73F42">
          <w:rPr>
            <w:rStyle w:val="Hyperlink"/>
            <w:noProof/>
          </w:rPr>
          <w:t>PURPOSE OF THE APPRAISAL</w:t>
        </w:r>
        <w:r>
          <w:rPr>
            <w:noProof/>
            <w:webHidden/>
          </w:rPr>
          <w:tab/>
        </w:r>
        <w:r>
          <w:rPr>
            <w:noProof/>
            <w:webHidden/>
          </w:rPr>
          <w:fldChar w:fldCharType="begin"/>
        </w:r>
        <w:r>
          <w:rPr>
            <w:noProof/>
            <w:webHidden/>
          </w:rPr>
          <w:instrText xml:space="preserve"> PAGEREF _Toc186914406 \h </w:instrText>
        </w:r>
        <w:r>
          <w:rPr>
            <w:noProof/>
            <w:webHidden/>
          </w:rPr>
        </w:r>
        <w:r>
          <w:rPr>
            <w:noProof/>
            <w:webHidden/>
          </w:rPr>
          <w:fldChar w:fldCharType="separate"/>
        </w:r>
        <w:r>
          <w:rPr>
            <w:noProof/>
            <w:webHidden/>
          </w:rPr>
          <w:t>2</w:t>
        </w:r>
        <w:r>
          <w:rPr>
            <w:noProof/>
            <w:webHidden/>
          </w:rPr>
          <w:fldChar w:fldCharType="end"/>
        </w:r>
      </w:hyperlink>
    </w:p>
    <w:p w14:paraId="09E18455" w14:textId="227E1C20"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07" w:history="1">
        <w:r w:rsidRPr="00D73F42">
          <w:rPr>
            <w:rStyle w:val="Hyperlink"/>
            <w:noProof/>
          </w:rPr>
          <w:t>DEFINITION OF MARKET VALUE</w:t>
        </w:r>
        <w:r>
          <w:rPr>
            <w:noProof/>
            <w:webHidden/>
          </w:rPr>
          <w:tab/>
        </w:r>
        <w:r>
          <w:rPr>
            <w:noProof/>
            <w:webHidden/>
          </w:rPr>
          <w:fldChar w:fldCharType="begin"/>
        </w:r>
        <w:r>
          <w:rPr>
            <w:noProof/>
            <w:webHidden/>
          </w:rPr>
          <w:instrText xml:space="preserve"> PAGEREF _Toc186914407 \h </w:instrText>
        </w:r>
        <w:r>
          <w:rPr>
            <w:noProof/>
            <w:webHidden/>
          </w:rPr>
        </w:r>
        <w:r>
          <w:rPr>
            <w:noProof/>
            <w:webHidden/>
          </w:rPr>
          <w:fldChar w:fldCharType="separate"/>
        </w:r>
        <w:r>
          <w:rPr>
            <w:noProof/>
            <w:webHidden/>
          </w:rPr>
          <w:t>2</w:t>
        </w:r>
        <w:r>
          <w:rPr>
            <w:noProof/>
            <w:webHidden/>
          </w:rPr>
          <w:fldChar w:fldCharType="end"/>
        </w:r>
      </w:hyperlink>
    </w:p>
    <w:p w14:paraId="2B9E5CB7" w14:textId="25A08970"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08" w:history="1">
        <w:r w:rsidRPr="00D73F42">
          <w:rPr>
            <w:rStyle w:val="Hyperlink"/>
            <w:noProof/>
          </w:rPr>
          <w:t>DEFINITION OF FEE SIMPLE ESTATE</w:t>
        </w:r>
        <w:r>
          <w:rPr>
            <w:noProof/>
            <w:webHidden/>
          </w:rPr>
          <w:tab/>
        </w:r>
        <w:r>
          <w:rPr>
            <w:noProof/>
            <w:webHidden/>
          </w:rPr>
          <w:fldChar w:fldCharType="begin"/>
        </w:r>
        <w:r>
          <w:rPr>
            <w:noProof/>
            <w:webHidden/>
          </w:rPr>
          <w:instrText xml:space="preserve"> PAGEREF _Toc186914408 \h </w:instrText>
        </w:r>
        <w:r>
          <w:rPr>
            <w:noProof/>
            <w:webHidden/>
          </w:rPr>
        </w:r>
        <w:r>
          <w:rPr>
            <w:noProof/>
            <w:webHidden/>
          </w:rPr>
          <w:fldChar w:fldCharType="separate"/>
        </w:r>
        <w:r>
          <w:rPr>
            <w:noProof/>
            <w:webHidden/>
          </w:rPr>
          <w:t>3</w:t>
        </w:r>
        <w:r>
          <w:rPr>
            <w:noProof/>
            <w:webHidden/>
          </w:rPr>
          <w:fldChar w:fldCharType="end"/>
        </w:r>
      </w:hyperlink>
    </w:p>
    <w:p w14:paraId="755795EB" w14:textId="401F1385"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09" w:history="1">
        <w:r w:rsidRPr="00D73F42">
          <w:rPr>
            <w:rStyle w:val="Hyperlink"/>
            <w:noProof/>
          </w:rPr>
          <w:t>INTENDED USE OF THE APPRAISAL</w:t>
        </w:r>
        <w:r>
          <w:rPr>
            <w:noProof/>
            <w:webHidden/>
          </w:rPr>
          <w:tab/>
        </w:r>
        <w:r>
          <w:rPr>
            <w:noProof/>
            <w:webHidden/>
          </w:rPr>
          <w:fldChar w:fldCharType="begin"/>
        </w:r>
        <w:r>
          <w:rPr>
            <w:noProof/>
            <w:webHidden/>
          </w:rPr>
          <w:instrText xml:space="preserve"> PAGEREF _Toc186914409 \h </w:instrText>
        </w:r>
        <w:r>
          <w:rPr>
            <w:noProof/>
            <w:webHidden/>
          </w:rPr>
        </w:r>
        <w:r>
          <w:rPr>
            <w:noProof/>
            <w:webHidden/>
          </w:rPr>
          <w:fldChar w:fldCharType="separate"/>
        </w:r>
        <w:r>
          <w:rPr>
            <w:noProof/>
            <w:webHidden/>
          </w:rPr>
          <w:t>3</w:t>
        </w:r>
        <w:r>
          <w:rPr>
            <w:noProof/>
            <w:webHidden/>
          </w:rPr>
          <w:fldChar w:fldCharType="end"/>
        </w:r>
      </w:hyperlink>
    </w:p>
    <w:p w14:paraId="3C1F567A" w14:textId="5D5EEB86"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0" w:history="1">
        <w:r w:rsidRPr="00D73F42">
          <w:rPr>
            <w:rStyle w:val="Hyperlink"/>
            <w:noProof/>
          </w:rPr>
          <w:t>INTENDED USER OF THE APPRAISAL</w:t>
        </w:r>
        <w:r>
          <w:rPr>
            <w:noProof/>
            <w:webHidden/>
          </w:rPr>
          <w:tab/>
        </w:r>
        <w:r>
          <w:rPr>
            <w:noProof/>
            <w:webHidden/>
          </w:rPr>
          <w:fldChar w:fldCharType="begin"/>
        </w:r>
        <w:r>
          <w:rPr>
            <w:noProof/>
            <w:webHidden/>
          </w:rPr>
          <w:instrText xml:space="preserve"> PAGEREF _Toc186914410 \h </w:instrText>
        </w:r>
        <w:r>
          <w:rPr>
            <w:noProof/>
            <w:webHidden/>
          </w:rPr>
        </w:r>
        <w:r>
          <w:rPr>
            <w:noProof/>
            <w:webHidden/>
          </w:rPr>
          <w:fldChar w:fldCharType="separate"/>
        </w:r>
        <w:r>
          <w:rPr>
            <w:noProof/>
            <w:webHidden/>
          </w:rPr>
          <w:t>3</w:t>
        </w:r>
        <w:r>
          <w:rPr>
            <w:noProof/>
            <w:webHidden/>
          </w:rPr>
          <w:fldChar w:fldCharType="end"/>
        </w:r>
      </w:hyperlink>
    </w:p>
    <w:p w14:paraId="194554C6" w14:textId="284A7BDA"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1" w:history="1">
        <w:r w:rsidRPr="00D73F42">
          <w:rPr>
            <w:rStyle w:val="Hyperlink"/>
            <w:noProof/>
          </w:rPr>
          <w:t>SCOPE / APPRAISAL PROCESS</w:t>
        </w:r>
        <w:r>
          <w:rPr>
            <w:noProof/>
            <w:webHidden/>
          </w:rPr>
          <w:tab/>
        </w:r>
        <w:r>
          <w:rPr>
            <w:noProof/>
            <w:webHidden/>
          </w:rPr>
          <w:fldChar w:fldCharType="begin"/>
        </w:r>
        <w:r>
          <w:rPr>
            <w:noProof/>
            <w:webHidden/>
          </w:rPr>
          <w:instrText xml:space="preserve"> PAGEREF _Toc186914411 \h </w:instrText>
        </w:r>
        <w:r>
          <w:rPr>
            <w:noProof/>
            <w:webHidden/>
          </w:rPr>
        </w:r>
        <w:r>
          <w:rPr>
            <w:noProof/>
            <w:webHidden/>
          </w:rPr>
          <w:fldChar w:fldCharType="separate"/>
        </w:r>
        <w:r>
          <w:rPr>
            <w:noProof/>
            <w:webHidden/>
          </w:rPr>
          <w:t>3</w:t>
        </w:r>
        <w:r>
          <w:rPr>
            <w:noProof/>
            <w:webHidden/>
          </w:rPr>
          <w:fldChar w:fldCharType="end"/>
        </w:r>
      </w:hyperlink>
    </w:p>
    <w:p w14:paraId="13D1EA3A" w14:textId="2ABF8AA1"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2" w:history="1">
        <w:r w:rsidRPr="00D73F42">
          <w:rPr>
            <w:rStyle w:val="Hyperlink"/>
            <w:noProof/>
          </w:rPr>
          <w:t>DATE OF REPORT</w:t>
        </w:r>
        <w:r>
          <w:rPr>
            <w:noProof/>
            <w:webHidden/>
          </w:rPr>
          <w:tab/>
        </w:r>
        <w:r>
          <w:rPr>
            <w:noProof/>
            <w:webHidden/>
          </w:rPr>
          <w:fldChar w:fldCharType="begin"/>
        </w:r>
        <w:r>
          <w:rPr>
            <w:noProof/>
            <w:webHidden/>
          </w:rPr>
          <w:instrText xml:space="preserve"> PAGEREF _Toc186914412 \h </w:instrText>
        </w:r>
        <w:r>
          <w:rPr>
            <w:noProof/>
            <w:webHidden/>
          </w:rPr>
        </w:r>
        <w:r>
          <w:rPr>
            <w:noProof/>
            <w:webHidden/>
          </w:rPr>
          <w:fldChar w:fldCharType="separate"/>
        </w:r>
        <w:r>
          <w:rPr>
            <w:noProof/>
            <w:webHidden/>
          </w:rPr>
          <w:t>4</w:t>
        </w:r>
        <w:r>
          <w:rPr>
            <w:noProof/>
            <w:webHidden/>
          </w:rPr>
          <w:fldChar w:fldCharType="end"/>
        </w:r>
      </w:hyperlink>
    </w:p>
    <w:p w14:paraId="771372AE" w14:textId="4EC12633"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3" w:history="1">
        <w:r w:rsidRPr="00D73F42">
          <w:rPr>
            <w:rStyle w:val="Hyperlink"/>
            <w:noProof/>
          </w:rPr>
          <w:t>DATE OF VALUE ESTIMATE</w:t>
        </w:r>
        <w:r>
          <w:rPr>
            <w:noProof/>
            <w:webHidden/>
          </w:rPr>
          <w:tab/>
        </w:r>
        <w:r>
          <w:rPr>
            <w:noProof/>
            <w:webHidden/>
          </w:rPr>
          <w:fldChar w:fldCharType="begin"/>
        </w:r>
        <w:r>
          <w:rPr>
            <w:noProof/>
            <w:webHidden/>
          </w:rPr>
          <w:instrText xml:space="preserve"> PAGEREF _Toc186914413 \h </w:instrText>
        </w:r>
        <w:r>
          <w:rPr>
            <w:noProof/>
            <w:webHidden/>
          </w:rPr>
        </w:r>
        <w:r>
          <w:rPr>
            <w:noProof/>
            <w:webHidden/>
          </w:rPr>
          <w:fldChar w:fldCharType="separate"/>
        </w:r>
        <w:r>
          <w:rPr>
            <w:noProof/>
            <w:webHidden/>
          </w:rPr>
          <w:t>4</w:t>
        </w:r>
        <w:r>
          <w:rPr>
            <w:noProof/>
            <w:webHidden/>
          </w:rPr>
          <w:fldChar w:fldCharType="end"/>
        </w:r>
      </w:hyperlink>
    </w:p>
    <w:p w14:paraId="40238595" w14:textId="40936899"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4" w:history="1">
        <w:r w:rsidRPr="00D73F42">
          <w:rPr>
            <w:rStyle w:val="Hyperlink"/>
            <w:noProof/>
          </w:rPr>
          <w:t>GENERAL ASSUMPTIONS AND LIMITING CONDITIONS</w:t>
        </w:r>
        <w:r>
          <w:rPr>
            <w:noProof/>
            <w:webHidden/>
          </w:rPr>
          <w:tab/>
        </w:r>
        <w:r>
          <w:rPr>
            <w:noProof/>
            <w:webHidden/>
          </w:rPr>
          <w:fldChar w:fldCharType="begin"/>
        </w:r>
        <w:r>
          <w:rPr>
            <w:noProof/>
            <w:webHidden/>
          </w:rPr>
          <w:instrText xml:space="preserve"> PAGEREF _Toc186914414 \h </w:instrText>
        </w:r>
        <w:r>
          <w:rPr>
            <w:noProof/>
            <w:webHidden/>
          </w:rPr>
        </w:r>
        <w:r>
          <w:rPr>
            <w:noProof/>
            <w:webHidden/>
          </w:rPr>
          <w:fldChar w:fldCharType="separate"/>
        </w:r>
        <w:r>
          <w:rPr>
            <w:noProof/>
            <w:webHidden/>
          </w:rPr>
          <w:t>5</w:t>
        </w:r>
        <w:r>
          <w:rPr>
            <w:noProof/>
            <w:webHidden/>
          </w:rPr>
          <w:fldChar w:fldCharType="end"/>
        </w:r>
      </w:hyperlink>
    </w:p>
    <w:p w14:paraId="2DC86F16" w14:textId="6F94EF3A" w:rsidR="005A5404" w:rsidRDefault="005A5404">
      <w:pPr>
        <w:pStyle w:val="TOC1"/>
        <w:tabs>
          <w:tab w:val="right" w:pos="9350"/>
        </w:tabs>
        <w:rPr>
          <w:rFonts w:asciiTheme="minorHAnsi" w:eastAsiaTheme="minorEastAsia" w:hAnsiTheme="minorHAnsi" w:cstheme="minorBidi"/>
          <w:b w:val="0"/>
          <w:bCs w:val="0"/>
          <w:caps w:val="0"/>
          <w:noProof/>
          <w:kern w:val="2"/>
          <w14:ligatures w14:val="standardContextual"/>
        </w:rPr>
      </w:pPr>
      <w:hyperlink w:anchor="_Toc186914415" w:history="1">
        <w:r w:rsidRPr="00D73F42">
          <w:rPr>
            <w:rStyle w:val="Hyperlink"/>
            <w:noProof/>
          </w:rPr>
          <w:t>GENERAL DATA</w:t>
        </w:r>
        <w:r>
          <w:rPr>
            <w:noProof/>
            <w:webHidden/>
          </w:rPr>
          <w:tab/>
        </w:r>
        <w:r>
          <w:rPr>
            <w:noProof/>
            <w:webHidden/>
          </w:rPr>
          <w:fldChar w:fldCharType="begin"/>
        </w:r>
        <w:r>
          <w:rPr>
            <w:noProof/>
            <w:webHidden/>
          </w:rPr>
          <w:instrText xml:space="preserve"> PAGEREF _Toc186914415 \h </w:instrText>
        </w:r>
        <w:r>
          <w:rPr>
            <w:noProof/>
            <w:webHidden/>
          </w:rPr>
        </w:r>
        <w:r>
          <w:rPr>
            <w:noProof/>
            <w:webHidden/>
          </w:rPr>
          <w:fldChar w:fldCharType="separate"/>
        </w:r>
        <w:r>
          <w:rPr>
            <w:noProof/>
            <w:webHidden/>
          </w:rPr>
          <w:t>7</w:t>
        </w:r>
        <w:r>
          <w:rPr>
            <w:noProof/>
            <w:webHidden/>
          </w:rPr>
          <w:fldChar w:fldCharType="end"/>
        </w:r>
      </w:hyperlink>
    </w:p>
    <w:p w14:paraId="7D5A5D2E" w14:textId="4127A507"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6" w:history="1">
        <w:r w:rsidRPr="00D73F42">
          <w:rPr>
            <w:rStyle w:val="Hyperlink"/>
            <w:noProof/>
          </w:rPr>
          <w:t>NEIGHBORHOOD ANALYSIS</w:t>
        </w:r>
        <w:r>
          <w:rPr>
            <w:noProof/>
            <w:webHidden/>
          </w:rPr>
          <w:tab/>
        </w:r>
        <w:r>
          <w:rPr>
            <w:noProof/>
            <w:webHidden/>
          </w:rPr>
          <w:fldChar w:fldCharType="begin"/>
        </w:r>
        <w:r>
          <w:rPr>
            <w:noProof/>
            <w:webHidden/>
          </w:rPr>
          <w:instrText xml:space="preserve"> PAGEREF _Toc186914416 \h </w:instrText>
        </w:r>
        <w:r>
          <w:rPr>
            <w:noProof/>
            <w:webHidden/>
          </w:rPr>
        </w:r>
        <w:r>
          <w:rPr>
            <w:noProof/>
            <w:webHidden/>
          </w:rPr>
          <w:fldChar w:fldCharType="separate"/>
        </w:r>
        <w:r>
          <w:rPr>
            <w:noProof/>
            <w:webHidden/>
          </w:rPr>
          <w:t>8</w:t>
        </w:r>
        <w:r>
          <w:rPr>
            <w:noProof/>
            <w:webHidden/>
          </w:rPr>
          <w:fldChar w:fldCharType="end"/>
        </w:r>
      </w:hyperlink>
    </w:p>
    <w:p w14:paraId="0EB5A4C6" w14:textId="324809CA" w:rsidR="005A5404" w:rsidRDefault="005A5404">
      <w:pPr>
        <w:pStyle w:val="TOC1"/>
        <w:tabs>
          <w:tab w:val="right" w:pos="9350"/>
        </w:tabs>
        <w:rPr>
          <w:rFonts w:asciiTheme="minorHAnsi" w:eastAsiaTheme="minorEastAsia" w:hAnsiTheme="minorHAnsi" w:cstheme="minorBidi"/>
          <w:b w:val="0"/>
          <w:bCs w:val="0"/>
          <w:caps w:val="0"/>
          <w:noProof/>
          <w:kern w:val="2"/>
          <w14:ligatures w14:val="standardContextual"/>
        </w:rPr>
      </w:pPr>
      <w:hyperlink w:anchor="_Toc186914417" w:history="1">
        <w:r w:rsidRPr="00D73F42">
          <w:rPr>
            <w:rStyle w:val="Hyperlink"/>
            <w:noProof/>
          </w:rPr>
          <w:t>SUBJECT PROPERTY ANALYSIS</w:t>
        </w:r>
        <w:r>
          <w:rPr>
            <w:noProof/>
            <w:webHidden/>
          </w:rPr>
          <w:tab/>
        </w:r>
        <w:r>
          <w:rPr>
            <w:noProof/>
            <w:webHidden/>
          </w:rPr>
          <w:fldChar w:fldCharType="begin"/>
        </w:r>
        <w:r>
          <w:rPr>
            <w:noProof/>
            <w:webHidden/>
          </w:rPr>
          <w:instrText xml:space="preserve"> PAGEREF _Toc186914417 \h </w:instrText>
        </w:r>
        <w:r>
          <w:rPr>
            <w:noProof/>
            <w:webHidden/>
          </w:rPr>
        </w:r>
        <w:r>
          <w:rPr>
            <w:noProof/>
            <w:webHidden/>
          </w:rPr>
          <w:fldChar w:fldCharType="separate"/>
        </w:r>
        <w:r>
          <w:rPr>
            <w:noProof/>
            <w:webHidden/>
          </w:rPr>
          <w:t>11</w:t>
        </w:r>
        <w:r>
          <w:rPr>
            <w:noProof/>
            <w:webHidden/>
          </w:rPr>
          <w:fldChar w:fldCharType="end"/>
        </w:r>
      </w:hyperlink>
    </w:p>
    <w:p w14:paraId="697F0B88" w14:textId="6555586D"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8" w:history="1">
        <w:r w:rsidRPr="00D73F42">
          <w:rPr>
            <w:rStyle w:val="Hyperlink"/>
            <w:noProof/>
          </w:rPr>
          <w:t>SITE ANALYSIS</w:t>
        </w:r>
        <w:r>
          <w:rPr>
            <w:noProof/>
            <w:webHidden/>
          </w:rPr>
          <w:tab/>
        </w:r>
        <w:r>
          <w:rPr>
            <w:noProof/>
            <w:webHidden/>
          </w:rPr>
          <w:fldChar w:fldCharType="begin"/>
        </w:r>
        <w:r>
          <w:rPr>
            <w:noProof/>
            <w:webHidden/>
          </w:rPr>
          <w:instrText xml:space="preserve"> PAGEREF _Toc186914418 \h </w:instrText>
        </w:r>
        <w:r>
          <w:rPr>
            <w:noProof/>
            <w:webHidden/>
          </w:rPr>
        </w:r>
        <w:r>
          <w:rPr>
            <w:noProof/>
            <w:webHidden/>
          </w:rPr>
          <w:fldChar w:fldCharType="separate"/>
        </w:r>
        <w:r>
          <w:rPr>
            <w:noProof/>
            <w:webHidden/>
          </w:rPr>
          <w:t>12</w:t>
        </w:r>
        <w:r>
          <w:rPr>
            <w:noProof/>
            <w:webHidden/>
          </w:rPr>
          <w:fldChar w:fldCharType="end"/>
        </w:r>
      </w:hyperlink>
    </w:p>
    <w:p w14:paraId="49EA44CF" w14:textId="344233C2"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19" w:history="1">
        <w:r w:rsidRPr="00D73F42">
          <w:rPr>
            <w:rStyle w:val="Hyperlink"/>
            <w:noProof/>
          </w:rPr>
          <w:t>Ad Valorem Taxes</w:t>
        </w:r>
        <w:r>
          <w:rPr>
            <w:noProof/>
            <w:webHidden/>
          </w:rPr>
          <w:tab/>
        </w:r>
        <w:r>
          <w:rPr>
            <w:noProof/>
            <w:webHidden/>
          </w:rPr>
          <w:fldChar w:fldCharType="begin"/>
        </w:r>
        <w:r>
          <w:rPr>
            <w:noProof/>
            <w:webHidden/>
          </w:rPr>
          <w:instrText xml:space="preserve"> PAGEREF _Toc186914419 \h </w:instrText>
        </w:r>
        <w:r>
          <w:rPr>
            <w:noProof/>
            <w:webHidden/>
          </w:rPr>
        </w:r>
        <w:r>
          <w:rPr>
            <w:noProof/>
            <w:webHidden/>
          </w:rPr>
          <w:fldChar w:fldCharType="separate"/>
        </w:r>
        <w:r>
          <w:rPr>
            <w:noProof/>
            <w:webHidden/>
          </w:rPr>
          <w:t>13</w:t>
        </w:r>
        <w:r>
          <w:rPr>
            <w:noProof/>
            <w:webHidden/>
          </w:rPr>
          <w:fldChar w:fldCharType="end"/>
        </w:r>
      </w:hyperlink>
    </w:p>
    <w:p w14:paraId="3B5EA253" w14:textId="410E372F"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0" w:history="1">
        <w:r w:rsidRPr="00D73F42">
          <w:rPr>
            <w:rStyle w:val="Hyperlink"/>
            <w:noProof/>
          </w:rPr>
          <w:t>OWNERSHIP/SALES HISTORY</w:t>
        </w:r>
        <w:r>
          <w:rPr>
            <w:noProof/>
            <w:webHidden/>
          </w:rPr>
          <w:tab/>
        </w:r>
        <w:r>
          <w:rPr>
            <w:noProof/>
            <w:webHidden/>
          </w:rPr>
          <w:fldChar w:fldCharType="begin"/>
        </w:r>
        <w:r>
          <w:rPr>
            <w:noProof/>
            <w:webHidden/>
          </w:rPr>
          <w:instrText xml:space="preserve"> PAGEREF _Toc186914420 \h </w:instrText>
        </w:r>
        <w:r>
          <w:rPr>
            <w:noProof/>
            <w:webHidden/>
          </w:rPr>
        </w:r>
        <w:r>
          <w:rPr>
            <w:noProof/>
            <w:webHidden/>
          </w:rPr>
          <w:fldChar w:fldCharType="separate"/>
        </w:r>
        <w:r>
          <w:rPr>
            <w:noProof/>
            <w:webHidden/>
          </w:rPr>
          <w:t>14</w:t>
        </w:r>
        <w:r>
          <w:rPr>
            <w:noProof/>
            <w:webHidden/>
          </w:rPr>
          <w:fldChar w:fldCharType="end"/>
        </w:r>
      </w:hyperlink>
    </w:p>
    <w:p w14:paraId="38861DEC" w14:textId="0B69DD97"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1" w:history="1">
        <w:r w:rsidRPr="00D73F42">
          <w:rPr>
            <w:rStyle w:val="Hyperlink"/>
            <w:noProof/>
          </w:rPr>
          <w:t>HIGHEST AND BEST USE/MARKET ANALYSIS</w:t>
        </w:r>
        <w:r>
          <w:rPr>
            <w:noProof/>
            <w:webHidden/>
          </w:rPr>
          <w:tab/>
        </w:r>
        <w:r>
          <w:rPr>
            <w:noProof/>
            <w:webHidden/>
          </w:rPr>
          <w:fldChar w:fldCharType="begin"/>
        </w:r>
        <w:r>
          <w:rPr>
            <w:noProof/>
            <w:webHidden/>
          </w:rPr>
          <w:instrText xml:space="preserve"> PAGEREF _Toc186914421 \h </w:instrText>
        </w:r>
        <w:r>
          <w:rPr>
            <w:noProof/>
            <w:webHidden/>
          </w:rPr>
        </w:r>
        <w:r>
          <w:rPr>
            <w:noProof/>
            <w:webHidden/>
          </w:rPr>
          <w:fldChar w:fldCharType="separate"/>
        </w:r>
        <w:r>
          <w:rPr>
            <w:noProof/>
            <w:webHidden/>
          </w:rPr>
          <w:t>19</w:t>
        </w:r>
        <w:r>
          <w:rPr>
            <w:noProof/>
            <w:webHidden/>
          </w:rPr>
          <w:fldChar w:fldCharType="end"/>
        </w:r>
      </w:hyperlink>
    </w:p>
    <w:p w14:paraId="0C36C36D" w14:textId="15B3B4AE" w:rsidR="005A5404" w:rsidRDefault="005A5404">
      <w:pPr>
        <w:pStyle w:val="TOC1"/>
        <w:tabs>
          <w:tab w:val="right" w:pos="9350"/>
        </w:tabs>
        <w:rPr>
          <w:rFonts w:asciiTheme="minorHAnsi" w:eastAsiaTheme="minorEastAsia" w:hAnsiTheme="minorHAnsi" w:cstheme="minorBidi"/>
          <w:b w:val="0"/>
          <w:bCs w:val="0"/>
          <w:caps w:val="0"/>
          <w:noProof/>
          <w:kern w:val="2"/>
          <w14:ligatures w14:val="standardContextual"/>
        </w:rPr>
      </w:pPr>
      <w:hyperlink w:anchor="_Toc186914422" w:history="1">
        <w:r w:rsidRPr="00D73F42">
          <w:rPr>
            <w:rStyle w:val="Hyperlink"/>
            <w:noProof/>
          </w:rPr>
          <w:t>SUBJECT PROPERTY VALUATION</w:t>
        </w:r>
        <w:r>
          <w:rPr>
            <w:noProof/>
            <w:webHidden/>
          </w:rPr>
          <w:tab/>
        </w:r>
        <w:r>
          <w:rPr>
            <w:noProof/>
            <w:webHidden/>
          </w:rPr>
          <w:fldChar w:fldCharType="begin"/>
        </w:r>
        <w:r>
          <w:rPr>
            <w:noProof/>
            <w:webHidden/>
          </w:rPr>
          <w:instrText xml:space="preserve"> PAGEREF _Toc186914422 \h </w:instrText>
        </w:r>
        <w:r>
          <w:rPr>
            <w:noProof/>
            <w:webHidden/>
          </w:rPr>
        </w:r>
        <w:r>
          <w:rPr>
            <w:noProof/>
            <w:webHidden/>
          </w:rPr>
          <w:fldChar w:fldCharType="separate"/>
        </w:r>
        <w:r>
          <w:rPr>
            <w:noProof/>
            <w:webHidden/>
          </w:rPr>
          <w:t>21</w:t>
        </w:r>
        <w:r>
          <w:rPr>
            <w:noProof/>
            <w:webHidden/>
          </w:rPr>
          <w:fldChar w:fldCharType="end"/>
        </w:r>
      </w:hyperlink>
    </w:p>
    <w:p w14:paraId="2BF3D429" w14:textId="72B2B0B5"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3" w:history="1">
        <w:r w:rsidRPr="00D73F42">
          <w:rPr>
            <w:rStyle w:val="Hyperlink"/>
            <w:noProof/>
          </w:rPr>
          <w:t>VALUATION PROCESS</w:t>
        </w:r>
        <w:r>
          <w:rPr>
            <w:noProof/>
            <w:webHidden/>
          </w:rPr>
          <w:tab/>
        </w:r>
        <w:r>
          <w:rPr>
            <w:noProof/>
            <w:webHidden/>
          </w:rPr>
          <w:fldChar w:fldCharType="begin"/>
        </w:r>
        <w:r>
          <w:rPr>
            <w:noProof/>
            <w:webHidden/>
          </w:rPr>
          <w:instrText xml:space="preserve"> PAGEREF _Toc186914423 \h </w:instrText>
        </w:r>
        <w:r>
          <w:rPr>
            <w:noProof/>
            <w:webHidden/>
          </w:rPr>
        </w:r>
        <w:r>
          <w:rPr>
            <w:noProof/>
            <w:webHidden/>
          </w:rPr>
          <w:fldChar w:fldCharType="separate"/>
        </w:r>
        <w:r>
          <w:rPr>
            <w:noProof/>
            <w:webHidden/>
          </w:rPr>
          <w:t>22</w:t>
        </w:r>
        <w:r>
          <w:rPr>
            <w:noProof/>
            <w:webHidden/>
          </w:rPr>
          <w:fldChar w:fldCharType="end"/>
        </w:r>
      </w:hyperlink>
    </w:p>
    <w:p w14:paraId="441EFF23" w14:textId="02DF9645"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4" w:history="1">
        <w:r w:rsidRPr="00D73F42">
          <w:rPr>
            <w:rStyle w:val="Hyperlink"/>
            <w:noProof/>
          </w:rPr>
          <w:t>SALES COMPARISON APPROACH</w:t>
        </w:r>
        <w:r>
          <w:rPr>
            <w:noProof/>
            <w:webHidden/>
          </w:rPr>
          <w:tab/>
        </w:r>
        <w:r>
          <w:rPr>
            <w:noProof/>
            <w:webHidden/>
          </w:rPr>
          <w:fldChar w:fldCharType="begin"/>
        </w:r>
        <w:r>
          <w:rPr>
            <w:noProof/>
            <w:webHidden/>
          </w:rPr>
          <w:instrText xml:space="preserve"> PAGEREF _Toc186914424 \h </w:instrText>
        </w:r>
        <w:r>
          <w:rPr>
            <w:noProof/>
            <w:webHidden/>
          </w:rPr>
        </w:r>
        <w:r>
          <w:rPr>
            <w:noProof/>
            <w:webHidden/>
          </w:rPr>
          <w:fldChar w:fldCharType="separate"/>
        </w:r>
        <w:r>
          <w:rPr>
            <w:noProof/>
            <w:webHidden/>
          </w:rPr>
          <w:t>22</w:t>
        </w:r>
        <w:r>
          <w:rPr>
            <w:noProof/>
            <w:webHidden/>
          </w:rPr>
          <w:fldChar w:fldCharType="end"/>
        </w:r>
      </w:hyperlink>
    </w:p>
    <w:p w14:paraId="742EBE2C" w14:textId="19F660C3"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5" w:history="1">
        <w:r w:rsidRPr="00D73F42">
          <w:rPr>
            <w:rStyle w:val="Hyperlink"/>
            <w:noProof/>
          </w:rPr>
          <w:t>Exposure Time</w:t>
        </w:r>
        <w:r>
          <w:rPr>
            <w:noProof/>
            <w:webHidden/>
          </w:rPr>
          <w:tab/>
        </w:r>
        <w:r>
          <w:rPr>
            <w:noProof/>
            <w:webHidden/>
          </w:rPr>
          <w:fldChar w:fldCharType="begin"/>
        </w:r>
        <w:r>
          <w:rPr>
            <w:noProof/>
            <w:webHidden/>
          </w:rPr>
          <w:instrText xml:space="preserve"> PAGEREF _Toc186914425 \h </w:instrText>
        </w:r>
        <w:r>
          <w:rPr>
            <w:noProof/>
            <w:webHidden/>
          </w:rPr>
        </w:r>
        <w:r>
          <w:rPr>
            <w:noProof/>
            <w:webHidden/>
          </w:rPr>
          <w:fldChar w:fldCharType="separate"/>
        </w:r>
        <w:r>
          <w:rPr>
            <w:noProof/>
            <w:webHidden/>
          </w:rPr>
          <w:t>27</w:t>
        </w:r>
        <w:r>
          <w:rPr>
            <w:noProof/>
            <w:webHidden/>
          </w:rPr>
          <w:fldChar w:fldCharType="end"/>
        </w:r>
      </w:hyperlink>
    </w:p>
    <w:p w14:paraId="4042A3BB" w14:textId="072DB76D"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6" w:history="1">
        <w:r w:rsidRPr="00D73F42">
          <w:rPr>
            <w:rStyle w:val="Hyperlink"/>
            <w:noProof/>
          </w:rPr>
          <w:t>CERTIFICATION</w:t>
        </w:r>
        <w:r>
          <w:rPr>
            <w:noProof/>
            <w:webHidden/>
          </w:rPr>
          <w:tab/>
        </w:r>
        <w:r>
          <w:rPr>
            <w:noProof/>
            <w:webHidden/>
          </w:rPr>
          <w:fldChar w:fldCharType="begin"/>
        </w:r>
        <w:r>
          <w:rPr>
            <w:noProof/>
            <w:webHidden/>
          </w:rPr>
          <w:instrText xml:space="preserve"> PAGEREF _Toc186914426 \h </w:instrText>
        </w:r>
        <w:r>
          <w:rPr>
            <w:noProof/>
            <w:webHidden/>
          </w:rPr>
        </w:r>
        <w:r>
          <w:rPr>
            <w:noProof/>
            <w:webHidden/>
          </w:rPr>
          <w:fldChar w:fldCharType="separate"/>
        </w:r>
        <w:r>
          <w:rPr>
            <w:noProof/>
            <w:webHidden/>
          </w:rPr>
          <w:t>29</w:t>
        </w:r>
        <w:r>
          <w:rPr>
            <w:noProof/>
            <w:webHidden/>
          </w:rPr>
          <w:fldChar w:fldCharType="end"/>
        </w:r>
      </w:hyperlink>
    </w:p>
    <w:p w14:paraId="57901F9D" w14:textId="7ED78B81" w:rsidR="005A5404" w:rsidRDefault="005A5404">
      <w:pPr>
        <w:pStyle w:val="TOC1"/>
        <w:tabs>
          <w:tab w:val="right" w:pos="9350"/>
        </w:tabs>
        <w:rPr>
          <w:rFonts w:asciiTheme="minorHAnsi" w:eastAsiaTheme="minorEastAsia" w:hAnsiTheme="minorHAnsi" w:cstheme="minorBidi"/>
          <w:b w:val="0"/>
          <w:bCs w:val="0"/>
          <w:caps w:val="0"/>
          <w:noProof/>
          <w:kern w:val="2"/>
          <w14:ligatures w14:val="standardContextual"/>
        </w:rPr>
      </w:pPr>
      <w:hyperlink w:anchor="_Toc186914427" w:history="1">
        <w:r w:rsidRPr="00D73F42">
          <w:rPr>
            <w:rStyle w:val="Hyperlink"/>
            <w:noProof/>
          </w:rPr>
          <w:t>ADDENDA</w:t>
        </w:r>
        <w:r>
          <w:rPr>
            <w:noProof/>
            <w:webHidden/>
          </w:rPr>
          <w:tab/>
        </w:r>
        <w:r>
          <w:rPr>
            <w:noProof/>
            <w:webHidden/>
          </w:rPr>
          <w:fldChar w:fldCharType="begin"/>
        </w:r>
        <w:r>
          <w:rPr>
            <w:noProof/>
            <w:webHidden/>
          </w:rPr>
          <w:instrText xml:space="preserve"> PAGEREF _Toc186914427 \h </w:instrText>
        </w:r>
        <w:r>
          <w:rPr>
            <w:noProof/>
            <w:webHidden/>
          </w:rPr>
        </w:r>
        <w:r>
          <w:rPr>
            <w:noProof/>
            <w:webHidden/>
          </w:rPr>
          <w:fldChar w:fldCharType="separate"/>
        </w:r>
        <w:r>
          <w:rPr>
            <w:noProof/>
            <w:webHidden/>
          </w:rPr>
          <w:t>31</w:t>
        </w:r>
        <w:r>
          <w:rPr>
            <w:noProof/>
            <w:webHidden/>
          </w:rPr>
          <w:fldChar w:fldCharType="end"/>
        </w:r>
      </w:hyperlink>
    </w:p>
    <w:p w14:paraId="4F19AC57" w14:textId="11D74D37"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8" w:history="1">
        <w:r w:rsidRPr="00D73F42">
          <w:rPr>
            <w:rStyle w:val="Hyperlink"/>
            <w:noProof/>
          </w:rPr>
          <w:t>ENGAGEMENT CONTRACT</w:t>
        </w:r>
        <w:r>
          <w:rPr>
            <w:noProof/>
            <w:webHidden/>
          </w:rPr>
          <w:tab/>
        </w:r>
        <w:r>
          <w:rPr>
            <w:noProof/>
            <w:webHidden/>
          </w:rPr>
          <w:fldChar w:fldCharType="begin"/>
        </w:r>
        <w:r>
          <w:rPr>
            <w:noProof/>
            <w:webHidden/>
          </w:rPr>
          <w:instrText xml:space="preserve"> PAGEREF _Toc186914428 \h </w:instrText>
        </w:r>
        <w:r>
          <w:rPr>
            <w:noProof/>
            <w:webHidden/>
          </w:rPr>
        </w:r>
        <w:r>
          <w:rPr>
            <w:noProof/>
            <w:webHidden/>
          </w:rPr>
          <w:fldChar w:fldCharType="separate"/>
        </w:r>
        <w:r>
          <w:rPr>
            <w:noProof/>
            <w:webHidden/>
          </w:rPr>
          <w:t>32</w:t>
        </w:r>
        <w:r>
          <w:rPr>
            <w:noProof/>
            <w:webHidden/>
          </w:rPr>
          <w:fldChar w:fldCharType="end"/>
        </w:r>
      </w:hyperlink>
    </w:p>
    <w:p w14:paraId="26F56B6F" w14:textId="5767989F" w:rsidR="005A5404" w:rsidRDefault="005A5404">
      <w:pPr>
        <w:pStyle w:val="TOC2"/>
        <w:tabs>
          <w:tab w:val="right" w:pos="9350"/>
        </w:tabs>
        <w:rPr>
          <w:rFonts w:eastAsiaTheme="minorEastAsia" w:cstheme="minorBidi"/>
          <w:b w:val="0"/>
          <w:bCs w:val="0"/>
          <w:noProof/>
          <w:kern w:val="2"/>
          <w:sz w:val="24"/>
          <w:szCs w:val="24"/>
          <w14:ligatures w14:val="standardContextual"/>
        </w:rPr>
      </w:pPr>
      <w:hyperlink w:anchor="_Toc186914429" w:history="1">
        <w:r w:rsidRPr="00D73F42">
          <w:rPr>
            <w:rStyle w:val="Hyperlink"/>
            <w:noProof/>
          </w:rPr>
          <w:t>Appraiser Certification</w:t>
        </w:r>
        <w:r>
          <w:rPr>
            <w:noProof/>
            <w:webHidden/>
          </w:rPr>
          <w:tab/>
        </w:r>
        <w:r>
          <w:rPr>
            <w:noProof/>
            <w:webHidden/>
          </w:rPr>
          <w:fldChar w:fldCharType="begin"/>
        </w:r>
        <w:r>
          <w:rPr>
            <w:noProof/>
            <w:webHidden/>
          </w:rPr>
          <w:instrText xml:space="preserve"> PAGEREF _Toc186914429 \h </w:instrText>
        </w:r>
        <w:r>
          <w:rPr>
            <w:noProof/>
            <w:webHidden/>
          </w:rPr>
        </w:r>
        <w:r>
          <w:rPr>
            <w:noProof/>
            <w:webHidden/>
          </w:rPr>
          <w:fldChar w:fldCharType="separate"/>
        </w:r>
        <w:r>
          <w:rPr>
            <w:noProof/>
            <w:webHidden/>
          </w:rPr>
          <w:t>33</w:t>
        </w:r>
        <w:r>
          <w:rPr>
            <w:noProof/>
            <w:webHidden/>
          </w:rPr>
          <w:fldChar w:fldCharType="end"/>
        </w:r>
      </w:hyperlink>
    </w:p>
    <w:p w14:paraId="068AE416" w14:textId="30275565" w:rsidR="009152CA" w:rsidRPr="00650D85" w:rsidRDefault="009152CA">
      <w:pPr>
        <w:tabs>
          <w:tab w:val="left" w:pos="-720"/>
        </w:tabs>
        <w:suppressAutoHyphens/>
        <w:spacing w:line="240" w:lineRule="atLeast"/>
        <w:jc w:val="both"/>
        <w:rPr>
          <w:rFonts w:ascii="Arial" w:hAnsi="Arial" w:cs="Arial"/>
          <w:spacing w:val="-3"/>
        </w:rPr>
      </w:pPr>
      <w:r>
        <w:rPr>
          <w:rFonts w:ascii="Arial" w:hAnsi="Arial" w:cs="Arial"/>
          <w:b/>
          <w:bCs/>
          <w:caps/>
          <w:spacing w:val="-3"/>
        </w:rPr>
        <w:fldChar w:fldCharType="end"/>
      </w:r>
    </w:p>
    <w:p w14:paraId="63F1BA64" w14:textId="77777777" w:rsidR="006C0EBF" w:rsidRPr="008F4958" w:rsidRDefault="006C0EBF">
      <w:pPr>
        <w:tabs>
          <w:tab w:val="center" w:pos="4680"/>
        </w:tabs>
        <w:suppressAutoHyphens/>
        <w:spacing w:line="240" w:lineRule="atLeast"/>
        <w:jc w:val="both"/>
        <w:rPr>
          <w:rFonts w:ascii="Arial" w:hAnsi="Arial" w:cs="Arial"/>
          <w:b/>
          <w:bCs/>
          <w:spacing w:val="-3"/>
          <w:sz w:val="28"/>
          <w:szCs w:val="28"/>
        </w:rPr>
      </w:pPr>
      <w:r w:rsidRPr="00650D85">
        <w:rPr>
          <w:rFonts w:ascii="Arial" w:hAnsi="Arial" w:cs="Arial"/>
          <w:b/>
          <w:bCs/>
          <w:spacing w:val="-3"/>
        </w:rPr>
        <w:br w:type="page"/>
      </w:r>
      <w:r w:rsidRPr="00650D85">
        <w:rPr>
          <w:rFonts w:ascii="Arial" w:hAnsi="Arial" w:cs="Arial"/>
          <w:b/>
          <w:bCs/>
          <w:spacing w:val="-3"/>
        </w:rPr>
        <w:lastRenderedPageBreak/>
        <w:tab/>
      </w:r>
      <w:r w:rsidRPr="008F4958">
        <w:rPr>
          <w:rFonts w:ascii="Arial" w:hAnsi="Arial" w:cs="Arial"/>
          <w:b/>
          <w:bCs/>
          <w:spacing w:val="-3"/>
          <w:sz w:val="28"/>
          <w:szCs w:val="28"/>
        </w:rPr>
        <w:t>SUMMARY OF SIGNIFICANT FACTS AND CONCLUSIONS</w:t>
      </w:r>
    </w:p>
    <w:p w14:paraId="4B887F05" w14:textId="77777777" w:rsidR="006C0EBF" w:rsidRPr="008F4958" w:rsidRDefault="006C0EBF">
      <w:pPr>
        <w:tabs>
          <w:tab w:val="left" w:pos="-720"/>
        </w:tabs>
        <w:suppressAutoHyphens/>
        <w:spacing w:line="240" w:lineRule="atLeast"/>
        <w:jc w:val="both"/>
        <w:rPr>
          <w:rFonts w:ascii="Arial" w:hAnsi="Arial" w:cs="Arial"/>
          <w:spacing w:val="-3"/>
          <w:sz w:val="28"/>
          <w:szCs w:val="28"/>
        </w:rPr>
      </w:pPr>
    </w:p>
    <w:p w14:paraId="4E7DC3D9" w14:textId="77777777" w:rsidR="006C0EBF" w:rsidRPr="00650D85" w:rsidRDefault="006C0EBF">
      <w:pPr>
        <w:tabs>
          <w:tab w:val="left" w:pos="-720"/>
        </w:tabs>
        <w:suppressAutoHyphens/>
        <w:spacing w:line="240" w:lineRule="atLeast"/>
        <w:jc w:val="both"/>
        <w:rPr>
          <w:rFonts w:ascii="Arial" w:hAnsi="Arial" w:cs="Arial"/>
          <w:b/>
          <w:bCs/>
          <w:spacing w:val="-3"/>
        </w:rPr>
      </w:pPr>
    </w:p>
    <w:p w14:paraId="49CF3E4A" w14:textId="6F727718" w:rsidR="00A95DB1" w:rsidRPr="004F5E98" w:rsidRDefault="00A95DB1" w:rsidP="00A95DB1">
      <w:pPr>
        <w:tabs>
          <w:tab w:val="left" w:pos="-720"/>
        </w:tabs>
        <w:jc w:val="both"/>
        <w:rPr>
          <w:highlight w:val="yellow"/>
        </w:rPr>
      </w:pPr>
      <w:r>
        <w:t>Date of Report:</w:t>
      </w:r>
      <w:r>
        <w:tab/>
      </w:r>
      <w:r>
        <w:tab/>
      </w:r>
      <w:r>
        <w:tab/>
      </w:r>
      <w:r>
        <w:tab/>
      </w:r>
      <w:r w:rsidR="00476953">
        <w:t>{</w:t>
      </w:r>
      <w:proofErr w:type="spellStart"/>
      <w:proofErr w:type="gramStart"/>
      <w:r>
        <w:t>report.date</w:t>
      </w:r>
      <w:proofErr w:type="spellEnd"/>
      <w:proofErr w:type="gramEnd"/>
      <w:r w:rsidR="00476953">
        <w:t>}</w:t>
      </w:r>
    </w:p>
    <w:p w14:paraId="2E956A49" w14:textId="77777777" w:rsidR="00A95DB1" w:rsidRPr="004F5E98" w:rsidRDefault="00A95DB1" w:rsidP="00A95DB1">
      <w:pPr>
        <w:tabs>
          <w:tab w:val="left" w:pos="-720"/>
        </w:tabs>
        <w:jc w:val="both"/>
        <w:rPr>
          <w:highlight w:val="yellow"/>
        </w:rPr>
      </w:pPr>
    </w:p>
    <w:p w14:paraId="351B3E59" w14:textId="30B8CAF8" w:rsidR="00A95DB1" w:rsidRPr="001D0FA5" w:rsidRDefault="00A95DB1" w:rsidP="00A95DB1">
      <w:pPr>
        <w:tabs>
          <w:tab w:val="left" w:pos="-720"/>
        </w:tabs>
        <w:jc w:val="both"/>
      </w:pPr>
      <w:r>
        <w:t>Date of Appraisal “As-Is”:</w:t>
      </w:r>
      <w:r>
        <w:tab/>
      </w:r>
      <w:r>
        <w:tab/>
      </w:r>
      <w:r w:rsidR="00476953">
        <w:t>{</w:t>
      </w:r>
      <w:proofErr w:type="spellStart"/>
      <w:proofErr w:type="gramStart"/>
      <w:r>
        <w:t>report.appraisalDate</w:t>
      </w:r>
      <w:proofErr w:type="spellEnd"/>
      <w:proofErr w:type="gramEnd"/>
      <w:r w:rsidR="00476953">
        <w:t>}</w:t>
      </w:r>
    </w:p>
    <w:p w14:paraId="7133AF46" w14:textId="77777777" w:rsidR="00A95DB1" w:rsidRPr="001D0FA5" w:rsidRDefault="00A95DB1" w:rsidP="00A95DB1">
      <w:pPr>
        <w:tabs>
          <w:tab w:val="left" w:pos="-720"/>
        </w:tabs>
        <w:jc w:val="both"/>
      </w:pPr>
    </w:p>
    <w:p w14:paraId="66D8138D" w14:textId="77777777" w:rsidR="00DD2693" w:rsidRPr="00307FA8" w:rsidRDefault="00DD2693" w:rsidP="001F59D8">
      <w:pPr>
        <w:tabs>
          <w:tab w:val="left" w:pos="-720"/>
        </w:tabs>
        <w:jc w:val="both"/>
      </w:pPr>
      <w:r w:rsidRPr="00A95DB1">
        <w:rPr>
          <w:b/>
        </w:rPr>
        <w:t>Property Rights Appraised</w:t>
      </w:r>
      <w:r w:rsidRPr="00A95DB1">
        <w:t xml:space="preserve">: </w:t>
      </w:r>
      <w:r w:rsidR="00A95DB1" w:rsidRPr="00A95DB1">
        <w:tab/>
      </w:r>
      <w:r w:rsidR="00A95DB1" w:rsidRPr="00A95DB1">
        <w:tab/>
      </w:r>
      <w:r w:rsidR="0040557A" w:rsidRPr="00560FDC">
        <w:t xml:space="preserve">Fee Simple </w:t>
      </w:r>
      <w:r w:rsidR="00A95DB1" w:rsidRPr="00560FDC">
        <w:t>Estate</w:t>
      </w:r>
      <w:r w:rsidRPr="001F59D8">
        <w:t xml:space="preserve">    </w:t>
      </w:r>
      <w:r w:rsidRPr="001F59D8">
        <w:tab/>
      </w:r>
    </w:p>
    <w:p w14:paraId="0A73037C" w14:textId="77777777" w:rsidR="00DD2693" w:rsidRPr="00307FA8" w:rsidRDefault="00DD2693" w:rsidP="00DD2693">
      <w:pPr>
        <w:tabs>
          <w:tab w:val="left" w:pos="-720"/>
        </w:tabs>
        <w:jc w:val="both"/>
      </w:pPr>
    </w:p>
    <w:p w14:paraId="795957CD" w14:textId="77777777" w:rsidR="00F307D8" w:rsidRDefault="00DD2693" w:rsidP="002332D3">
      <w:pPr>
        <w:tabs>
          <w:tab w:val="left" w:pos="-720"/>
        </w:tabs>
        <w:jc w:val="both"/>
      </w:pPr>
      <w:r w:rsidRPr="00DD2693">
        <w:rPr>
          <w:b/>
        </w:rPr>
        <w:t>Purpose of Appraisal</w:t>
      </w:r>
      <w:r w:rsidRPr="00307FA8">
        <w:t>:</w:t>
      </w:r>
      <w:r w:rsidRPr="00307FA8">
        <w:tab/>
      </w:r>
      <w:r w:rsidRPr="00307FA8">
        <w:tab/>
      </w:r>
      <w:r w:rsidRPr="00307FA8">
        <w:tab/>
        <w:t>To provide an estimation of Market Value</w:t>
      </w:r>
      <w:r>
        <w:t xml:space="preserve"> </w:t>
      </w:r>
    </w:p>
    <w:p w14:paraId="738A56AB" w14:textId="77777777" w:rsidR="001A03E7" w:rsidRDefault="001A03E7" w:rsidP="002332D3">
      <w:pPr>
        <w:tabs>
          <w:tab w:val="left" w:pos="-720"/>
        </w:tabs>
        <w:jc w:val="both"/>
      </w:pPr>
      <w:r>
        <w:tab/>
      </w:r>
      <w:r>
        <w:tab/>
      </w:r>
      <w:r>
        <w:tab/>
      </w:r>
      <w:r>
        <w:tab/>
      </w:r>
      <w:r>
        <w:tab/>
      </w:r>
      <w:r>
        <w:tab/>
      </w:r>
      <w:r w:rsidR="00B748DD">
        <w:t xml:space="preserve">“As Is” </w:t>
      </w:r>
    </w:p>
    <w:p w14:paraId="1D2BE06D" w14:textId="77777777" w:rsidR="002332D3" w:rsidRPr="00307FA8" w:rsidRDefault="00F307D8" w:rsidP="002332D3">
      <w:pPr>
        <w:tabs>
          <w:tab w:val="left" w:pos="-720"/>
        </w:tabs>
        <w:jc w:val="both"/>
      </w:pPr>
      <w:r>
        <w:tab/>
      </w:r>
      <w:r>
        <w:tab/>
      </w:r>
      <w:r>
        <w:tab/>
      </w:r>
      <w:r>
        <w:tab/>
      </w:r>
      <w:r>
        <w:tab/>
      </w:r>
      <w:r>
        <w:tab/>
      </w:r>
    </w:p>
    <w:p w14:paraId="374D6447"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rPr>
        <w:t>Subject Property Information:</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p>
    <w:p w14:paraId="2F0CD7DA" w14:textId="4D6AEEF8" w:rsidR="00256C63" w:rsidRDefault="00A82377" w:rsidP="00156539">
      <w:pPr>
        <w:tabs>
          <w:tab w:val="left" w:pos="-720"/>
        </w:tabs>
        <w:suppressAutoHyphens/>
        <w:spacing w:line="240" w:lineRule="atLeast"/>
        <w:ind w:left="720"/>
        <w:jc w:val="both"/>
        <w:rPr>
          <w:rFonts w:ascii="Arial" w:hAnsi="Arial" w:cs="Arial"/>
          <w:spacing w:val="-3"/>
          <w:highlight w:val="yellow"/>
        </w:rPr>
      </w:pPr>
      <w:r>
        <w:t>Location:</w:t>
      </w:r>
      <w:r>
        <w:tab/>
      </w:r>
      <w:r>
        <w:tab/>
      </w:r>
      <w:r>
        <w:tab/>
      </w:r>
      <w:r>
        <w:tab/>
      </w:r>
      <w:r w:rsidR="00476953">
        <w:t>{</w:t>
      </w:r>
      <w:proofErr w:type="spellStart"/>
      <w:proofErr w:type="gramStart"/>
      <w:r>
        <w:t>subject.address</w:t>
      </w:r>
      <w:proofErr w:type="spellEnd"/>
      <w:proofErr w:type="gramEnd"/>
      <w:r w:rsidR="00476953">
        <w:t>}</w:t>
      </w:r>
    </w:p>
    <w:p w14:paraId="1AC19ACB" w14:textId="77777777" w:rsidR="00256C63" w:rsidRDefault="00256C63" w:rsidP="00156539">
      <w:pPr>
        <w:tabs>
          <w:tab w:val="left" w:pos="-720"/>
        </w:tabs>
        <w:suppressAutoHyphens/>
        <w:spacing w:line="240" w:lineRule="atLeast"/>
        <w:ind w:left="720"/>
        <w:jc w:val="both"/>
        <w:rPr>
          <w:rFonts w:ascii="Arial" w:hAnsi="Arial" w:cs="Arial"/>
          <w:spacing w:val="-3"/>
          <w:highlight w:val="yellow"/>
        </w:rPr>
      </w:pPr>
    </w:p>
    <w:p w14:paraId="105C13FF" w14:textId="36C8E85E" w:rsidR="001A24F3" w:rsidRPr="001975C4" w:rsidRDefault="0067090E" w:rsidP="00156539">
      <w:pPr>
        <w:tabs>
          <w:tab w:val="left" w:pos="-720"/>
        </w:tabs>
        <w:suppressAutoHyphens/>
        <w:spacing w:line="240" w:lineRule="atLeast"/>
        <w:ind w:left="720"/>
        <w:jc w:val="both"/>
        <w:rPr>
          <w:rFonts w:ascii="Arial" w:hAnsi="Arial" w:cs="Arial"/>
          <w:spacing w:val="-3"/>
        </w:rPr>
      </w:pPr>
      <w:r>
        <w:t>Legal Description:</w:t>
      </w:r>
      <w:r>
        <w:tab/>
      </w:r>
      <w:r>
        <w:tab/>
      </w:r>
      <w:r>
        <w:tab/>
      </w:r>
      <w:r w:rsidR="00476953">
        <w:t>{</w:t>
      </w:r>
      <w:proofErr w:type="spellStart"/>
      <w:proofErr w:type="gramStart"/>
      <w:r>
        <w:t>subject.legalDescription</w:t>
      </w:r>
      <w:proofErr w:type="spellEnd"/>
      <w:proofErr w:type="gramEnd"/>
      <w:r w:rsidR="00476953">
        <w:t>}</w:t>
      </w:r>
    </w:p>
    <w:p w14:paraId="3777E498" w14:textId="77777777" w:rsidR="006C0EBF" w:rsidRPr="004F5E98" w:rsidRDefault="006C0EBF" w:rsidP="00156539">
      <w:pPr>
        <w:tabs>
          <w:tab w:val="left" w:pos="-720"/>
        </w:tabs>
        <w:suppressAutoHyphens/>
        <w:spacing w:line="240" w:lineRule="atLeast"/>
        <w:ind w:left="720"/>
        <w:jc w:val="both"/>
        <w:rPr>
          <w:rFonts w:ascii="Arial" w:hAnsi="Arial" w:cs="Arial"/>
          <w:spacing w:val="-3"/>
          <w:highlight w:val="yellow"/>
        </w:rPr>
      </w:pPr>
    </w:p>
    <w:p w14:paraId="0D897596" w14:textId="4E8CEF52" w:rsidR="00AE41D8" w:rsidRDefault="001A57EA" w:rsidP="00156539">
      <w:pPr>
        <w:tabs>
          <w:tab w:val="left" w:pos="-720"/>
        </w:tabs>
        <w:suppressAutoHyphens/>
        <w:spacing w:line="240" w:lineRule="atLeast"/>
        <w:ind w:left="720"/>
        <w:jc w:val="both"/>
        <w:rPr>
          <w:rFonts w:ascii="Arial" w:hAnsi="Arial" w:cs="Arial"/>
          <w:spacing w:val="-3"/>
        </w:rPr>
      </w:pPr>
      <w:r>
        <w:t xml:space="preserve">Land Size:  </w:t>
      </w:r>
      <w:r>
        <w:tab/>
      </w:r>
      <w:r>
        <w:tab/>
      </w:r>
      <w:r>
        <w:tab/>
      </w:r>
      <w:r>
        <w:tab/>
      </w:r>
      <w:r w:rsidR="00476953">
        <w:t>{</w:t>
      </w:r>
      <w:proofErr w:type="spellStart"/>
      <w:proofErr w:type="gramStart"/>
      <w:r>
        <w:t>subject.size</w:t>
      </w:r>
      <w:proofErr w:type="gramEnd"/>
      <w:r>
        <w:t>.acres</w:t>
      </w:r>
      <w:proofErr w:type="spellEnd"/>
      <w:r w:rsidR="00476953">
        <w:t>}</w:t>
      </w:r>
      <w:r w:rsidR="000375DF">
        <w:t xml:space="preserve"> </w:t>
      </w:r>
      <w:r>
        <w:t>or</w:t>
      </w:r>
      <w:r w:rsidR="000375DF">
        <w:t xml:space="preserve"> </w:t>
      </w:r>
      <w:r w:rsidR="00476953">
        <w:t>{</w:t>
      </w:r>
      <w:proofErr w:type="spellStart"/>
      <w:r>
        <w:t>subject.size.squareFeet</w:t>
      </w:r>
      <w:proofErr w:type="spellEnd"/>
      <w:r w:rsidR="00476953">
        <w:t>}</w:t>
      </w:r>
      <w:r>
        <w:t xml:space="preserve"> </w:t>
      </w:r>
    </w:p>
    <w:p w14:paraId="6D70B137" w14:textId="77777777" w:rsidR="001C35BC" w:rsidRDefault="00C32A12" w:rsidP="00156539">
      <w:pPr>
        <w:tabs>
          <w:tab w:val="left" w:pos="-720"/>
        </w:tabs>
        <w:suppressAutoHyphens/>
        <w:spacing w:line="240" w:lineRule="atLeast"/>
        <w:ind w:left="720"/>
        <w:jc w:val="both"/>
        <w:rPr>
          <w:rFonts w:ascii="Arial" w:hAnsi="Arial" w:cs="Arial"/>
          <w:b/>
          <w:bCs/>
          <w:spacing w:val="-3"/>
        </w:rPr>
      </w:pPr>
      <w:r>
        <w:rPr>
          <w:rFonts w:ascii="Arial" w:hAnsi="Arial" w:cs="Arial"/>
          <w:spacing w:val="-3"/>
        </w:rPr>
        <w:tab/>
      </w:r>
      <w:r>
        <w:rPr>
          <w:rFonts w:ascii="Arial" w:hAnsi="Arial" w:cs="Arial"/>
          <w:spacing w:val="-3"/>
        </w:rPr>
        <w:tab/>
      </w:r>
      <w:r>
        <w:rPr>
          <w:rFonts w:ascii="Arial" w:hAnsi="Arial" w:cs="Arial"/>
          <w:spacing w:val="-3"/>
        </w:rPr>
        <w:tab/>
      </w:r>
    </w:p>
    <w:p w14:paraId="174B6DE3" w14:textId="37FAF704" w:rsidR="003F754B" w:rsidRPr="00650D85" w:rsidRDefault="006C0EBF" w:rsidP="00156539">
      <w:pPr>
        <w:tabs>
          <w:tab w:val="left" w:pos="-720"/>
        </w:tabs>
        <w:suppressAutoHyphens/>
        <w:spacing w:line="240" w:lineRule="atLeast"/>
        <w:ind w:left="720"/>
        <w:jc w:val="both"/>
        <w:rPr>
          <w:rFonts w:ascii="Arial" w:hAnsi="Arial" w:cs="Arial"/>
          <w:spacing w:val="-3"/>
        </w:rPr>
      </w:pPr>
      <w:r>
        <w:t>Zoning:</w:t>
      </w:r>
      <w:r>
        <w:tab/>
      </w:r>
      <w:r>
        <w:tab/>
      </w:r>
      <w:r>
        <w:tab/>
      </w:r>
      <w:r>
        <w:tab/>
      </w:r>
      <w:r w:rsidR="00476953">
        <w:t>{</w:t>
      </w:r>
      <w:proofErr w:type="spellStart"/>
      <w:proofErr w:type="gramStart"/>
      <w:r>
        <w:t>subject.zoning</w:t>
      </w:r>
      <w:proofErr w:type="gramEnd"/>
      <w:r>
        <w:t>.description</w:t>
      </w:r>
      <w:proofErr w:type="spellEnd"/>
      <w:r w:rsidR="00476953">
        <w:t>}</w:t>
      </w:r>
    </w:p>
    <w:p w14:paraId="43C36E50" w14:textId="77777777" w:rsidR="00832897" w:rsidRPr="00650D85" w:rsidRDefault="00832897">
      <w:pPr>
        <w:tabs>
          <w:tab w:val="left" w:pos="-720"/>
        </w:tabs>
        <w:suppressAutoHyphens/>
        <w:spacing w:line="240" w:lineRule="atLeast"/>
        <w:jc w:val="both"/>
        <w:rPr>
          <w:rFonts w:ascii="Arial" w:hAnsi="Arial" w:cs="Arial"/>
          <w:spacing w:val="-3"/>
        </w:rPr>
      </w:pPr>
    </w:p>
    <w:p w14:paraId="3B6BCC87" w14:textId="719F39FF" w:rsidR="006C0EBF" w:rsidRPr="0003215E" w:rsidRDefault="006C0EBF">
      <w:pPr>
        <w:tabs>
          <w:tab w:val="left" w:pos="-720"/>
        </w:tabs>
        <w:suppressAutoHyphens/>
        <w:spacing w:line="240" w:lineRule="atLeast"/>
        <w:jc w:val="both"/>
        <w:rPr>
          <w:rFonts w:ascii="Arial" w:hAnsi="Arial" w:cs="Arial"/>
          <w:spacing w:val="-3"/>
        </w:rPr>
      </w:pPr>
      <w:r>
        <w:t>Highest and Best Use:</w:t>
      </w:r>
      <w:r>
        <w:tab/>
      </w:r>
      <w:r>
        <w:tab/>
      </w:r>
      <w:r>
        <w:tab/>
      </w:r>
      <w:r w:rsidR="00476953">
        <w:t>{</w:t>
      </w:r>
      <w:proofErr w:type="spellStart"/>
      <w:proofErr w:type="gramStart"/>
      <w:r>
        <w:t>subject.highestBestUse</w:t>
      </w:r>
      <w:proofErr w:type="spellEnd"/>
      <w:proofErr w:type="gramEnd"/>
      <w:r w:rsidR="00476953">
        <w:t>}</w:t>
      </w:r>
    </w:p>
    <w:p w14:paraId="31922C3D" w14:textId="77777777" w:rsidR="00205B75" w:rsidRPr="0003215E" w:rsidRDefault="00205B75" w:rsidP="006C7F6B">
      <w:pPr>
        <w:tabs>
          <w:tab w:val="left" w:pos="-720"/>
        </w:tabs>
        <w:suppressAutoHyphens/>
        <w:spacing w:line="240" w:lineRule="atLeast"/>
        <w:jc w:val="both"/>
        <w:rPr>
          <w:rFonts w:ascii="Arial" w:hAnsi="Arial" w:cs="Arial"/>
          <w:b/>
          <w:bCs/>
          <w:spacing w:val="-3"/>
        </w:rPr>
      </w:pPr>
    </w:p>
    <w:p w14:paraId="4FB7E7CA" w14:textId="77777777" w:rsidR="00383DE7" w:rsidRPr="0003215E" w:rsidRDefault="00383DE7" w:rsidP="006C7F6B">
      <w:pPr>
        <w:tabs>
          <w:tab w:val="left" w:pos="-720"/>
        </w:tabs>
        <w:suppressAutoHyphens/>
        <w:spacing w:line="240" w:lineRule="atLeast"/>
        <w:jc w:val="both"/>
        <w:rPr>
          <w:rFonts w:ascii="Arial" w:hAnsi="Arial" w:cs="Arial"/>
          <w:b/>
          <w:bCs/>
          <w:spacing w:val="-3"/>
          <w:u w:val="single"/>
        </w:rPr>
      </w:pPr>
      <w:r w:rsidRPr="0003215E">
        <w:rPr>
          <w:rFonts w:ascii="Arial" w:hAnsi="Arial" w:cs="Arial"/>
          <w:b/>
          <w:bCs/>
          <w:spacing w:val="-3"/>
        </w:rPr>
        <w:tab/>
      </w:r>
      <w:r w:rsidRPr="0003215E">
        <w:rPr>
          <w:rFonts w:ascii="Arial" w:hAnsi="Arial" w:cs="Arial"/>
          <w:b/>
          <w:bCs/>
          <w:spacing w:val="-3"/>
        </w:rPr>
        <w:tab/>
      </w:r>
      <w:r w:rsidRPr="0003215E">
        <w:rPr>
          <w:rFonts w:ascii="Arial" w:hAnsi="Arial" w:cs="Arial"/>
          <w:b/>
          <w:bCs/>
          <w:spacing w:val="-3"/>
        </w:rPr>
        <w:tab/>
      </w:r>
      <w:r w:rsidRPr="0003215E">
        <w:rPr>
          <w:rFonts w:ascii="Arial" w:hAnsi="Arial" w:cs="Arial"/>
          <w:b/>
          <w:bCs/>
          <w:spacing w:val="-3"/>
        </w:rPr>
        <w:tab/>
      </w:r>
      <w:r w:rsidRPr="0003215E">
        <w:rPr>
          <w:rFonts w:ascii="Arial" w:hAnsi="Arial" w:cs="Arial"/>
          <w:b/>
          <w:bCs/>
          <w:spacing w:val="-3"/>
        </w:rPr>
        <w:tab/>
      </w:r>
      <w:r w:rsidRPr="0003215E">
        <w:rPr>
          <w:rFonts w:ascii="Arial" w:hAnsi="Arial" w:cs="Arial"/>
          <w:b/>
          <w:bCs/>
          <w:spacing w:val="-3"/>
        </w:rPr>
        <w:tab/>
      </w:r>
    </w:p>
    <w:p w14:paraId="5D442319" w14:textId="77777777" w:rsidR="00156539" w:rsidRDefault="006C7F6B" w:rsidP="006C7F6B">
      <w:pPr>
        <w:tabs>
          <w:tab w:val="left" w:pos="-720"/>
        </w:tabs>
        <w:suppressAutoHyphens/>
        <w:spacing w:line="240" w:lineRule="atLeast"/>
        <w:jc w:val="both"/>
        <w:rPr>
          <w:rFonts w:ascii="Arial" w:hAnsi="Arial" w:cs="Arial"/>
          <w:b/>
          <w:bCs/>
          <w:spacing w:val="-3"/>
        </w:rPr>
      </w:pPr>
      <w:r w:rsidRPr="0003215E">
        <w:rPr>
          <w:rFonts w:ascii="Arial" w:hAnsi="Arial" w:cs="Arial"/>
          <w:b/>
          <w:bCs/>
          <w:spacing w:val="-3"/>
        </w:rPr>
        <w:t xml:space="preserve">Indicated Land Value via </w:t>
      </w:r>
    </w:p>
    <w:p w14:paraId="1A035372" w14:textId="5E01AA03" w:rsidR="006C7F6B" w:rsidRPr="00156539" w:rsidRDefault="006C7F6B" w:rsidP="006C7F6B">
      <w:pPr>
        <w:tabs>
          <w:tab w:val="left" w:pos="-720"/>
        </w:tabs>
        <w:suppressAutoHyphens/>
        <w:spacing w:line="240" w:lineRule="atLeast"/>
        <w:jc w:val="both"/>
        <w:rPr>
          <w:rFonts w:ascii="Arial" w:hAnsi="Arial" w:cs="Arial"/>
          <w:b/>
          <w:bCs/>
          <w:spacing w:val="-3"/>
        </w:rPr>
      </w:pPr>
      <w:r>
        <w:t>Sales Comparison Approach:</w:t>
      </w:r>
      <w:r>
        <w:tab/>
      </w:r>
      <w:r>
        <w:tab/>
      </w:r>
      <w:r w:rsidR="00476953">
        <w:t>{</w:t>
      </w:r>
      <w:proofErr w:type="spellStart"/>
      <w:proofErr w:type="gramStart"/>
      <w:r>
        <w:t>subject.valueEstimate</w:t>
      </w:r>
      <w:proofErr w:type="spellEnd"/>
      <w:proofErr w:type="gramEnd"/>
      <w:r w:rsidR="00476953">
        <w:t>}</w:t>
      </w:r>
    </w:p>
    <w:p w14:paraId="0CA4FC55" w14:textId="77777777" w:rsidR="006C7F6B" w:rsidRPr="004F5E98" w:rsidRDefault="006C7F6B">
      <w:pPr>
        <w:tabs>
          <w:tab w:val="left" w:pos="-720"/>
        </w:tabs>
        <w:suppressAutoHyphens/>
        <w:spacing w:line="240" w:lineRule="atLeast"/>
        <w:jc w:val="both"/>
        <w:rPr>
          <w:rFonts w:ascii="Arial" w:hAnsi="Arial" w:cs="Arial"/>
          <w:b/>
          <w:bCs/>
          <w:spacing w:val="-3"/>
          <w:highlight w:val="yellow"/>
        </w:rPr>
      </w:pPr>
    </w:p>
    <w:p w14:paraId="3070FA08" w14:textId="77777777" w:rsidR="006C0EBF" w:rsidRPr="004F5E98" w:rsidRDefault="006C0EBF">
      <w:pPr>
        <w:tabs>
          <w:tab w:val="left" w:pos="-720"/>
        </w:tabs>
        <w:suppressAutoHyphens/>
        <w:spacing w:line="240" w:lineRule="atLeast"/>
        <w:jc w:val="both"/>
        <w:rPr>
          <w:rFonts w:ascii="Arial" w:hAnsi="Arial" w:cs="Arial"/>
          <w:b/>
          <w:bCs/>
          <w:spacing w:val="-3"/>
          <w:highlight w:val="yellow"/>
        </w:rPr>
      </w:pPr>
    </w:p>
    <w:p w14:paraId="7934E4BD" w14:textId="4B8A4AB0" w:rsidR="00B23A4E" w:rsidRPr="00650D85" w:rsidRDefault="006C0EBF" w:rsidP="00383DE7">
      <w:pPr>
        <w:tabs>
          <w:tab w:val="left" w:pos="-720"/>
        </w:tabs>
        <w:suppressAutoHyphens/>
        <w:spacing w:line="240" w:lineRule="atLeast"/>
        <w:jc w:val="both"/>
        <w:rPr>
          <w:rFonts w:ascii="Arial" w:hAnsi="Arial" w:cs="Arial"/>
          <w:b/>
          <w:bCs/>
          <w:spacing w:val="-3"/>
        </w:rPr>
      </w:pPr>
      <w:r>
        <w:t>Final Value Estimate:</w:t>
      </w:r>
      <w:r>
        <w:tab/>
      </w:r>
      <w:r>
        <w:tab/>
      </w:r>
      <w:r>
        <w:tab/>
      </w:r>
      <w:r w:rsidR="00476953">
        <w:t>{</w:t>
      </w:r>
      <w:proofErr w:type="spellStart"/>
      <w:proofErr w:type="gramStart"/>
      <w:r>
        <w:t>subject.valueEstimate</w:t>
      </w:r>
      <w:proofErr w:type="spellEnd"/>
      <w:proofErr w:type="gramEnd"/>
      <w:r w:rsidR="00476953">
        <w:t>}</w:t>
      </w:r>
      <w:r>
        <w:tab/>
      </w:r>
      <w:r>
        <w:tab/>
        <w:t xml:space="preserve"> </w:t>
      </w:r>
    </w:p>
    <w:p w14:paraId="7D380CB6" w14:textId="77777777" w:rsidR="006C0EBF" w:rsidRPr="00650D85" w:rsidRDefault="006C0EBF" w:rsidP="003B2E80">
      <w:pPr>
        <w:pStyle w:val="Heading2"/>
      </w:pPr>
    </w:p>
    <w:p w14:paraId="6A4C8B17" w14:textId="77777777" w:rsidR="006C0EBF" w:rsidRPr="00650D85" w:rsidRDefault="006C0EBF" w:rsidP="003B2E80">
      <w:pPr>
        <w:pStyle w:val="Heading2"/>
      </w:pPr>
    </w:p>
    <w:p w14:paraId="1580DDA1" w14:textId="77777777" w:rsidR="006C0EBF" w:rsidRPr="00650D85" w:rsidRDefault="006C0EBF" w:rsidP="003B2E80">
      <w:pPr>
        <w:pStyle w:val="Heading2"/>
      </w:pPr>
    </w:p>
    <w:p w14:paraId="0BC32F06" w14:textId="77777777" w:rsidR="006C0EBF" w:rsidRPr="009152CA" w:rsidRDefault="006C0EBF" w:rsidP="009152CA">
      <w:pPr>
        <w:rPr>
          <w:b/>
          <w:bCs/>
          <w:u w:val="single"/>
        </w:rPr>
      </w:pPr>
      <w:r w:rsidRPr="00650D85">
        <w:br w:type="page"/>
      </w:r>
      <w:r w:rsidRPr="009152CA">
        <w:rPr>
          <w:b/>
          <w:bCs/>
          <w:u w:val="single"/>
        </w:rPr>
        <w:lastRenderedPageBreak/>
        <w:t>QUALIFICATIONS OF JAMI D. LANGFORD</w:t>
      </w:r>
    </w:p>
    <w:p w14:paraId="59EFC23C" w14:textId="77777777" w:rsidR="006C0EBF" w:rsidRPr="00650D85" w:rsidRDefault="006C0EBF">
      <w:pPr>
        <w:tabs>
          <w:tab w:val="left" w:pos="-720"/>
        </w:tabs>
        <w:suppressAutoHyphens/>
        <w:spacing w:line="240" w:lineRule="atLeast"/>
        <w:jc w:val="both"/>
        <w:rPr>
          <w:rFonts w:ascii="Arial" w:hAnsi="Arial" w:cs="Arial"/>
          <w:spacing w:val="-3"/>
        </w:rPr>
      </w:pPr>
    </w:p>
    <w:p w14:paraId="5DFB5575" w14:textId="77777777" w:rsidR="006C0EBF" w:rsidRPr="00650D85" w:rsidRDefault="006C0EBF">
      <w:pPr>
        <w:tabs>
          <w:tab w:val="left" w:pos="-720"/>
        </w:tabs>
        <w:suppressAutoHyphens/>
        <w:spacing w:line="240" w:lineRule="atLeast"/>
        <w:jc w:val="both"/>
        <w:rPr>
          <w:rFonts w:ascii="Arial" w:hAnsi="Arial" w:cs="Arial"/>
          <w:spacing w:val="-3"/>
        </w:rPr>
      </w:pPr>
    </w:p>
    <w:p w14:paraId="0E0A454B"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rPr>
        <w:t>EDUCATION</w:t>
      </w:r>
    </w:p>
    <w:p w14:paraId="3B111547" w14:textId="77777777" w:rsidR="006C0EBF" w:rsidRPr="00650D85" w:rsidRDefault="006C0EBF">
      <w:pPr>
        <w:tabs>
          <w:tab w:val="left" w:pos="-720"/>
        </w:tabs>
        <w:suppressAutoHyphens/>
        <w:spacing w:line="240" w:lineRule="atLeast"/>
        <w:jc w:val="both"/>
        <w:rPr>
          <w:rFonts w:ascii="Arial" w:hAnsi="Arial" w:cs="Arial"/>
          <w:spacing w:val="-3"/>
        </w:rPr>
      </w:pPr>
    </w:p>
    <w:p w14:paraId="196A2621"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Baylor University, Waco, Texas</w:t>
      </w:r>
    </w:p>
    <w:p w14:paraId="18457198"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B.B.A. Degree, 1987</w:t>
      </w:r>
    </w:p>
    <w:p w14:paraId="3B239123"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Majors:   Finance/Marketing</w:t>
      </w:r>
    </w:p>
    <w:p w14:paraId="5E83B90A" w14:textId="77777777" w:rsidR="006C0EBF" w:rsidRPr="00650D85" w:rsidRDefault="006C0EBF">
      <w:pPr>
        <w:tabs>
          <w:tab w:val="left" w:pos="-720"/>
        </w:tabs>
        <w:suppressAutoHyphens/>
        <w:spacing w:line="240" w:lineRule="atLeast"/>
        <w:jc w:val="both"/>
        <w:rPr>
          <w:rFonts w:ascii="Arial" w:hAnsi="Arial" w:cs="Arial"/>
          <w:spacing w:val="-3"/>
        </w:rPr>
      </w:pPr>
    </w:p>
    <w:p w14:paraId="7E5E9FDA" w14:textId="77777777" w:rsidR="006C0EBF" w:rsidRPr="00650D85" w:rsidRDefault="006C0EBF">
      <w:pPr>
        <w:tabs>
          <w:tab w:val="left" w:pos="-720"/>
        </w:tabs>
        <w:suppressAutoHyphens/>
        <w:spacing w:line="240" w:lineRule="atLeast"/>
        <w:jc w:val="both"/>
        <w:rPr>
          <w:rFonts w:ascii="Arial" w:hAnsi="Arial" w:cs="Arial"/>
          <w:spacing w:val="-3"/>
        </w:rPr>
      </w:pPr>
    </w:p>
    <w:p w14:paraId="0F276BA1" w14:textId="77777777" w:rsidR="006C0EBF" w:rsidRPr="00650D85" w:rsidRDefault="006C0EBF">
      <w:pPr>
        <w:tabs>
          <w:tab w:val="left" w:pos="-720"/>
        </w:tabs>
        <w:suppressAutoHyphens/>
        <w:spacing w:line="240" w:lineRule="atLeast"/>
        <w:jc w:val="both"/>
        <w:rPr>
          <w:rFonts w:ascii="Arial" w:hAnsi="Arial" w:cs="Arial"/>
          <w:b/>
          <w:bCs/>
          <w:spacing w:val="-3"/>
        </w:rPr>
      </w:pPr>
      <w:r w:rsidRPr="00650D85">
        <w:rPr>
          <w:rFonts w:ascii="Arial" w:hAnsi="Arial" w:cs="Arial"/>
          <w:b/>
          <w:bCs/>
          <w:spacing w:val="-3"/>
        </w:rPr>
        <w:t>BUSINESS EXPERIENCE</w:t>
      </w:r>
    </w:p>
    <w:p w14:paraId="7658B582" w14:textId="77777777" w:rsidR="006C0EBF" w:rsidRPr="00650D85" w:rsidRDefault="006C0EBF">
      <w:pPr>
        <w:tabs>
          <w:tab w:val="left" w:pos="-720"/>
        </w:tabs>
        <w:suppressAutoHyphens/>
        <w:spacing w:line="240" w:lineRule="atLeast"/>
        <w:jc w:val="both"/>
        <w:rPr>
          <w:rFonts w:ascii="Arial" w:hAnsi="Arial" w:cs="Arial"/>
          <w:b/>
          <w:bCs/>
          <w:spacing w:val="-3"/>
        </w:rPr>
      </w:pPr>
    </w:p>
    <w:p w14:paraId="44383B01" w14:textId="77777777" w:rsidR="006C0EBF" w:rsidRPr="00650D85" w:rsidRDefault="006C0EBF">
      <w:pPr>
        <w:tabs>
          <w:tab w:val="left" w:pos="-720"/>
        </w:tabs>
        <w:suppressAutoHyphens/>
        <w:spacing w:line="240" w:lineRule="atLeast"/>
        <w:jc w:val="both"/>
        <w:rPr>
          <w:rFonts w:ascii="Arial" w:hAnsi="Arial" w:cs="Arial"/>
          <w:b/>
          <w:bCs/>
          <w:spacing w:val="-3"/>
        </w:rPr>
      </w:pPr>
      <w:proofErr w:type="gramStart"/>
      <w:r w:rsidRPr="00650D85">
        <w:rPr>
          <w:rFonts w:ascii="Arial" w:hAnsi="Arial" w:cs="Arial"/>
          <w:spacing w:val="-3"/>
        </w:rPr>
        <w:t>May,</w:t>
      </w:r>
      <w:proofErr w:type="gramEnd"/>
      <w:r w:rsidRPr="00650D85">
        <w:rPr>
          <w:rFonts w:ascii="Arial" w:hAnsi="Arial" w:cs="Arial"/>
          <w:spacing w:val="-3"/>
        </w:rPr>
        <w:t xml:space="preserve"> 1990 - November, 1990</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Self-Employed, Real Estate Appraisals</w:t>
      </w:r>
    </w:p>
    <w:p w14:paraId="3C3C7C17" w14:textId="77777777" w:rsidR="006C0EBF" w:rsidRPr="00650D85" w:rsidRDefault="006C0EBF">
      <w:pPr>
        <w:tabs>
          <w:tab w:val="left" w:pos="-720"/>
        </w:tabs>
        <w:suppressAutoHyphens/>
        <w:spacing w:line="240" w:lineRule="atLeast"/>
        <w:jc w:val="both"/>
        <w:rPr>
          <w:rFonts w:ascii="Arial" w:hAnsi="Arial" w:cs="Arial"/>
          <w:b/>
          <w:bCs/>
          <w:spacing w:val="-3"/>
        </w:rPr>
      </w:pPr>
    </w:p>
    <w:p w14:paraId="77715951" w14:textId="77777777" w:rsidR="006C0EBF" w:rsidRPr="00650D85" w:rsidRDefault="006C0EBF">
      <w:pPr>
        <w:tabs>
          <w:tab w:val="left" w:pos="-720"/>
        </w:tabs>
        <w:suppressAutoHyphens/>
        <w:spacing w:line="240" w:lineRule="atLeast"/>
        <w:jc w:val="both"/>
        <w:rPr>
          <w:rFonts w:ascii="Arial" w:hAnsi="Arial" w:cs="Arial"/>
          <w:spacing w:val="-3"/>
        </w:rPr>
      </w:pPr>
      <w:proofErr w:type="gramStart"/>
      <w:r w:rsidRPr="00650D85">
        <w:rPr>
          <w:rFonts w:ascii="Arial" w:hAnsi="Arial" w:cs="Arial"/>
          <w:spacing w:val="-3"/>
        </w:rPr>
        <w:t>November,</w:t>
      </w:r>
      <w:proofErr w:type="gramEnd"/>
      <w:r w:rsidRPr="00650D85">
        <w:rPr>
          <w:rFonts w:ascii="Arial" w:hAnsi="Arial" w:cs="Arial"/>
          <w:spacing w:val="-3"/>
        </w:rPr>
        <w:t xml:space="preserve"> 1990 - November, 1991</w:t>
      </w:r>
      <w:r w:rsidRPr="00650D85">
        <w:rPr>
          <w:rFonts w:ascii="Arial" w:hAnsi="Arial" w:cs="Arial"/>
          <w:spacing w:val="-3"/>
        </w:rPr>
        <w:tab/>
      </w:r>
      <w:r w:rsidRPr="00650D85">
        <w:rPr>
          <w:rFonts w:ascii="Arial" w:hAnsi="Arial" w:cs="Arial"/>
          <w:spacing w:val="-3"/>
        </w:rPr>
        <w:tab/>
        <w:t xml:space="preserve">Real Estate Appraisals with John C.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 xml:space="preserve">Waggoner and Associates in Odessa,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Texas</w:t>
      </w:r>
      <w:r w:rsidRPr="00650D85">
        <w:rPr>
          <w:rFonts w:ascii="Arial" w:hAnsi="Arial" w:cs="Arial"/>
          <w:spacing w:val="-3"/>
        </w:rPr>
        <w:tab/>
      </w:r>
      <w:r w:rsidRPr="00650D85">
        <w:rPr>
          <w:rFonts w:ascii="Arial" w:hAnsi="Arial" w:cs="Arial"/>
          <w:spacing w:val="-3"/>
        </w:rPr>
        <w:tab/>
      </w:r>
    </w:p>
    <w:p w14:paraId="527C65E5" w14:textId="77777777" w:rsidR="006C0EBF" w:rsidRPr="00650D85" w:rsidRDefault="006C0EBF">
      <w:pPr>
        <w:tabs>
          <w:tab w:val="left" w:pos="-720"/>
        </w:tabs>
        <w:suppressAutoHyphens/>
        <w:spacing w:line="240" w:lineRule="atLeast"/>
        <w:jc w:val="both"/>
        <w:rPr>
          <w:rFonts w:ascii="Arial" w:hAnsi="Arial" w:cs="Arial"/>
          <w:spacing w:val="-3"/>
        </w:rPr>
      </w:pPr>
    </w:p>
    <w:p w14:paraId="095DEA92" w14:textId="77777777" w:rsidR="006C0EBF" w:rsidRPr="00650D85" w:rsidRDefault="006C0EBF">
      <w:pPr>
        <w:tabs>
          <w:tab w:val="left" w:pos="-720"/>
        </w:tabs>
        <w:suppressAutoHyphens/>
        <w:spacing w:line="240" w:lineRule="atLeast"/>
        <w:jc w:val="both"/>
        <w:rPr>
          <w:rFonts w:ascii="Arial" w:hAnsi="Arial" w:cs="Arial"/>
          <w:spacing w:val="-3"/>
        </w:rPr>
      </w:pPr>
      <w:proofErr w:type="gramStart"/>
      <w:r w:rsidRPr="00650D85">
        <w:rPr>
          <w:rFonts w:ascii="Arial" w:hAnsi="Arial" w:cs="Arial"/>
          <w:spacing w:val="-3"/>
        </w:rPr>
        <w:t>January,</w:t>
      </w:r>
      <w:proofErr w:type="gramEnd"/>
      <w:r w:rsidRPr="00650D85">
        <w:rPr>
          <w:rFonts w:ascii="Arial" w:hAnsi="Arial" w:cs="Arial"/>
          <w:spacing w:val="-3"/>
        </w:rPr>
        <w:t xml:space="preserve"> 1992 - Present</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Self-Employed, Real Estate Appraisals</w:t>
      </w:r>
    </w:p>
    <w:p w14:paraId="72FC977C"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p>
    <w:p w14:paraId="5F4C75F1" w14:textId="77777777" w:rsidR="006C0EBF" w:rsidRPr="00650D85" w:rsidRDefault="006C0EBF">
      <w:pPr>
        <w:tabs>
          <w:tab w:val="left" w:pos="-720"/>
        </w:tabs>
        <w:suppressAutoHyphens/>
        <w:spacing w:line="240" w:lineRule="atLeast"/>
        <w:jc w:val="both"/>
        <w:rPr>
          <w:rFonts w:ascii="Arial" w:hAnsi="Arial" w:cs="Arial"/>
          <w:spacing w:val="-3"/>
        </w:rPr>
      </w:pPr>
    </w:p>
    <w:p w14:paraId="13558F2C"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rPr>
        <w:t>PRESENT BUSINESS CONNECTIONS AND ASSOCIATIONS</w:t>
      </w:r>
    </w:p>
    <w:p w14:paraId="54623EAF" w14:textId="77777777" w:rsidR="006C0EBF" w:rsidRPr="00650D85" w:rsidRDefault="006C0EBF">
      <w:pPr>
        <w:tabs>
          <w:tab w:val="left" w:pos="-720"/>
        </w:tabs>
        <w:suppressAutoHyphens/>
        <w:spacing w:line="240" w:lineRule="atLeast"/>
        <w:jc w:val="both"/>
        <w:rPr>
          <w:rFonts w:ascii="Arial" w:hAnsi="Arial" w:cs="Arial"/>
          <w:spacing w:val="-3"/>
        </w:rPr>
      </w:pPr>
    </w:p>
    <w:p w14:paraId="580BA626"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Texas State Licensed and Certified Real Estate Appraiser - No. TX-1323603-G</w:t>
      </w:r>
    </w:p>
    <w:p w14:paraId="51F1F332" w14:textId="77777777" w:rsidR="006C0EBF" w:rsidRPr="00650D85" w:rsidRDefault="006C0EBF">
      <w:pPr>
        <w:tabs>
          <w:tab w:val="left" w:pos="-720"/>
        </w:tabs>
        <w:suppressAutoHyphens/>
        <w:spacing w:line="240" w:lineRule="atLeast"/>
        <w:jc w:val="both"/>
        <w:rPr>
          <w:rFonts w:ascii="Arial" w:hAnsi="Arial" w:cs="Arial"/>
          <w:spacing w:val="-3"/>
        </w:rPr>
      </w:pPr>
    </w:p>
    <w:p w14:paraId="4A0B9483"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Associate Member of the Appraisal Institute </w:t>
      </w:r>
    </w:p>
    <w:p w14:paraId="394D4D24" w14:textId="77777777" w:rsidR="006C0EBF" w:rsidRPr="00650D85" w:rsidRDefault="006C0EBF">
      <w:pPr>
        <w:tabs>
          <w:tab w:val="left" w:pos="-720"/>
        </w:tabs>
        <w:suppressAutoHyphens/>
        <w:spacing w:line="240" w:lineRule="atLeast"/>
        <w:jc w:val="both"/>
        <w:rPr>
          <w:rFonts w:ascii="Arial" w:hAnsi="Arial" w:cs="Arial"/>
          <w:spacing w:val="-3"/>
        </w:rPr>
      </w:pPr>
    </w:p>
    <w:p w14:paraId="659538F7" w14:textId="77777777" w:rsidR="006C0EBF" w:rsidRPr="00650D85" w:rsidRDefault="006C0EBF">
      <w:pPr>
        <w:tabs>
          <w:tab w:val="left" w:pos="-720"/>
        </w:tabs>
        <w:suppressAutoHyphens/>
        <w:spacing w:line="240" w:lineRule="atLeast"/>
        <w:jc w:val="both"/>
        <w:rPr>
          <w:rFonts w:ascii="Arial" w:hAnsi="Arial" w:cs="Arial"/>
          <w:spacing w:val="-3"/>
        </w:rPr>
      </w:pPr>
    </w:p>
    <w:p w14:paraId="28B7423C"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rPr>
        <w:t>APPRAISAL COURSES COMPLETED</w:t>
      </w:r>
    </w:p>
    <w:p w14:paraId="1974BDDC" w14:textId="77777777" w:rsidR="006C0EBF" w:rsidRPr="00650D85" w:rsidRDefault="006C0EBF">
      <w:pPr>
        <w:tabs>
          <w:tab w:val="left" w:pos="-720"/>
        </w:tabs>
        <w:suppressAutoHyphens/>
        <w:spacing w:line="240" w:lineRule="atLeast"/>
        <w:jc w:val="both"/>
        <w:rPr>
          <w:rFonts w:ascii="Arial" w:hAnsi="Arial" w:cs="Arial"/>
          <w:spacing w:val="-3"/>
        </w:rPr>
      </w:pPr>
    </w:p>
    <w:p w14:paraId="2EA44E08"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1A-A</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Real Estate Appraisal Principles</w:t>
      </w:r>
    </w:p>
    <w:p w14:paraId="705249B7"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1A-B</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Basic Valuation Procedures</w:t>
      </w:r>
    </w:p>
    <w:p w14:paraId="1FE2F641"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1B-A</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Capitalization Theory and Techniques</w:t>
      </w:r>
    </w:p>
    <w:p w14:paraId="610DF05B"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1B-B</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Capitalization Theory and Techniques</w:t>
      </w:r>
    </w:p>
    <w:p w14:paraId="6ECABD9B"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RS/GS</w:t>
      </w:r>
      <w:r w:rsidRPr="00650D85">
        <w:rPr>
          <w:rFonts w:ascii="Arial" w:hAnsi="Arial" w:cs="Arial"/>
          <w:spacing w:val="-3"/>
        </w:rPr>
        <w:tab/>
      </w:r>
      <w:r w:rsidRPr="00650D85">
        <w:rPr>
          <w:rFonts w:ascii="Arial" w:hAnsi="Arial" w:cs="Arial"/>
          <w:spacing w:val="-3"/>
        </w:rPr>
        <w:tab/>
        <w:t>Standards of Professional Practice, Parts A &amp; B</w:t>
      </w:r>
    </w:p>
    <w:p w14:paraId="72D8C862"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2-1</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Case Studies in Real Estate Valuation</w:t>
      </w:r>
    </w:p>
    <w:p w14:paraId="018C5928" w14:textId="77777777" w:rsidR="006C0EBF"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Course 2-2</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Report Writing &amp; Valuation Analysis</w:t>
      </w:r>
    </w:p>
    <w:p w14:paraId="00450942" w14:textId="77777777" w:rsidR="00C95BC6" w:rsidRPr="00650D85" w:rsidRDefault="00C95BC6">
      <w:pPr>
        <w:tabs>
          <w:tab w:val="left" w:pos="-720"/>
        </w:tabs>
        <w:suppressAutoHyphens/>
        <w:spacing w:line="240" w:lineRule="atLeast"/>
        <w:jc w:val="both"/>
        <w:rPr>
          <w:rFonts w:ascii="Arial" w:hAnsi="Arial" w:cs="Arial"/>
          <w:spacing w:val="-3"/>
        </w:rPr>
      </w:pPr>
      <w:r>
        <w:rPr>
          <w:rFonts w:ascii="Arial" w:hAnsi="Arial" w:cs="Arial"/>
          <w:spacing w:val="-3"/>
        </w:rPr>
        <w:tab/>
      </w:r>
      <w:r>
        <w:rPr>
          <w:rFonts w:ascii="Arial" w:hAnsi="Arial" w:cs="Arial"/>
          <w:spacing w:val="-3"/>
        </w:rPr>
        <w:tab/>
      </w:r>
      <w:r>
        <w:rPr>
          <w:rFonts w:ascii="Arial" w:hAnsi="Arial" w:cs="Arial"/>
          <w:spacing w:val="-3"/>
        </w:rPr>
        <w:tab/>
      </w:r>
      <w:r>
        <w:rPr>
          <w:rFonts w:ascii="Arial" w:hAnsi="Arial" w:cs="Arial"/>
          <w:spacing w:val="-3"/>
        </w:rPr>
        <w:tab/>
        <w:t>Condemnation Appraising</w:t>
      </w:r>
    </w:p>
    <w:p w14:paraId="7380E584" w14:textId="77777777" w:rsidR="006C0EBF" w:rsidRPr="00650D85" w:rsidRDefault="006C0EBF">
      <w:pPr>
        <w:tabs>
          <w:tab w:val="left" w:pos="-720"/>
        </w:tabs>
        <w:suppressAutoHyphens/>
        <w:spacing w:line="240" w:lineRule="atLeast"/>
        <w:jc w:val="both"/>
        <w:rPr>
          <w:rFonts w:ascii="Arial" w:hAnsi="Arial" w:cs="Arial"/>
          <w:spacing w:val="-3"/>
        </w:rPr>
      </w:pPr>
    </w:p>
    <w:p w14:paraId="32F1FBAA"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All courses are sponsored by the American Institute of Real Estate Appraisers, with the exception of Course RS/GS, which is sponsored by the Appraisal Institute.  The Appraisal </w:t>
      </w:r>
      <w:r w:rsidRPr="00650D85">
        <w:rPr>
          <w:rFonts w:ascii="Arial" w:hAnsi="Arial" w:cs="Arial"/>
          <w:spacing w:val="-3"/>
        </w:rPr>
        <w:lastRenderedPageBreak/>
        <w:t>Institute is the product of the 1991 unification of the American Institute of Real Estate Appraisers and the Society of Real Estate Appraisers.</w:t>
      </w:r>
    </w:p>
    <w:p w14:paraId="08507CC2" w14:textId="77777777" w:rsidR="006C0EBF" w:rsidRPr="00650D85" w:rsidRDefault="006C0EBF">
      <w:pPr>
        <w:tabs>
          <w:tab w:val="left" w:pos="-720"/>
        </w:tabs>
        <w:suppressAutoHyphens/>
        <w:spacing w:line="240" w:lineRule="atLeast"/>
        <w:jc w:val="both"/>
        <w:rPr>
          <w:rFonts w:ascii="Arial" w:hAnsi="Arial" w:cs="Arial"/>
          <w:spacing w:val="-3"/>
        </w:rPr>
      </w:pPr>
    </w:p>
    <w:p w14:paraId="12CEC358" w14:textId="77777777" w:rsidR="006C0EBF" w:rsidRPr="00650D85" w:rsidRDefault="006C0EBF">
      <w:pPr>
        <w:tabs>
          <w:tab w:val="left" w:pos="-720"/>
        </w:tabs>
        <w:suppressAutoHyphens/>
        <w:spacing w:line="240" w:lineRule="atLeast"/>
        <w:jc w:val="both"/>
        <w:rPr>
          <w:rFonts w:ascii="Arial" w:hAnsi="Arial" w:cs="Arial"/>
          <w:spacing w:val="-3"/>
        </w:rPr>
      </w:pPr>
    </w:p>
    <w:p w14:paraId="2128C889" w14:textId="77777777" w:rsidR="006E406B" w:rsidRPr="00650D85" w:rsidRDefault="006E406B" w:rsidP="006E406B">
      <w:pPr>
        <w:tabs>
          <w:tab w:val="left" w:pos="-720"/>
        </w:tabs>
        <w:spacing w:line="240" w:lineRule="atLeast"/>
        <w:jc w:val="both"/>
        <w:rPr>
          <w:rFonts w:ascii="Arial" w:hAnsi="Arial" w:cs="Arial"/>
        </w:rPr>
      </w:pPr>
      <w:r w:rsidRPr="00650D85">
        <w:rPr>
          <w:rFonts w:ascii="Arial" w:hAnsi="Arial" w:cs="Arial"/>
          <w:b/>
        </w:rPr>
        <w:t>REPRESENTATIVE APPRAISAL CLIENT LIST</w:t>
      </w:r>
    </w:p>
    <w:p w14:paraId="34A1E0C6" w14:textId="77777777" w:rsidR="006E406B" w:rsidRPr="00892193" w:rsidRDefault="003F754B" w:rsidP="006E406B">
      <w:pPr>
        <w:numPr>
          <w:ilvl w:val="0"/>
          <w:numId w:val="3"/>
        </w:numPr>
        <w:tabs>
          <w:tab w:val="left" w:pos="-720"/>
          <w:tab w:val="left" w:pos="720"/>
        </w:tabs>
        <w:suppressAutoHyphens/>
        <w:overflowPunct w:val="0"/>
        <w:spacing w:line="240" w:lineRule="atLeast"/>
        <w:ind w:left="720"/>
        <w:jc w:val="both"/>
        <w:textAlignment w:val="baseline"/>
        <w:rPr>
          <w:rFonts w:ascii="Arial" w:hAnsi="Arial" w:cs="Arial"/>
        </w:rPr>
      </w:pPr>
      <w:r w:rsidRPr="00892193">
        <w:rPr>
          <w:rFonts w:ascii="Arial" w:hAnsi="Arial" w:cs="Arial"/>
        </w:rPr>
        <w:t>Southwest Heritage Credit Union</w:t>
      </w:r>
    </w:p>
    <w:p w14:paraId="4138DDD4" w14:textId="77777777" w:rsidR="00892193" w:rsidRPr="00892193" w:rsidRDefault="00892193" w:rsidP="00892193">
      <w:pPr>
        <w:numPr>
          <w:ilvl w:val="0"/>
          <w:numId w:val="3"/>
        </w:numPr>
        <w:tabs>
          <w:tab w:val="left" w:pos="-720"/>
          <w:tab w:val="left" w:pos="720"/>
        </w:tabs>
        <w:suppressAutoHyphens/>
        <w:overflowPunct w:val="0"/>
        <w:spacing w:line="240" w:lineRule="atLeast"/>
        <w:ind w:left="720"/>
        <w:jc w:val="both"/>
        <w:textAlignment w:val="baseline"/>
        <w:rPr>
          <w:rFonts w:ascii="Arial" w:hAnsi="Arial" w:cs="Arial"/>
        </w:rPr>
      </w:pPr>
      <w:r w:rsidRPr="00892193">
        <w:rPr>
          <w:rFonts w:ascii="Arial" w:hAnsi="Arial" w:cs="Arial"/>
        </w:rPr>
        <w:t>Community National Bank</w:t>
      </w:r>
    </w:p>
    <w:p w14:paraId="3DA2D5F2" w14:textId="77777777" w:rsidR="006E406B" w:rsidRPr="00892193" w:rsidRDefault="006E406B" w:rsidP="006E406B">
      <w:pPr>
        <w:numPr>
          <w:ilvl w:val="0"/>
          <w:numId w:val="3"/>
        </w:numPr>
        <w:tabs>
          <w:tab w:val="left" w:pos="-720"/>
          <w:tab w:val="left" w:pos="720"/>
        </w:tabs>
        <w:suppressAutoHyphens/>
        <w:overflowPunct w:val="0"/>
        <w:spacing w:line="240" w:lineRule="atLeast"/>
        <w:ind w:left="720"/>
        <w:jc w:val="both"/>
        <w:textAlignment w:val="baseline"/>
        <w:rPr>
          <w:rFonts w:ascii="Arial" w:hAnsi="Arial" w:cs="Arial"/>
        </w:rPr>
      </w:pPr>
      <w:r w:rsidRPr="00892193">
        <w:rPr>
          <w:rFonts w:ascii="Arial" w:hAnsi="Arial" w:cs="Arial"/>
        </w:rPr>
        <w:t>Southwest Bank</w:t>
      </w:r>
    </w:p>
    <w:p w14:paraId="2AF68D24" w14:textId="77777777" w:rsidR="006E406B" w:rsidRPr="00892193" w:rsidRDefault="006E406B" w:rsidP="006E406B">
      <w:pPr>
        <w:numPr>
          <w:ilvl w:val="0"/>
          <w:numId w:val="3"/>
        </w:numPr>
        <w:tabs>
          <w:tab w:val="left" w:pos="-720"/>
          <w:tab w:val="left" w:pos="720"/>
        </w:tabs>
        <w:suppressAutoHyphens/>
        <w:overflowPunct w:val="0"/>
        <w:spacing w:line="240" w:lineRule="atLeast"/>
        <w:ind w:left="720"/>
        <w:jc w:val="both"/>
        <w:textAlignment w:val="baseline"/>
        <w:rPr>
          <w:rFonts w:ascii="Arial" w:hAnsi="Arial" w:cs="Arial"/>
        </w:rPr>
      </w:pPr>
      <w:r w:rsidRPr="00892193">
        <w:rPr>
          <w:rFonts w:ascii="Arial" w:hAnsi="Arial" w:cs="Arial"/>
        </w:rPr>
        <w:t>Commercial State Bank – Andrews, Odessa &amp; Midland</w:t>
      </w:r>
    </w:p>
    <w:p w14:paraId="4F916AF4" w14:textId="77777777" w:rsidR="006E406B" w:rsidRPr="00892193" w:rsidRDefault="006E406B" w:rsidP="006E406B">
      <w:pPr>
        <w:numPr>
          <w:ilvl w:val="0"/>
          <w:numId w:val="3"/>
        </w:numPr>
        <w:tabs>
          <w:tab w:val="left" w:pos="-720"/>
          <w:tab w:val="left" w:pos="720"/>
        </w:tabs>
        <w:suppressAutoHyphens/>
        <w:overflowPunct w:val="0"/>
        <w:spacing w:line="240" w:lineRule="atLeast"/>
        <w:ind w:left="720"/>
        <w:jc w:val="both"/>
        <w:textAlignment w:val="baseline"/>
        <w:rPr>
          <w:rFonts w:ascii="Arial" w:hAnsi="Arial" w:cs="Arial"/>
        </w:rPr>
      </w:pPr>
      <w:r w:rsidRPr="00892193">
        <w:rPr>
          <w:rFonts w:ascii="Arial" w:hAnsi="Arial" w:cs="Arial"/>
        </w:rPr>
        <w:t>Western National Bank</w:t>
      </w:r>
    </w:p>
    <w:p w14:paraId="18C0FA6B" w14:textId="77777777" w:rsidR="007953C5" w:rsidRPr="00892193" w:rsidRDefault="006E406B" w:rsidP="006E406B">
      <w:pPr>
        <w:numPr>
          <w:ilvl w:val="0"/>
          <w:numId w:val="3"/>
        </w:numPr>
        <w:tabs>
          <w:tab w:val="left" w:pos="-720"/>
          <w:tab w:val="left" w:pos="720"/>
        </w:tabs>
        <w:suppressAutoHyphens/>
        <w:overflowPunct w:val="0"/>
        <w:spacing w:line="240" w:lineRule="atLeast"/>
        <w:ind w:left="720"/>
        <w:jc w:val="both"/>
        <w:textAlignment w:val="baseline"/>
        <w:rPr>
          <w:rFonts w:ascii="Arial" w:hAnsi="Arial" w:cs="Arial"/>
        </w:rPr>
      </w:pPr>
      <w:r w:rsidRPr="00892193">
        <w:rPr>
          <w:rFonts w:ascii="Arial" w:hAnsi="Arial" w:cs="Arial"/>
        </w:rPr>
        <w:t>Numerous Individual Clients</w:t>
      </w:r>
    </w:p>
    <w:p w14:paraId="3E53A44D" w14:textId="77777777" w:rsidR="00B50886" w:rsidRDefault="00B50886" w:rsidP="001D0FA5">
      <w:pPr>
        <w:tabs>
          <w:tab w:val="left" w:pos="-720"/>
          <w:tab w:val="left" w:pos="720"/>
        </w:tabs>
        <w:suppressAutoHyphens/>
        <w:overflowPunct w:val="0"/>
        <w:spacing w:line="240" w:lineRule="atLeast"/>
        <w:textAlignment w:val="baseline"/>
        <w:rPr>
          <w:rFonts w:ascii="Arial" w:hAnsi="Arial" w:cs="Arial"/>
        </w:rPr>
      </w:pPr>
    </w:p>
    <w:p w14:paraId="29D2F81D" w14:textId="77777777" w:rsidR="0042112A" w:rsidRDefault="0042112A" w:rsidP="001D0FA5">
      <w:pPr>
        <w:tabs>
          <w:tab w:val="left" w:pos="-720"/>
          <w:tab w:val="left" w:pos="720"/>
        </w:tabs>
        <w:suppressAutoHyphens/>
        <w:overflowPunct w:val="0"/>
        <w:spacing w:line="240" w:lineRule="atLeast"/>
        <w:textAlignment w:val="baseline"/>
        <w:rPr>
          <w:rFonts w:ascii="Arial" w:hAnsi="Arial" w:cs="Arial"/>
        </w:rPr>
      </w:pPr>
    </w:p>
    <w:p w14:paraId="1D8537B8" w14:textId="77777777" w:rsidR="001975C4" w:rsidRDefault="0042112A" w:rsidP="009D51DC">
      <w:pPr>
        <w:tabs>
          <w:tab w:val="left" w:pos="-720"/>
          <w:tab w:val="left" w:pos="720"/>
        </w:tabs>
        <w:suppressAutoHyphens/>
        <w:overflowPunct w:val="0"/>
        <w:spacing w:line="240" w:lineRule="atLeast"/>
        <w:textAlignment w:val="baseline"/>
        <w:rPr>
          <w:rFonts w:ascii="Arial" w:hAnsi="Arial" w:cs="Arial"/>
        </w:rPr>
      </w:pPr>
      <w:r>
        <w:rPr>
          <w:rFonts w:ascii="Arial" w:hAnsi="Arial" w:cs="Arial"/>
        </w:rPr>
        <w:br w:type="page"/>
      </w:r>
    </w:p>
    <w:p w14:paraId="1AB756C0" w14:textId="77777777" w:rsidR="001975C4" w:rsidRDefault="001975C4" w:rsidP="009D51DC">
      <w:pPr>
        <w:tabs>
          <w:tab w:val="left" w:pos="-720"/>
          <w:tab w:val="left" w:pos="720"/>
        </w:tabs>
        <w:suppressAutoHyphens/>
        <w:overflowPunct w:val="0"/>
        <w:spacing w:line="240" w:lineRule="atLeast"/>
        <w:textAlignment w:val="baseline"/>
        <w:rPr>
          <w:rFonts w:ascii="Arial" w:hAnsi="Arial" w:cs="Arial"/>
        </w:rPr>
      </w:pPr>
      <w:r w:rsidRPr="001975C4">
        <w:rPr>
          <w:rFonts w:ascii="Arial" w:hAnsi="Arial" w:cs="Arial"/>
          <w:highlight w:val="red"/>
        </w:rPr>
        <w:lastRenderedPageBreak/>
        <w:t xml:space="preserve">Subject </w:t>
      </w:r>
      <w:proofErr w:type="gramStart"/>
      <w:r w:rsidRPr="001975C4">
        <w:rPr>
          <w:rFonts w:ascii="Arial" w:hAnsi="Arial" w:cs="Arial"/>
          <w:highlight w:val="red"/>
        </w:rPr>
        <w:t>Photos ??</w:t>
      </w:r>
      <w:proofErr w:type="gramEnd"/>
    </w:p>
    <w:p w14:paraId="0687D37A" w14:textId="77777777" w:rsidR="00180870" w:rsidRPr="00FE2045" w:rsidRDefault="009D51DC" w:rsidP="009D51DC">
      <w:pPr>
        <w:tabs>
          <w:tab w:val="left" w:pos="-720"/>
          <w:tab w:val="left" w:pos="720"/>
        </w:tabs>
        <w:suppressAutoHyphens/>
        <w:overflowPunct w:val="0"/>
        <w:spacing w:line="240" w:lineRule="atLeast"/>
        <w:textAlignment w:val="baseline"/>
        <w:rPr>
          <w:rFonts w:ascii="Arial" w:hAnsi="Arial" w:cs="Arial"/>
          <w:b/>
          <w:sz w:val="22"/>
          <w:szCs w:val="22"/>
        </w:rPr>
      </w:pPr>
      <w:r>
        <w:rPr>
          <w:rFonts w:ascii="Arial" w:hAnsi="Arial" w:cs="Arial"/>
        </w:rPr>
        <w:t xml:space="preserve">      </w:t>
      </w:r>
      <w:r w:rsidR="00FE2045">
        <w:rPr>
          <w:rFonts w:ascii="Arial" w:hAnsi="Arial" w:cs="Arial"/>
        </w:rPr>
        <w:t xml:space="preserve"> </w:t>
      </w:r>
      <w:r w:rsidR="00180870" w:rsidRPr="00FE2045">
        <w:rPr>
          <w:rFonts w:ascii="Arial" w:hAnsi="Arial" w:cs="Arial"/>
          <w:b/>
          <w:sz w:val="22"/>
          <w:szCs w:val="22"/>
        </w:rPr>
        <w:t>SUBJ SITE</w:t>
      </w:r>
      <w:r w:rsidR="00FE2045" w:rsidRPr="00FE2045">
        <w:rPr>
          <w:rFonts w:ascii="Arial" w:hAnsi="Arial" w:cs="Arial"/>
          <w:b/>
          <w:sz w:val="22"/>
          <w:szCs w:val="22"/>
        </w:rPr>
        <w:t xml:space="preserve"> VIEW FROM NE CORNER</w:t>
      </w:r>
      <w:r w:rsidRPr="00FE2045">
        <w:rPr>
          <w:rFonts w:ascii="Arial" w:hAnsi="Arial" w:cs="Arial"/>
          <w:b/>
          <w:sz w:val="22"/>
          <w:szCs w:val="22"/>
        </w:rPr>
        <w:tab/>
      </w:r>
      <w:r w:rsidRPr="00FE2045">
        <w:rPr>
          <w:rFonts w:ascii="Arial" w:hAnsi="Arial" w:cs="Arial"/>
          <w:b/>
          <w:sz w:val="22"/>
          <w:szCs w:val="22"/>
        </w:rPr>
        <w:tab/>
      </w:r>
      <w:r w:rsidR="00FE2045">
        <w:rPr>
          <w:rFonts w:ascii="Arial" w:hAnsi="Arial" w:cs="Arial"/>
          <w:b/>
          <w:sz w:val="22"/>
          <w:szCs w:val="22"/>
        </w:rPr>
        <w:t>NORTH BOUNDARY</w:t>
      </w:r>
    </w:p>
    <w:p w14:paraId="23C8ACFD" w14:textId="77777777" w:rsidR="00CA0B69" w:rsidRDefault="00CA0B69" w:rsidP="00FE2045">
      <w:pPr>
        <w:tabs>
          <w:tab w:val="left" w:pos="-720"/>
          <w:tab w:val="left" w:pos="720"/>
        </w:tabs>
        <w:suppressAutoHyphens/>
        <w:overflowPunct w:val="0"/>
        <w:spacing w:line="240" w:lineRule="atLeast"/>
        <w:textAlignment w:val="baseline"/>
        <w:rPr>
          <w:rFonts w:ascii="Arial" w:hAnsi="Arial" w:cs="Arial"/>
        </w:rPr>
      </w:pPr>
    </w:p>
    <w:p w14:paraId="64A12C31" w14:textId="77777777" w:rsidR="00FE2045" w:rsidRDefault="00FE2045" w:rsidP="00FE2045">
      <w:pPr>
        <w:tabs>
          <w:tab w:val="left" w:pos="-720"/>
          <w:tab w:val="left" w:pos="720"/>
        </w:tabs>
        <w:suppressAutoHyphens/>
        <w:overflowPunct w:val="0"/>
        <w:spacing w:line="240" w:lineRule="atLeast"/>
        <w:textAlignment w:val="baseline"/>
        <w:rPr>
          <w:rFonts w:ascii="Arial" w:hAnsi="Arial" w:cs="Arial"/>
          <w:b/>
          <w:sz w:val="22"/>
          <w:szCs w:val="22"/>
        </w:rPr>
      </w:pPr>
      <w:r w:rsidRPr="007673A2">
        <w:rPr>
          <w:rFonts w:ascii="Arial" w:hAnsi="Arial" w:cs="Arial"/>
          <w:b/>
          <w:sz w:val="22"/>
          <w:szCs w:val="22"/>
        </w:rPr>
        <w:t xml:space="preserve">          VIEW FROM </w:t>
      </w:r>
      <w:r w:rsidRPr="004F5E98">
        <w:rPr>
          <w:rFonts w:ascii="Arial" w:hAnsi="Arial" w:cs="Arial"/>
          <w:b/>
          <w:sz w:val="22"/>
          <w:szCs w:val="22"/>
          <w:highlight w:val="yellow"/>
        </w:rPr>
        <w:t>S COUNTY RD 1110</w:t>
      </w:r>
      <w:r w:rsidR="007673A2">
        <w:rPr>
          <w:rFonts w:ascii="Arial" w:hAnsi="Arial" w:cs="Arial"/>
          <w:b/>
          <w:sz w:val="22"/>
          <w:szCs w:val="22"/>
        </w:rPr>
        <w:tab/>
      </w:r>
      <w:r w:rsidR="007673A2">
        <w:rPr>
          <w:rFonts w:ascii="Arial" w:hAnsi="Arial" w:cs="Arial"/>
          <w:b/>
          <w:sz w:val="22"/>
          <w:szCs w:val="22"/>
        </w:rPr>
        <w:tab/>
      </w:r>
      <w:r w:rsidR="007673A2">
        <w:rPr>
          <w:rFonts w:ascii="Arial" w:hAnsi="Arial" w:cs="Arial"/>
          <w:b/>
          <w:sz w:val="22"/>
          <w:szCs w:val="22"/>
        </w:rPr>
        <w:tab/>
        <w:t>SOUTH BOUNDARY</w:t>
      </w:r>
    </w:p>
    <w:p w14:paraId="16293C2E" w14:textId="77777777" w:rsidR="007673A2" w:rsidRDefault="007673A2" w:rsidP="00FE2045">
      <w:pPr>
        <w:tabs>
          <w:tab w:val="left" w:pos="-720"/>
          <w:tab w:val="left" w:pos="720"/>
        </w:tabs>
        <w:suppressAutoHyphens/>
        <w:overflowPunct w:val="0"/>
        <w:spacing w:line="240" w:lineRule="atLeast"/>
        <w:textAlignment w:val="baseline"/>
        <w:rPr>
          <w:rFonts w:ascii="Arial" w:hAnsi="Arial" w:cs="Arial"/>
          <w:b/>
          <w:sz w:val="22"/>
          <w:szCs w:val="22"/>
        </w:rPr>
      </w:pPr>
    </w:p>
    <w:p w14:paraId="46F66529" w14:textId="77777777" w:rsidR="007673A2" w:rsidRDefault="007673A2" w:rsidP="00FE2045">
      <w:pPr>
        <w:tabs>
          <w:tab w:val="left" w:pos="-720"/>
          <w:tab w:val="left" w:pos="720"/>
        </w:tabs>
        <w:suppressAutoHyphens/>
        <w:overflowPunct w:val="0"/>
        <w:spacing w:line="240" w:lineRule="atLeast"/>
        <w:textAlignment w:val="baseline"/>
        <w:rPr>
          <w:rFonts w:ascii="Arial" w:hAnsi="Arial" w:cs="Arial"/>
          <w:b/>
          <w:sz w:val="22"/>
          <w:szCs w:val="22"/>
        </w:rPr>
      </w:pPr>
      <w:r>
        <w:rPr>
          <w:rFonts w:ascii="Arial" w:hAnsi="Arial" w:cs="Arial"/>
          <w:b/>
          <w:sz w:val="22"/>
          <w:szCs w:val="22"/>
        </w:rPr>
        <w:tab/>
        <w:t>NW VIEW FROM TANK SITE</w:t>
      </w:r>
      <w:r>
        <w:rPr>
          <w:rFonts w:ascii="Arial" w:hAnsi="Arial" w:cs="Arial"/>
          <w:b/>
          <w:sz w:val="22"/>
          <w:szCs w:val="22"/>
        </w:rPr>
        <w:tab/>
        <w:t xml:space="preserve">      STREET VIEW </w:t>
      </w:r>
      <w:r w:rsidRPr="004F5E98">
        <w:rPr>
          <w:rFonts w:ascii="Arial" w:hAnsi="Arial" w:cs="Arial"/>
          <w:b/>
          <w:sz w:val="22"/>
          <w:szCs w:val="22"/>
          <w:highlight w:val="yellow"/>
        </w:rPr>
        <w:t>LOOKING N ON CR 1110</w:t>
      </w:r>
    </w:p>
    <w:p w14:paraId="7593B56D" w14:textId="77777777" w:rsidR="007673A2" w:rsidRPr="007673A2" w:rsidRDefault="007673A2" w:rsidP="00FE2045">
      <w:pPr>
        <w:tabs>
          <w:tab w:val="left" w:pos="-720"/>
          <w:tab w:val="left" w:pos="720"/>
        </w:tabs>
        <w:suppressAutoHyphens/>
        <w:overflowPunct w:val="0"/>
        <w:spacing w:line="240" w:lineRule="atLeast"/>
        <w:textAlignment w:val="baseline"/>
        <w:rPr>
          <w:rFonts w:ascii="Arial" w:hAnsi="Arial" w:cs="Arial"/>
          <w:b/>
          <w:sz w:val="22"/>
          <w:szCs w:val="22"/>
        </w:rPr>
      </w:pPr>
    </w:p>
    <w:p w14:paraId="3EA40724" w14:textId="77777777" w:rsidR="00CA0B69" w:rsidRDefault="00CA0B69" w:rsidP="009D51DC">
      <w:pPr>
        <w:tabs>
          <w:tab w:val="left" w:pos="-720"/>
          <w:tab w:val="left" w:pos="720"/>
        </w:tabs>
        <w:suppressAutoHyphens/>
        <w:overflowPunct w:val="0"/>
        <w:spacing w:line="240" w:lineRule="atLeast"/>
        <w:textAlignment w:val="baseline"/>
        <w:rPr>
          <w:rFonts w:ascii="Arial" w:hAnsi="Arial" w:cs="Arial"/>
        </w:rPr>
      </w:pPr>
    </w:p>
    <w:p w14:paraId="35B2C32D" w14:textId="77777777" w:rsidR="009D51DC" w:rsidRDefault="009D51DC" w:rsidP="009D51DC">
      <w:pPr>
        <w:tabs>
          <w:tab w:val="left" w:pos="-720"/>
          <w:tab w:val="left" w:pos="720"/>
        </w:tabs>
        <w:suppressAutoHyphens/>
        <w:overflowPunct w:val="0"/>
        <w:spacing w:line="240" w:lineRule="atLeast"/>
        <w:textAlignment w:val="baseline"/>
        <w:rPr>
          <w:rFonts w:ascii="Arial" w:hAnsi="Arial" w:cs="Arial"/>
        </w:rPr>
        <w:sectPr w:rsidR="009D51DC" w:rsidSect="00B50886">
          <w:headerReference w:type="default" r:id="rId9"/>
          <w:footerReference w:type="default" r:id="rId10"/>
          <w:headerReference w:type="first" r:id="rId11"/>
          <w:endnotePr>
            <w:numFmt w:val="decimal"/>
          </w:endnotePr>
          <w:pgSz w:w="12240" w:h="15840"/>
          <w:pgMar w:top="1440" w:right="1440" w:bottom="1440" w:left="1440" w:header="1440" w:footer="1440" w:gutter="0"/>
          <w:pgNumType w:fmt="upperRoman" w:start="1"/>
          <w:cols w:space="720"/>
          <w:noEndnote/>
          <w:titlePg/>
        </w:sectPr>
      </w:pPr>
    </w:p>
    <w:p w14:paraId="25F659AF" w14:textId="77777777" w:rsidR="00F16053" w:rsidRDefault="00F16053" w:rsidP="006E406B">
      <w:pPr>
        <w:tabs>
          <w:tab w:val="center" w:pos="4680"/>
        </w:tabs>
        <w:jc w:val="both"/>
        <w:rPr>
          <w:rFonts w:ascii="Arial" w:hAnsi="Arial" w:cs="Arial"/>
          <w:b/>
          <w:spacing w:val="-4"/>
        </w:rPr>
      </w:pPr>
    </w:p>
    <w:p w14:paraId="76DB5B39" w14:textId="77777777" w:rsidR="00F16053" w:rsidRDefault="00F16053" w:rsidP="006E406B">
      <w:pPr>
        <w:tabs>
          <w:tab w:val="center" w:pos="4680"/>
        </w:tabs>
        <w:jc w:val="both"/>
        <w:rPr>
          <w:rFonts w:ascii="Arial" w:hAnsi="Arial" w:cs="Arial"/>
          <w:b/>
          <w:spacing w:val="-4"/>
        </w:rPr>
      </w:pPr>
    </w:p>
    <w:p w14:paraId="584792F1" w14:textId="77777777" w:rsidR="00F16053" w:rsidRDefault="00F16053" w:rsidP="006E406B">
      <w:pPr>
        <w:tabs>
          <w:tab w:val="center" w:pos="4680"/>
        </w:tabs>
        <w:jc w:val="both"/>
        <w:rPr>
          <w:rFonts w:ascii="Arial" w:hAnsi="Arial" w:cs="Arial"/>
          <w:b/>
          <w:spacing w:val="-4"/>
        </w:rPr>
      </w:pPr>
    </w:p>
    <w:p w14:paraId="4CDCFD58" w14:textId="77777777" w:rsidR="006C0EBF" w:rsidRDefault="006C0EBF">
      <w:pPr>
        <w:tabs>
          <w:tab w:val="left" w:pos="-720"/>
        </w:tabs>
        <w:suppressAutoHyphens/>
        <w:spacing w:line="240" w:lineRule="atLeast"/>
        <w:jc w:val="both"/>
        <w:rPr>
          <w:rFonts w:ascii="Arial" w:hAnsi="Arial" w:cs="Arial"/>
          <w:spacing w:val="-3"/>
        </w:rPr>
      </w:pPr>
    </w:p>
    <w:p w14:paraId="54EFF1FC" w14:textId="77777777" w:rsidR="00F307D0" w:rsidRPr="00650D85" w:rsidRDefault="00F307D0">
      <w:pPr>
        <w:tabs>
          <w:tab w:val="left" w:pos="-720"/>
        </w:tabs>
        <w:suppressAutoHyphens/>
        <w:spacing w:line="240" w:lineRule="atLeast"/>
        <w:jc w:val="both"/>
        <w:rPr>
          <w:rFonts w:ascii="Arial" w:hAnsi="Arial" w:cs="Arial"/>
          <w:spacing w:val="-3"/>
        </w:rPr>
      </w:pPr>
    </w:p>
    <w:p w14:paraId="1423224C" w14:textId="77777777" w:rsidR="006C0EBF" w:rsidRPr="00650D85" w:rsidRDefault="006C0EBF">
      <w:pPr>
        <w:tabs>
          <w:tab w:val="left" w:pos="-720"/>
        </w:tabs>
        <w:suppressAutoHyphens/>
        <w:spacing w:line="240" w:lineRule="atLeast"/>
        <w:jc w:val="both"/>
        <w:rPr>
          <w:rFonts w:ascii="Arial" w:hAnsi="Arial" w:cs="Arial"/>
          <w:spacing w:val="-3"/>
        </w:rPr>
      </w:pPr>
    </w:p>
    <w:p w14:paraId="22E7779B" w14:textId="77777777" w:rsidR="006C0EBF" w:rsidRPr="00650D85" w:rsidRDefault="006C0EBF">
      <w:pPr>
        <w:tabs>
          <w:tab w:val="left" w:pos="-720"/>
        </w:tabs>
        <w:suppressAutoHyphens/>
        <w:spacing w:line="240" w:lineRule="atLeast"/>
        <w:jc w:val="both"/>
        <w:rPr>
          <w:rFonts w:ascii="Arial" w:hAnsi="Arial" w:cs="Arial"/>
          <w:spacing w:val="-3"/>
        </w:rPr>
      </w:pPr>
    </w:p>
    <w:p w14:paraId="24E43F6A" w14:textId="77777777" w:rsidR="006C0EBF" w:rsidRPr="00650D85" w:rsidRDefault="006C0EBF">
      <w:pPr>
        <w:tabs>
          <w:tab w:val="left" w:pos="-720"/>
        </w:tabs>
        <w:suppressAutoHyphens/>
        <w:spacing w:line="240" w:lineRule="atLeast"/>
        <w:jc w:val="both"/>
        <w:rPr>
          <w:rFonts w:ascii="Arial" w:hAnsi="Arial" w:cs="Arial"/>
          <w:spacing w:val="-3"/>
        </w:rPr>
      </w:pPr>
    </w:p>
    <w:p w14:paraId="636191A2" w14:textId="77777777" w:rsidR="006C0EBF" w:rsidRPr="00650D85" w:rsidRDefault="006C0EBF">
      <w:pPr>
        <w:tabs>
          <w:tab w:val="left" w:pos="-720"/>
        </w:tabs>
        <w:suppressAutoHyphens/>
        <w:spacing w:line="240" w:lineRule="atLeast"/>
        <w:jc w:val="both"/>
        <w:rPr>
          <w:rFonts w:ascii="Arial" w:hAnsi="Arial" w:cs="Arial"/>
          <w:spacing w:val="-3"/>
        </w:rPr>
      </w:pPr>
    </w:p>
    <w:p w14:paraId="311CE2AC" w14:textId="77777777" w:rsidR="003F754B" w:rsidRPr="00650D85" w:rsidRDefault="003F754B">
      <w:pPr>
        <w:tabs>
          <w:tab w:val="left" w:pos="-720"/>
        </w:tabs>
        <w:suppressAutoHyphens/>
        <w:spacing w:line="240" w:lineRule="atLeast"/>
        <w:jc w:val="both"/>
        <w:rPr>
          <w:rFonts w:ascii="Arial" w:hAnsi="Arial" w:cs="Arial"/>
          <w:spacing w:val="-3"/>
        </w:rPr>
      </w:pPr>
    </w:p>
    <w:p w14:paraId="3C30ACC3" w14:textId="77777777" w:rsidR="006C0EBF" w:rsidRDefault="006C0EBF">
      <w:pPr>
        <w:tabs>
          <w:tab w:val="left" w:pos="-720"/>
        </w:tabs>
        <w:suppressAutoHyphens/>
        <w:spacing w:line="240" w:lineRule="atLeast"/>
        <w:jc w:val="both"/>
        <w:rPr>
          <w:rFonts w:ascii="Arial" w:hAnsi="Arial" w:cs="Arial"/>
          <w:spacing w:val="-3"/>
        </w:rPr>
      </w:pPr>
    </w:p>
    <w:p w14:paraId="32608B3C" w14:textId="77777777" w:rsidR="00C95BC6" w:rsidRPr="00650D85" w:rsidRDefault="00C95BC6">
      <w:pPr>
        <w:tabs>
          <w:tab w:val="left" w:pos="-720"/>
        </w:tabs>
        <w:suppressAutoHyphens/>
        <w:spacing w:line="240" w:lineRule="atLeast"/>
        <w:jc w:val="both"/>
        <w:rPr>
          <w:rFonts w:ascii="Arial" w:hAnsi="Arial" w:cs="Arial"/>
          <w:spacing w:val="-3"/>
        </w:rPr>
      </w:pPr>
    </w:p>
    <w:p w14:paraId="3CCA40D5" w14:textId="77777777" w:rsidR="006C0EBF" w:rsidRPr="00650D85" w:rsidRDefault="006C0EBF">
      <w:pPr>
        <w:tabs>
          <w:tab w:val="left" w:pos="-720"/>
        </w:tabs>
        <w:suppressAutoHyphens/>
        <w:spacing w:line="240" w:lineRule="atLeast"/>
        <w:jc w:val="both"/>
        <w:rPr>
          <w:rFonts w:ascii="Arial" w:hAnsi="Arial" w:cs="Arial"/>
          <w:spacing w:val="-3"/>
        </w:rPr>
      </w:pPr>
    </w:p>
    <w:p w14:paraId="36260285" w14:textId="77777777" w:rsidR="006C0EBF" w:rsidRPr="00650D85" w:rsidRDefault="006C0EBF">
      <w:pPr>
        <w:tabs>
          <w:tab w:val="center" w:pos="4680"/>
        </w:tabs>
        <w:suppressAutoHyphens/>
        <w:spacing w:line="240" w:lineRule="atLeast"/>
        <w:jc w:val="both"/>
        <w:rPr>
          <w:rFonts w:ascii="Arial" w:hAnsi="Arial" w:cs="Arial"/>
          <w:b/>
          <w:bCs/>
          <w:iCs/>
          <w:spacing w:val="-4"/>
        </w:rPr>
      </w:pPr>
    </w:p>
    <w:p w14:paraId="6B3B8BAB" w14:textId="77777777" w:rsidR="00C32A12" w:rsidRDefault="006C0EBF">
      <w:pPr>
        <w:tabs>
          <w:tab w:val="center" w:pos="4680"/>
        </w:tabs>
        <w:suppressAutoHyphens/>
        <w:spacing w:line="240" w:lineRule="atLeast"/>
        <w:jc w:val="both"/>
        <w:rPr>
          <w:rFonts w:ascii="Arial" w:hAnsi="Arial" w:cs="Arial"/>
          <w:b/>
          <w:bCs/>
          <w:iCs/>
          <w:spacing w:val="-4"/>
        </w:rPr>
      </w:pPr>
      <w:r w:rsidRPr="00650D85">
        <w:rPr>
          <w:rFonts w:ascii="Arial" w:hAnsi="Arial" w:cs="Arial"/>
          <w:b/>
          <w:bCs/>
          <w:iCs/>
          <w:spacing w:val="-4"/>
        </w:rPr>
        <w:tab/>
      </w:r>
    </w:p>
    <w:p w14:paraId="666A19C7" w14:textId="77777777" w:rsidR="006C0EBF" w:rsidRPr="003B2E80" w:rsidRDefault="006C0EBF" w:rsidP="003B2E80">
      <w:pPr>
        <w:pStyle w:val="Heading1"/>
      </w:pPr>
      <w:bookmarkStart w:id="0" w:name="_Toc186913735"/>
      <w:bookmarkStart w:id="1" w:name="_Toc186914404"/>
      <w:r w:rsidRPr="003B2E80">
        <w:t>DEFINITION OF THE PROBLEM</w:t>
      </w:r>
      <w:bookmarkEnd w:id="0"/>
      <w:bookmarkEnd w:id="1"/>
    </w:p>
    <w:p w14:paraId="0F6BCE79" w14:textId="77777777" w:rsidR="006C0EBF" w:rsidRPr="00650D85" w:rsidRDefault="006C0EBF">
      <w:pPr>
        <w:tabs>
          <w:tab w:val="left" w:pos="-720"/>
        </w:tabs>
        <w:suppressAutoHyphens/>
        <w:spacing w:line="240" w:lineRule="atLeast"/>
        <w:jc w:val="both"/>
        <w:rPr>
          <w:rFonts w:ascii="Arial" w:hAnsi="Arial" w:cs="Arial"/>
          <w:b/>
          <w:bCs/>
          <w:spacing w:val="-3"/>
        </w:rPr>
      </w:pPr>
    </w:p>
    <w:p w14:paraId="35DCB001" w14:textId="77777777" w:rsidR="006C0EBF" w:rsidRPr="00650D85" w:rsidRDefault="006C0EBF">
      <w:pPr>
        <w:tabs>
          <w:tab w:val="left" w:pos="-720"/>
        </w:tabs>
        <w:suppressAutoHyphens/>
        <w:spacing w:line="240" w:lineRule="atLeast"/>
        <w:jc w:val="both"/>
        <w:rPr>
          <w:rFonts w:ascii="Arial" w:hAnsi="Arial" w:cs="Arial"/>
          <w:b/>
          <w:bCs/>
          <w:spacing w:val="-3"/>
        </w:rPr>
      </w:pPr>
    </w:p>
    <w:p w14:paraId="6E58EB1B"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6440555B"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13176924"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04293ED5"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3D5C200F"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1246BF83"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3F2DB2D2"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5731FEE6"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340CAAE0"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65042DBD"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6C5B87BF"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0E738D4C"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02004719"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5FB43D2E"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209C0946"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1D1C7AB4"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689C0EAD"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45EBE108"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0524D61D" w14:textId="77777777" w:rsidR="006C0EBF" w:rsidRPr="003B2E80" w:rsidRDefault="00CF311B" w:rsidP="003B2E80">
      <w:pPr>
        <w:pStyle w:val="Heading2"/>
      </w:pPr>
      <w:r>
        <w:br w:type="page"/>
      </w:r>
      <w:bookmarkStart w:id="2" w:name="_Toc186913736"/>
      <w:bookmarkStart w:id="3" w:name="_Toc186914405"/>
      <w:r w:rsidR="006C0EBF" w:rsidRPr="003B2E80">
        <w:lastRenderedPageBreak/>
        <w:t>PROPERTY IDENTIFICATION</w:t>
      </w:r>
      <w:bookmarkEnd w:id="2"/>
      <w:bookmarkEnd w:id="3"/>
    </w:p>
    <w:p w14:paraId="7136C0B8" w14:textId="77777777" w:rsidR="006C0EBF" w:rsidRPr="00650D85" w:rsidRDefault="006C0EBF">
      <w:pPr>
        <w:tabs>
          <w:tab w:val="left" w:pos="-720"/>
        </w:tabs>
        <w:suppressAutoHyphens/>
        <w:spacing w:line="240" w:lineRule="atLeast"/>
        <w:jc w:val="both"/>
        <w:rPr>
          <w:rFonts w:ascii="Arial" w:hAnsi="Arial" w:cs="Arial"/>
          <w:spacing w:val="-3"/>
          <w:u w:val="single"/>
        </w:rPr>
      </w:pPr>
    </w:p>
    <w:p w14:paraId="5C8C36CC" w14:textId="77777777" w:rsidR="009E2404" w:rsidRDefault="006C0EBF" w:rsidP="009E2404">
      <w:pPr>
        <w:tabs>
          <w:tab w:val="left" w:pos="-720"/>
        </w:tabs>
        <w:suppressAutoHyphens/>
        <w:spacing w:line="240" w:lineRule="atLeast"/>
        <w:jc w:val="both"/>
        <w:rPr>
          <w:rFonts w:ascii="Arial" w:hAnsi="Arial" w:cs="Arial"/>
          <w:spacing w:val="-3"/>
        </w:rPr>
      </w:pPr>
      <w:r w:rsidRPr="00650D85">
        <w:rPr>
          <w:rFonts w:ascii="Arial" w:hAnsi="Arial" w:cs="Arial"/>
          <w:spacing w:val="-3"/>
        </w:rPr>
        <w:t>The legal description</w:t>
      </w:r>
      <w:r w:rsidR="008D6E4A" w:rsidRPr="00650D85">
        <w:rPr>
          <w:rFonts w:ascii="Arial" w:hAnsi="Arial" w:cs="Arial"/>
          <w:spacing w:val="-3"/>
        </w:rPr>
        <w:t xml:space="preserve"> of the subject property </w:t>
      </w:r>
      <w:r w:rsidRPr="00650D85">
        <w:rPr>
          <w:rFonts w:ascii="Arial" w:hAnsi="Arial" w:cs="Arial"/>
          <w:spacing w:val="-3"/>
        </w:rPr>
        <w:t>is as follows:</w:t>
      </w:r>
    </w:p>
    <w:p w14:paraId="0A1F15CA" w14:textId="77777777" w:rsidR="009E2404" w:rsidRDefault="009E2404" w:rsidP="009E2404">
      <w:pPr>
        <w:tabs>
          <w:tab w:val="left" w:pos="-720"/>
        </w:tabs>
        <w:suppressAutoHyphens/>
        <w:spacing w:line="240" w:lineRule="atLeast"/>
        <w:jc w:val="both"/>
        <w:rPr>
          <w:rFonts w:ascii="Arial" w:hAnsi="Arial" w:cs="Arial"/>
          <w:spacing w:val="-3"/>
        </w:rPr>
      </w:pPr>
    </w:p>
    <w:p w14:paraId="6593AC84" w14:textId="6A610F8E" w:rsidR="00AE41D8" w:rsidRPr="007615DF" w:rsidRDefault="009E2404" w:rsidP="009E2404">
      <w:pPr>
        <w:tabs>
          <w:tab w:val="left" w:pos="-720"/>
        </w:tabs>
        <w:suppressAutoHyphens/>
        <w:spacing w:line="240" w:lineRule="atLeast"/>
        <w:jc w:val="both"/>
        <w:rPr>
          <w:rFonts w:ascii="Arial" w:hAnsi="Arial" w:cs="Arial"/>
          <w:spacing w:val="-3"/>
        </w:rPr>
      </w:pPr>
      <w:r>
        <w:tab/>
      </w:r>
      <w:r w:rsidR="00476953">
        <w:t>{</w:t>
      </w:r>
      <w:proofErr w:type="spellStart"/>
      <w:proofErr w:type="gramStart"/>
      <w:r>
        <w:t>subject.legalDescription</w:t>
      </w:r>
      <w:proofErr w:type="spellEnd"/>
      <w:proofErr w:type="gramEnd"/>
      <w:r w:rsidR="00476953">
        <w:t>}</w:t>
      </w:r>
    </w:p>
    <w:p w14:paraId="6D4E1E64" w14:textId="77777777" w:rsidR="00F97FB2" w:rsidRDefault="00F97FB2" w:rsidP="00AE41D8">
      <w:pPr>
        <w:tabs>
          <w:tab w:val="left" w:pos="-720"/>
        </w:tabs>
        <w:suppressAutoHyphens/>
        <w:spacing w:line="240" w:lineRule="atLeast"/>
        <w:jc w:val="both"/>
        <w:rPr>
          <w:rFonts w:ascii="Arial" w:hAnsi="Arial" w:cs="Arial"/>
          <w:spacing w:val="-3"/>
        </w:rPr>
      </w:pPr>
    </w:p>
    <w:p w14:paraId="68F0C562" w14:textId="77777777" w:rsidR="00F97FB2" w:rsidRDefault="00C32A12">
      <w:pPr>
        <w:tabs>
          <w:tab w:val="left" w:pos="-720"/>
        </w:tabs>
        <w:suppressAutoHyphens/>
        <w:spacing w:line="240" w:lineRule="atLeast"/>
        <w:jc w:val="both"/>
        <w:rPr>
          <w:rFonts w:ascii="Arial" w:hAnsi="Arial" w:cs="Arial"/>
          <w:spacing w:val="-3"/>
        </w:rPr>
      </w:pPr>
      <w:r>
        <w:rPr>
          <w:rFonts w:ascii="Arial" w:hAnsi="Arial" w:cs="Arial"/>
          <w:spacing w:val="-3"/>
        </w:rPr>
        <w:t>Survey at end of section.</w:t>
      </w:r>
    </w:p>
    <w:p w14:paraId="77D11F62" w14:textId="77777777" w:rsidR="006D7BA5" w:rsidRDefault="006D7BA5">
      <w:pPr>
        <w:tabs>
          <w:tab w:val="left" w:pos="-720"/>
        </w:tabs>
        <w:suppressAutoHyphens/>
        <w:spacing w:line="240" w:lineRule="atLeast"/>
        <w:jc w:val="both"/>
        <w:rPr>
          <w:rFonts w:ascii="Arial" w:hAnsi="Arial" w:cs="Arial"/>
          <w:b/>
          <w:bCs/>
          <w:spacing w:val="-3"/>
          <w:u w:val="single"/>
        </w:rPr>
      </w:pPr>
    </w:p>
    <w:p w14:paraId="2CADEA30" w14:textId="77777777" w:rsidR="003559A9" w:rsidRDefault="003559A9">
      <w:pPr>
        <w:tabs>
          <w:tab w:val="left" w:pos="-720"/>
        </w:tabs>
        <w:suppressAutoHyphens/>
        <w:spacing w:line="240" w:lineRule="atLeast"/>
        <w:jc w:val="both"/>
        <w:rPr>
          <w:rFonts w:ascii="Arial" w:hAnsi="Arial" w:cs="Arial"/>
          <w:b/>
          <w:bCs/>
          <w:spacing w:val="-3"/>
          <w:u w:val="single"/>
        </w:rPr>
      </w:pPr>
    </w:p>
    <w:p w14:paraId="26FE0962" w14:textId="77777777" w:rsidR="00902900" w:rsidRPr="00832A03" w:rsidRDefault="00902900" w:rsidP="003B2E80">
      <w:pPr>
        <w:pStyle w:val="Heading2"/>
      </w:pPr>
      <w:bookmarkStart w:id="4" w:name="_Toc186913737"/>
      <w:bookmarkStart w:id="5" w:name="_Toc186914406"/>
      <w:r w:rsidRPr="00832A03">
        <w:t>PURPOSE OF THE APPRAISAL</w:t>
      </w:r>
      <w:bookmarkEnd w:id="4"/>
      <w:bookmarkEnd w:id="5"/>
    </w:p>
    <w:p w14:paraId="7ABAB530" w14:textId="77777777" w:rsidR="00902900" w:rsidRPr="00832A03" w:rsidRDefault="00902900" w:rsidP="00902900">
      <w:pPr>
        <w:tabs>
          <w:tab w:val="left" w:pos="-720"/>
        </w:tabs>
        <w:suppressAutoHyphens/>
        <w:spacing w:line="240" w:lineRule="atLeast"/>
        <w:jc w:val="both"/>
        <w:rPr>
          <w:rFonts w:ascii="Arial" w:hAnsi="Arial" w:cs="Arial"/>
          <w:spacing w:val="-3"/>
        </w:rPr>
      </w:pPr>
    </w:p>
    <w:p w14:paraId="67C5E24E" w14:textId="77777777" w:rsidR="00902900" w:rsidRPr="00832A03" w:rsidRDefault="00902900" w:rsidP="00902900">
      <w:pPr>
        <w:tabs>
          <w:tab w:val="left" w:pos="-720"/>
        </w:tabs>
        <w:suppressAutoHyphens/>
        <w:spacing w:line="240" w:lineRule="atLeast"/>
        <w:jc w:val="both"/>
        <w:rPr>
          <w:rFonts w:ascii="Arial" w:hAnsi="Arial" w:cs="Arial"/>
          <w:spacing w:val="-3"/>
        </w:rPr>
      </w:pPr>
      <w:r w:rsidRPr="00832A03">
        <w:rPr>
          <w:rFonts w:ascii="Arial" w:hAnsi="Arial" w:cs="Arial"/>
          <w:spacing w:val="-3"/>
        </w:rPr>
        <w:t xml:space="preserve">The purpose of this report is to provide an estimation of Market Value (as defined below by the Office of the Comptroller of the Currency) of the subject property “As-Is” as of  </w:t>
      </w:r>
    </w:p>
    <w:p w14:paraId="2D87AB85" w14:textId="69238F13" w:rsidR="00B35D0C" w:rsidRDefault="00476953" w:rsidP="00902900">
      <w:pPr>
        <w:tabs>
          <w:tab w:val="left" w:pos="-720"/>
        </w:tabs>
        <w:suppressAutoHyphens/>
        <w:spacing w:line="240" w:lineRule="atLeast"/>
        <w:jc w:val="both"/>
        <w:rPr>
          <w:rFonts w:ascii="Arial" w:hAnsi="Arial" w:cs="Arial"/>
          <w:spacing w:val="-3"/>
        </w:rPr>
      </w:pPr>
      <w:r>
        <w:t>{</w:t>
      </w:r>
      <w:proofErr w:type="spellStart"/>
      <w:proofErr w:type="gramStart"/>
      <w:r w:rsidR="009E2404">
        <w:t>report.date</w:t>
      </w:r>
      <w:proofErr w:type="spellEnd"/>
      <w:proofErr w:type="gramEnd"/>
      <w:r>
        <w:t>}</w:t>
      </w:r>
      <w:r w:rsidR="009E2404">
        <w:t>.</w:t>
      </w:r>
    </w:p>
    <w:p w14:paraId="48CBD758" w14:textId="77777777" w:rsidR="00902900" w:rsidRDefault="00902900" w:rsidP="00902900">
      <w:pPr>
        <w:tabs>
          <w:tab w:val="left" w:pos="-720"/>
        </w:tabs>
        <w:suppressAutoHyphens/>
        <w:spacing w:line="240" w:lineRule="atLeast"/>
        <w:jc w:val="both"/>
        <w:rPr>
          <w:rFonts w:ascii="Arial" w:hAnsi="Arial" w:cs="Arial"/>
          <w:spacing w:val="-3"/>
        </w:rPr>
      </w:pPr>
    </w:p>
    <w:p w14:paraId="4F11367E" w14:textId="77777777" w:rsidR="00902900" w:rsidRPr="00B35D0C" w:rsidRDefault="00902900" w:rsidP="00902900">
      <w:pPr>
        <w:tabs>
          <w:tab w:val="left" w:pos="-720"/>
        </w:tabs>
        <w:suppressAutoHyphens/>
        <w:spacing w:line="240" w:lineRule="atLeast"/>
        <w:jc w:val="both"/>
        <w:rPr>
          <w:rFonts w:ascii="Arial" w:hAnsi="Arial" w:cs="Arial"/>
          <w:spacing w:val="-3"/>
        </w:rPr>
      </w:pPr>
    </w:p>
    <w:p w14:paraId="62644C59" w14:textId="77777777" w:rsidR="006C0EBF" w:rsidRPr="00650D85" w:rsidRDefault="006C0EBF" w:rsidP="003B2E80">
      <w:pPr>
        <w:pStyle w:val="Heading2"/>
      </w:pPr>
      <w:bookmarkStart w:id="6" w:name="_Toc186913738"/>
      <w:bookmarkStart w:id="7" w:name="_Toc186914407"/>
      <w:r w:rsidRPr="00650D85">
        <w:t>DEFINITION OF MARKET VALUE</w:t>
      </w:r>
      <w:bookmarkEnd w:id="6"/>
      <w:bookmarkEnd w:id="7"/>
    </w:p>
    <w:p w14:paraId="3CD1E499" w14:textId="77777777" w:rsidR="00F5767C" w:rsidRDefault="00F5767C" w:rsidP="00F5767C">
      <w:pPr>
        <w:tabs>
          <w:tab w:val="left" w:pos="-720"/>
        </w:tabs>
        <w:suppressAutoHyphens/>
        <w:spacing w:line="240" w:lineRule="atLeast"/>
        <w:jc w:val="both"/>
        <w:rPr>
          <w:rFonts w:ascii="Arial" w:hAnsi="Arial" w:cs="Arial"/>
          <w:spacing w:val="-3"/>
        </w:rPr>
      </w:pPr>
    </w:p>
    <w:p w14:paraId="5B3B9B7F" w14:textId="77777777" w:rsidR="00F5767C" w:rsidRPr="00650D85" w:rsidRDefault="00F5767C" w:rsidP="00F5767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According to </w:t>
      </w:r>
      <w:r w:rsidR="000827AB">
        <w:rPr>
          <w:rFonts w:ascii="Arial" w:hAnsi="Arial" w:cs="Arial"/>
          <w:spacing w:val="-3"/>
          <w:u w:val="single"/>
        </w:rPr>
        <w:t>The Appraisal</w:t>
      </w:r>
      <w:r w:rsidRPr="00650D85">
        <w:rPr>
          <w:rFonts w:ascii="Arial" w:hAnsi="Arial" w:cs="Arial"/>
          <w:spacing w:val="-3"/>
          <w:u w:val="single"/>
        </w:rPr>
        <w:t xml:space="preserve"> of Real Estate,</w:t>
      </w:r>
      <w:r w:rsidRPr="00650D85">
        <w:rPr>
          <w:rFonts w:ascii="Arial" w:hAnsi="Arial" w:cs="Arial"/>
          <w:spacing w:val="-3"/>
        </w:rPr>
        <w:t xml:space="preserve"> </w:t>
      </w:r>
      <w:r w:rsidR="000827AB">
        <w:rPr>
          <w:rFonts w:ascii="Arial" w:hAnsi="Arial" w:cs="Arial"/>
          <w:spacing w:val="-3"/>
        </w:rPr>
        <w:t>Thirteenth</w:t>
      </w:r>
      <w:r w:rsidRPr="00650D85">
        <w:rPr>
          <w:rFonts w:ascii="Arial" w:hAnsi="Arial" w:cs="Arial"/>
          <w:spacing w:val="-3"/>
        </w:rPr>
        <w:t xml:space="preserve"> Edition, published by the </w:t>
      </w:r>
      <w:r w:rsidR="000827AB">
        <w:rPr>
          <w:rFonts w:ascii="Arial" w:hAnsi="Arial" w:cs="Arial"/>
          <w:spacing w:val="-3"/>
        </w:rPr>
        <w:t>Appraisal Institute</w:t>
      </w:r>
      <w:r w:rsidRPr="00650D85">
        <w:rPr>
          <w:rFonts w:ascii="Arial" w:hAnsi="Arial" w:cs="Arial"/>
          <w:spacing w:val="-3"/>
        </w:rPr>
        <w:t xml:space="preserve">, </w:t>
      </w:r>
      <w:r>
        <w:rPr>
          <w:rFonts w:ascii="Arial" w:hAnsi="Arial" w:cs="Arial"/>
          <w:spacing w:val="-3"/>
        </w:rPr>
        <w:t>Market Value</w:t>
      </w:r>
      <w:r w:rsidRPr="00650D85">
        <w:rPr>
          <w:rFonts w:ascii="Arial" w:hAnsi="Arial" w:cs="Arial"/>
          <w:spacing w:val="-3"/>
        </w:rPr>
        <w:t xml:space="preserve"> is defined as follows:</w:t>
      </w:r>
    </w:p>
    <w:p w14:paraId="18C92FC8" w14:textId="77777777" w:rsidR="00F5767C" w:rsidRPr="00650D85" w:rsidRDefault="00F5767C" w:rsidP="00F5767C">
      <w:pPr>
        <w:tabs>
          <w:tab w:val="left" w:pos="-720"/>
        </w:tabs>
        <w:suppressAutoHyphens/>
        <w:spacing w:line="240" w:lineRule="atLeast"/>
        <w:jc w:val="both"/>
        <w:rPr>
          <w:rFonts w:ascii="Arial" w:hAnsi="Arial" w:cs="Arial"/>
          <w:spacing w:val="-3"/>
        </w:rPr>
      </w:pPr>
    </w:p>
    <w:p w14:paraId="793ABA8F"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"Market Value" means the most probable price which a property should bring in a competitive and open market under all </w:t>
      </w:r>
      <w:proofErr w:type="gramStart"/>
      <w:r w:rsidRPr="00650D85">
        <w:rPr>
          <w:rFonts w:ascii="Arial" w:hAnsi="Arial" w:cs="Arial"/>
          <w:spacing w:val="-3"/>
        </w:rPr>
        <w:t>conditions</w:t>
      </w:r>
      <w:proofErr w:type="gramEnd"/>
      <w:r w:rsidRPr="00650D85">
        <w:rPr>
          <w:rFonts w:ascii="Arial" w:hAnsi="Arial" w:cs="Arial"/>
          <w:spacing w:val="-3"/>
        </w:rPr>
        <w:t xml:space="preserve"> requisite to a fair sale, the buyer and seller each acting prudently and knowledgeable, and assuming the price is not affected by undue stimulus.  Implicit in this definition </w:t>
      </w:r>
      <w:r w:rsidR="000A36A8" w:rsidRPr="00650D85">
        <w:rPr>
          <w:rFonts w:ascii="Arial" w:hAnsi="Arial" w:cs="Arial"/>
          <w:spacing w:val="-3"/>
        </w:rPr>
        <w:t>are</w:t>
      </w:r>
      <w:r w:rsidRPr="00650D85">
        <w:rPr>
          <w:rFonts w:ascii="Arial" w:hAnsi="Arial" w:cs="Arial"/>
          <w:spacing w:val="-3"/>
        </w:rPr>
        <w:t xml:space="preserve"> the consummation of a sale as of a specified date and the passing of title from seller to buyer under conditions whereby:</w:t>
      </w:r>
    </w:p>
    <w:p w14:paraId="5D13F4E9" w14:textId="77777777" w:rsidR="006C0EBF" w:rsidRPr="00650D85" w:rsidRDefault="006C0EBF">
      <w:pPr>
        <w:tabs>
          <w:tab w:val="left" w:pos="-720"/>
        </w:tabs>
        <w:suppressAutoHyphens/>
        <w:spacing w:line="240" w:lineRule="atLeast"/>
        <w:jc w:val="both"/>
        <w:rPr>
          <w:rFonts w:ascii="Arial" w:hAnsi="Arial" w:cs="Arial"/>
          <w:spacing w:val="-3"/>
        </w:rPr>
      </w:pPr>
    </w:p>
    <w:p w14:paraId="61A77D50"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(1)</w:t>
      </w:r>
      <w:r w:rsidRPr="00650D85">
        <w:rPr>
          <w:rFonts w:ascii="Arial" w:hAnsi="Arial" w:cs="Arial"/>
          <w:spacing w:val="-3"/>
        </w:rPr>
        <w:tab/>
        <w:t xml:space="preserve">Buyer and seller are typically </w:t>
      </w:r>
      <w:proofErr w:type="gramStart"/>
      <w:r w:rsidRPr="00650D85">
        <w:rPr>
          <w:rFonts w:ascii="Arial" w:hAnsi="Arial" w:cs="Arial"/>
          <w:spacing w:val="-3"/>
        </w:rPr>
        <w:t>motivated;</w:t>
      </w:r>
      <w:proofErr w:type="gramEnd"/>
    </w:p>
    <w:p w14:paraId="717F4AC3" w14:textId="77777777" w:rsidR="006C0EBF" w:rsidRPr="00650D85" w:rsidRDefault="006C0EBF">
      <w:pPr>
        <w:tabs>
          <w:tab w:val="left" w:pos="-720"/>
        </w:tabs>
        <w:suppressAutoHyphens/>
        <w:spacing w:line="240" w:lineRule="atLeast"/>
        <w:jc w:val="both"/>
        <w:rPr>
          <w:rFonts w:ascii="Arial" w:hAnsi="Arial" w:cs="Arial"/>
          <w:spacing w:val="-3"/>
        </w:rPr>
      </w:pPr>
    </w:p>
    <w:p w14:paraId="3B641FD7"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(2)</w:t>
      </w:r>
      <w:r w:rsidRPr="00650D85">
        <w:rPr>
          <w:rFonts w:ascii="Arial" w:hAnsi="Arial" w:cs="Arial"/>
          <w:spacing w:val="-3"/>
        </w:rPr>
        <w:tab/>
        <w:t xml:space="preserve">Both parties are well-informed or well-advised, and acting in what they consider </w:t>
      </w:r>
      <w:r w:rsidRPr="00650D85">
        <w:rPr>
          <w:rFonts w:ascii="Arial" w:hAnsi="Arial" w:cs="Arial"/>
          <w:spacing w:val="-3"/>
        </w:rPr>
        <w:tab/>
        <w:t xml:space="preserve">their own best </w:t>
      </w:r>
      <w:proofErr w:type="gramStart"/>
      <w:r w:rsidRPr="00650D85">
        <w:rPr>
          <w:rFonts w:ascii="Arial" w:hAnsi="Arial" w:cs="Arial"/>
          <w:spacing w:val="-3"/>
        </w:rPr>
        <w:t>interests;</w:t>
      </w:r>
      <w:proofErr w:type="gramEnd"/>
    </w:p>
    <w:p w14:paraId="0B263E78" w14:textId="77777777" w:rsidR="006C0EBF" w:rsidRPr="00650D85" w:rsidRDefault="006C0EBF">
      <w:pPr>
        <w:tabs>
          <w:tab w:val="left" w:pos="-720"/>
        </w:tabs>
        <w:suppressAutoHyphens/>
        <w:spacing w:line="240" w:lineRule="atLeast"/>
        <w:jc w:val="both"/>
        <w:rPr>
          <w:rFonts w:ascii="Arial" w:hAnsi="Arial" w:cs="Arial"/>
          <w:spacing w:val="-3"/>
        </w:rPr>
      </w:pPr>
    </w:p>
    <w:p w14:paraId="55374062"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(3)</w:t>
      </w:r>
      <w:r w:rsidRPr="00650D85">
        <w:rPr>
          <w:rFonts w:ascii="Arial" w:hAnsi="Arial" w:cs="Arial"/>
          <w:spacing w:val="-3"/>
        </w:rPr>
        <w:tab/>
        <w:t xml:space="preserve">A reasonable time is allowed for exposure in the open </w:t>
      </w:r>
      <w:proofErr w:type="gramStart"/>
      <w:r w:rsidRPr="00650D85">
        <w:rPr>
          <w:rFonts w:ascii="Arial" w:hAnsi="Arial" w:cs="Arial"/>
          <w:spacing w:val="-3"/>
        </w:rPr>
        <w:t>market;</w:t>
      </w:r>
      <w:proofErr w:type="gramEnd"/>
    </w:p>
    <w:p w14:paraId="43ADD1AF" w14:textId="77777777" w:rsidR="006C0EBF" w:rsidRPr="00650D85" w:rsidRDefault="006C0EBF">
      <w:pPr>
        <w:tabs>
          <w:tab w:val="left" w:pos="-720"/>
        </w:tabs>
        <w:suppressAutoHyphens/>
        <w:spacing w:line="240" w:lineRule="atLeast"/>
        <w:jc w:val="both"/>
        <w:rPr>
          <w:rFonts w:ascii="Arial" w:hAnsi="Arial" w:cs="Arial"/>
          <w:spacing w:val="-3"/>
        </w:rPr>
      </w:pPr>
    </w:p>
    <w:p w14:paraId="7E51F77E"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(4)</w:t>
      </w:r>
      <w:r w:rsidRPr="00650D85">
        <w:rPr>
          <w:rFonts w:ascii="Arial" w:hAnsi="Arial" w:cs="Arial"/>
          <w:spacing w:val="-3"/>
        </w:rPr>
        <w:tab/>
        <w:t xml:space="preserve">Payment is made in terms of cash in U.S. dollars or in terms of financial </w:t>
      </w:r>
      <w:r w:rsidRPr="00650D85">
        <w:rPr>
          <w:rFonts w:ascii="Arial" w:hAnsi="Arial" w:cs="Arial"/>
          <w:spacing w:val="-3"/>
        </w:rPr>
        <w:tab/>
      </w:r>
      <w:r w:rsidRPr="00650D85">
        <w:rPr>
          <w:rFonts w:ascii="Arial" w:hAnsi="Arial" w:cs="Arial"/>
          <w:spacing w:val="-3"/>
        </w:rPr>
        <w:tab/>
        <w:t>arrangements comparable thereto; and</w:t>
      </w:r>
    </w:p>
    <w:p w14:paraId="2990A392" w14:textId="77777777" w:rsidR="006C0EBF" w:rsidRPr="00650D85" w:rsidRDefault="006C0EBF">
      <w:pPr>
        <w:tabs>
          <w:tab w:val="left" w:pos="-720"/>
        </w:tabs>
        <w:suppressAutoHyphens/>
        <w:spacing w:line="240" w:lineRule="atLeast"/>
        <w:jc w:val="both"/>
        <w:rPr>
          <w:rFonts w:ascii="Arial" w:hAnsi="Arial" w:cs="Arial"/>
          <w:spacing w:val="-3"/>
        </w:rPr>
      </w:pPr>
    </w:p>
    <w:p w14:paraId="2CDFE930" w14:textId="77777777" w:rsidR="006C0EBF" w:rsidRDefault="006C0EBF">
      <w:pPr>
        <w:tabs>
          <w:tab w:val="left" w:pos="-720"/>
          <w:tab w:val="left" w:pos="0"/>
        </w:tabs>
        <w:suppressAutoHyphens/>
        <w:spacing w:line="240" w:lineRule="atLeast"/>
        <w:ind w:left="720" w:hanging="720"/>
        <w:jc w:val="both"/>
        <w:rPr>
          <w:rFonts w:ascii="Arial" w:hAnsi="Arial" w:cs="Arial"/>
          <w:spacing w:val="-3"/>
        </w:rPr>
      </w:pPr>
      <w:r w:rsidRPr="00650D85">
        <w:rPr>
          <w:rFonts w:ascii="Arial" w:hAnsi="Arial" w:cs="Arial"/>
          <w:spacing w:val="-3"/>
        </w:rPr>
        <w:t>(5)</w:t>
      </w:r>
      <w:r w:rsidRPr="00650D85">
        <w:rPr>
          <w:rFonts w:ascii="Arial" w:hAnsi="Arial" w:cs="Arial"/>
          <w:spacing w:val="-3"/>
        </w:rPr>
        <w:tab/>
        <w:t>The price represents the normal consideration for the property sold unaffected by special or creative financing or sales concessions granted by anyone associated with the sale.</w:t>
      </w:r>
    </w:p>
    <w:p w14:paraId="2501A56A" w14:textId="77777777" w:rsidR="002250E9" w:rsidRDefault="002250E9">
      <w:pPr>
        <w:tabs>
          <w:tab w:val="left" w:pos="-720"/>
          <w:tab w:val="left" w:pos="0"/>
        </w:tabs>
        <w:suppressAutoHyphens/>
        <w:spacing w:line="240" w:lineRule="atLeast"/>
        <w:ind w:left="720" w:hanging="720"/>
        <w:jc w:val="both"/>
        <w:rPr>
          <w:rFonts w:ascii="Arial" w:hAnsi="Arial" w:cs="Arial"/>
          <w:spacing w:val="-3"/>
        </w:rPr>
      </w:pPr>
    </w:p>
    <w:p w14:paraId="4B339837" w14:textId="77777777" w:rsidR="002250E9" w:rsidRDefault="002250E9" w:rsidP="00242840">
      <w:pPr>
        <w:tabs>
          <w:tab w:val="left" w:pos="-720"/>
        </w:tabs>
        <w:suppressAutoHyphens/>
        <w:spacing w:line="240" w:lineRule="atLeast"/>
        <w:jc w:val="both"/>
        <w:rPr>
          <w:rFonts w:ascii="Arial" w:hAnsi="Arial" w:cs="Arial"/>
          <w:b/>
          <w:bCs/>
          <w:spacing w:val="-3"/>
          <w:u w:val="single"/>
        </w:rPr>
      </w:pPr>
    </w:p>
    <w:p w14:paraId="1563657A" w14:textId="77777777" w:rsidR="00242840" w:rsidRPr="00650D85" w:rsidRDefault="00242840" w:rsidP="00242840">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ESTATE (PROPERTY RIGHTS) APPRAISED</w:t>
      </w:r>
    </w:p>
    <w:p w14:paraId="2138B797" w14:textId="77777777" w:rsidR="00242840" w:rsidRPr="00650D85" w:rsidRDefault="00242840" w:rsidP="00242840">
      <w:pPr>
        <w:tabs>
          <w:tab w:val="left" w:pos="-720"/>
        </w:tabs>
        <w:suppressAutoHyphens/>
        <w:spacing w:line="240" w:lineRule="atLeast"/>
        <w:jc w:val="both"/>
        <w:rPr>
          <w:rFonts w:ascii="Arial" w:hAnsi="Arial" w:cs="Arial"/>
          <w:spacing w:val="-3"/>
        </w:rPr>
      </w:pPr>
    </w:p>
    <w:p w14:paraId="17E7CD29" w14:textId="77777777" w:rsidR="00785A93" w:rsidRPr="00650D85" w:rsidRDefault="00785A93" w:rsidP="00785A93">
      <w:pPr>
        <w:tabs>
          <w:tab w:val="left" w:pos="-720"/>
        </w:tabs>
        <w:suppressAutoHyphens/>
        <w:spacing w:line="240" w:lineRule="atLeast"/>
        <w:jc w:val="both"/>
        <w:rPr>
          <w:rFonts w:ascii="Arial" w:hAnsi="Arial" w:cs="Arial"/>
          <w:b/>
          <w:bCs/>
          <w:spacing w:val="-3"/>
          <w:u w:val="single"/>
        </w:rPr>
      </w:pPr>
      <w:r>
        <w:rPr>
          <w:rFonts w:ascii="Arial" w:hAnsi="Arial" w:cs="Arial"/>
          <w:spacing w:val="-3"/>
        </w:rPr>
        <w:t>Fee</w:t>
      </w:r>
      <w:r w:rsidR="00B579C1">
        <w:rPr>
          <w:rFonts w:ascii="Arial" w:hAnsi="Arial" w:cs="Arial"/>
          <w:spacing w:val="-3"/>
        </w:rPr>
        <w:t xml:space="preserve"> Simple</w:t>
      </w:r>
      <w:r>
        <w:rPr>
          <w:rFonts w:ascii="Arial" w:hAnsi="Arial" w:cs="Arial"/>
          <w:spacing w:val="-3"/>
        </w:rPr>
        <w:t xml:space="preserve"> Estate</w:t>
      </w:r>
    </w:p>
    <w:p w14:paraId="32B6654D" w14:textId="77777777" w:rsidR="00785A93" w:rsidRPr="00650D85" w:rsidRDefault="00785A93" w:rsidP="00785A93">
      <w:pPr>
        <w:tabs>
          <w:tab w:val="left" w:pos="-720"/>
        </w:tabs>
        <w:suppressAutoHyphens/>
        <w:spacing w:line="240" w:lineRule="atLeast"/>
        <w:jc w:val="both"/>
        <w:rPr>
          <w:rFonts w:ascii="Arial" w:hAnsi="Arial" w:cs="Arial"/>
          <w:b/>
          <w:bCs/>
          <w:spacing w:val="-3"/>
          <w:u w:val="single"/>
        </w:rPr>
      </w:pPr>
    </w:p>
    <w:p w14:paraId="1A5918C9" w14:textId="77777777" w:rsidR="00785A93" w:rsidRPr="00650D85" w:rsidRDefault="00785A93" w:rsidP="00785A93">
      <w:pPr>
        <w:tabs>
          <w:tab w:val="left" w:pos="-720"/>
        </w:tabs>
        <w:suppressAutoHyphens/>
        <w:spacing w:line="240" w:lineRule="atLeast"/>
        <w:jc w:val="both"/>
        <w:rPr>
          <w:rFonts w:ascii="Arial" w:hAnsi="Arial" w:cs="Arial"/>
          <w:b/>
          <w:bCs/>
          <w:spacing w:val="-3"/>
          <w:u w:val="single"/>
        </w:rPr>
      </w:pPr>
    </w:p>
    <w:p w14:paraId="67189A61" w14:textId="77777777" w:rsidR="00B579C1" w:rsidRDefault="00B579C1" w:rsidP="003B2E80">
      <w:pPr>
        <w:pStyle w:val="Heading2"/>
      </w:pPr>
      <w:bookmarkStart w:id="8" w:name="_Toc186913739"/>
      <w:bookmarkStart w:id="9" w:name="_Toc186914408"/>
      <w:r>
        <w:t>DEFINITION OF FEE SIMPLE ESTATE</w:t>
      </w:r>
      <w:bookmarkEnd w:id="8"/>
      <w:bookmarkEnd w:id="9"/>
    </w:p>
    <w:p w14:paraId="35E76064" w14:textId="77777777" w:rsidR="00B579C1" w:rsidRDefault="00B579C1" w:rsidP="00B579C1">
      <w:pPr>
        <w:tabs>
          <w:tab w:val="left" w:pos="-720"/>
        </w:tabs>
        <w:suppressAutoHyphens/>
        <w:spacing w:line="240" w:lineRule="atLeast"/>
        <w:jc w:val="both"/>
        <w:rPr>
          <w:spacing w:val="-3"/>
        </w:rPr>
      </w:pPr>
    </w:p>
    <w:p w14:paraId="0869BE6A" w14:textId="77777777" w:rsidR="00B579C1" w:rsidRDefault="00B579C1" w:rsidP="00B579C1">
      <w:pPr>
        <w:tabs>
          <w:tab w:val="left" w:pos="-720"/>
        </w:tabs>
        <w:suppressAutoHyphens/>
        <w:spacing w:line="240" w:lineRule="atLeast"/>
        <w:jc w:val="both"/>
        <w:rPr>
          <w:spacing w:val="-3"/>
        </w:rPr>
      </w:pPr>
      <w:r>
        <w:rPr>
          <w:spacing w:val="-3"/>
        </w:rPr>
        <w:t xml:space="preserve">According to </w:t>
      </w:r>
      <w:r>
        <w:rPr>
          <w:spacing w:val="-3"/>
          <w:u w:val="single"/>
        </w:rPr>
        <w:t>The Dictionary of Real Estate Appraisal,</w:t>
      </w:r>
      <w:r>
        <w:rPr>
          <w:spacing w:val="-3"/>
        </w:rPr>
        <w:t xml:space="preserve"> Second Edition, published by the American Institute of Real Estate Appraisers, Fee Simple Estate is defined as follows:</w:t>
      </w:r>
    </w:p>
    <w:p w14:paraId="5BBA9311" w14:textId="77777777" w:rsidR="00B579C1" w:rsidRDefault="00B579C1" w:rsidP="00B579C1">
      <w:pPr>
        <w:tabs>
          <w:tab w:val="left" w:pos="-720"/>
        </w:tabs>
        <w:suppressAutoHyphens/>
        <w:spacing w:line="240" w:lineRule="atLeast"/>
        <w:jc w:val="both"/>
        <w:rPr>
          <w:spacing w:val="-3"/>
        </w:rPr>
      </w:pPr>
    </w:p>
    <w:p w14:paraId="1FA8D39C" w14:textId="77777777" w:rsidR="00B579C1" w:rsidRDefault="00B579C1" w:rsidP="00B579C1">
      <w:pPr>
        <w:tabs>
          <w:tab w:val="left" w:pos="-720"/>
        </w:tabs>
        <w:suppressAutoHyphens/>
        <w:spacing w:line="240" w:lineRule="atLeast"/>
        <w:jc w:val="both"/>
        <w:rPr>
          <w:spacing w:val="-3"/>
        </w:rPr>
      </w:pPr>
      <w:r>
        <w:rPr>
          <w:spacing w:val="-3"/>
        </w:rPr>
        <w:t>"Absolute ownership unencumbered by any other interest or estate subject only to limitations of the four powers of government, which include taxation, police power, escheat, and eminent domain.</w:t>
      </w:r>
    </w:p>
    <w:p w14:paraId="2ACAD8BF" w14:textId="77777777" w:rsidR="00B579C1" w:rsidRDefault="00B579C1" w:rsidP="00B579C1">
      <w:pPr>
        <w:tabs>
          <w:tab w:val="left" w:pos="-720"/>
        </w:tabs>
        <w:suppressAutoHyphens/>
        <w:spacing w:line="240" w:lineRule="atLeast"/>
        <w:jc w:val="both"/>
        <w:rPr>
          <w:rFonts w:ascii="Arial" w:hAnsi="Arial" w:cs="Arial"/>
          <w:b/>
          <w:bCs/>
          <w:spacing w:val="-3"/>
          <w:u w:val="single"/>
        </w:rPr>
      </w:pPr>
    </w:p>
    <w:p w14:paraId="42E9DF65" w14:textId="77777777" w:rsidR="00E04D9F" w:rsidRPr="00650D85" w:rsidRDefault="00E04D9F" w:rsidP="00A95DB1">
      <w:pPr>
        <w:tabs>
          <w:tab w:val="left" w:pos="-720"/>
        </w:tabs>
        <w:suppressAutoHyphens/>
        <w:spacing w:line="240" w:lineRule="atLeast"/>
        <w:jc w:val="both"/>
        <w:rPr>
          <w:rFonts w:ascii="Arial" w:hAnsi="Arial" w:cs="Arial"/>
          <w:b/>
          <w:bCs/>
          <w:spacing w:val="-3"/>
          <w:u w:val="single"/>
        </w:rPr>
      </w:pPr>
    </w:p>
    <w:p w14:paraId="212BEE86" w14:textId="77777777" w:rsidR="006C0EBF" w:rsidRPr="00650D85" w:rsidRDefault="00A95DB1" w:rsidP="003B2E80">
      <w:pPr>
        <w:pStyle w:val="Heading2"/>
      </w:pPr>
      <w:bookmarkStart w:id="10" w:name="_Toc186913740"/>
      <w:bookmarkStart w:id="11" w:name="_Toc186914409"/>
      <w:r>
        <w:t>INTENDED USE</w:t>
      </w:r>
      <w:r w:rsidR="006C0EBF" w:rsidRPr="00650D85">
        <w:t xml:space="preserve"> OF THE APPRAISAL</w:t>
      </w:r>
      <w:bookmarkEnd w:id="10"/>
      <w:bookmarkEnd w:id="11"/>
    </w:p>
    <w:p w14:paraId="2D6A5370" w14:textId="77777777" w:rsidR="006C0EBF" w:rsidRPr="00650D85" w:rsidRDefault="006C0EBF">
      <w:pPr>
        <w:tabs>
          <w:tab w:val="left" w:pos="-720"/>
        </w:tabs>
        <w:suppressAutoHyphens/>
        <w:spacing w:line="240" w:lineRule="atLeast"/>
        <w:jc w:val="both"/>
        <w:rPr>
          <w:rFonts w:ascii="Arial" w:hAnsi="Arial" w:cs="Arial"/>
          <w:spacing w:val="-3"/>
        </w:rPr>
      </w:pPr>
    </w:p>
    <w:p w14:paraId="630FB179"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This appraisal report is to be employed in the </w:t>
      </w:r>
      <w:proofErr w:type="gramStart"/>
      <w:r w:rsidRPr="00650D85">
        <w:rPr>
          <w:rFonts w:ascii="Arial" w:hAnsi="Arial" w:cs="Arial"/>
          <w:spacing w:val="-3"/>
        </w:rPr>
        <w:t>decision making</w:t>
      </w:r>
      <w:proofErr w:type="gramEnd"/>
      <w:r w:rsidRPr="00650D85">
        <w:rPr>
          <w:rFonts w:ascii="Arial" w:hAnsi="Arial" w:cs="Arial"/>
          <w:spacing w:val="-3"/>
        </w:rPr>
        <w:t xml:space="preserve"> proce</w:t>
      </w:r>
      <w:r w:rsidR="00902900">
        <w:rPr>
          <w:rFonts w:ascii="Arial" w:hAnsi="Arial" w:cs="Arial"/>
          <w:spacing w:val="-3"/>
        </w:rPr>
        <w:t>ss regarding the market</w:t>
      </w:r>
      <w:r w:rsidRPr="00650D85">
        <w:rPr>
          <w:rFonts w:ascii="Arial" w:hAnsi="Arial" w:cs="Arial"/>
          <w:spacing w:val="-3"/>
        </w:rPr>
        <w:t xml:space="preserve"> value of the property.</w:t>
      </w:r>
    </w:p>
    <w:p w14:paraId="6C185B3A" w14:textId="77777777" w:rsidR="006C0EBF" w:rsidRPr="00650D85" w:rsidRDefault="006C0EBF">
      <w:pPr>
        <w:tabs>
          <w:tab w:val="left" w:pos="-720"/>
        </w:tabs>
        <w:suppressAutoHyphens/>
        <w:spacing w:line="240" w:lineRule="atLeast"/>
        <w:jc w:val="both"/>
        <w:rPr>
          <w:rFonts w:ascii="Arial" w:hAnsi="Arial" w:cs="Arial"/>
          <w:spacing w:val="-3"/>
          <w:u w:val="single"/>
        </w:rPr>
      </w:pPr>
    </w:p>
    <w:p w14:paraId="7D70ABF7" w14:textId="77777777" w:rsidR="00A95DB1" w:rsidRDefault="00A95DB1" w:rsidP="00A95DB1">
      <w:pPr>
        <w:tabs>
          <w:tab w:val="left" w:pos="-720"/>
        </w:tabs>
        <w:suppressAutoHyphens/>
        <w:spacing w:line="240" w:lineRule="atLeast"/>
        <w:jc w:val="both"/>
        <w:rPr>
          <w:b/>
          <w:spacing w:val="-3"/>
          <w:u w:val="single"/>
        </w:rPr>
      </w:pPr>
    </w:p>
    <w:p w14:paraId="66821226" w14:textId="77777777" w:rsidR="00A95DB1" w:rsidRPr="00712570" w:rsidRDefault="00A95DB1" w:rsidP="003B2E80">
      <w:pPr>
        <w:pStyle w:val="Heading2"/>
      </w:pPr>
      <w:bookmarkStart w:id="12" w:name="_Toc186913741"/>
      <w:bookmarkStart w:id="13" w:name="_Toc186914410"/>
      <w:r w:rsidRPr="00712570">
        <w:t>INTENDED USE</w:t>
      </w:r>
      <w:r>
        <w:t>R</w:t>
      </w:r>
      <w:r w:rsidRPr="00712570">
        <w:t xml:space="preserve"> OF THE APPRAISAL</w:t>
      </w:r>
      <w:bookmarkEnd w:id="12"/>
      <w:bookmarkEnd w:id="13"/>
    </w:p>
    <w:p w14:paraId="26FF198B" w14:textId="77777777" w:rsidR="00A95DB1" w:rsidRDefault="00A95DB1" w:rsidP="00A95DB1">
      <w:pPr>
        <w:tabs>
          <w:tab w:val="left" w:pos="-720"/>
        </w:tabs>
        <w:suppressAutoHyphens/>
        <w:spacing w:line="240" w:lineRule="atLeast"/>
        <w:jc w:val="both"/>
        <w:rPr>
          <w:spacing w:val="-3"/>
          <w:u w:val="single"/>
        </w:rPr>
      </w:pPr>
    </w:p>
    <w:p w14:paraId="2383A5E4" w14:textId="460E95EF" w:rsidR="00A95DB1" w:rsidRDefault="00A95DB1" w:rsidP="00A95DB1">
      <w:pPr>
        <w:tabs>
          <w:tab w:val="left" w:pos="-720"/>
        </w:tabs>
        <w:suppressAutoHyphens/>
        <w:spacing w:line="240" w:lineRule="atLeast"/>
        <w:jc w:val="both"/>
        <w:rPr>
          <w:spacing w:val="-3"/>
        </w:rPr>
      </w:pPr>
      <w:r>
        <w:t xml:space="preserve">The intended user of this appraisal is </w:t>
      </w:r>
      <w:r w:rsidR="00476953">
        <w:t>{</w:t>
      </w:r>
      <w:proofErr w:type="spellStart"/>
      <w:proofErr w:type="gramStart"/>
      <w:r>
        <w:t>client.fullName</w:t>
      </w:r>
      <w:proofErr w:type="spellEnd"/>
      <w:proofErr w:type="gramEnd"/>
      <w:r w:rsidR="00476953">
        <w:t>}</w:t>
      </w:r>
      <w:r>
        <w:t>.</w:t>
      </w:r>
    </w:p>
    <w:p w14:paraId="0C7FDEBE" w14:textId="77777777" w:rsidR="009E5278" w:rsidRDefault="009E5278" w:rsidP="00A95DB1">
      <w:pPr>
        <w:tabs>
          <w:tab w:val="left" w:pos="-720"/>
        </w:tabs>
        <w:suppressAutoHyphens/>
        <w:spacing w:line="240" w:lineRule="atLeast"/>
        <w:jc w:val="both"/>
        <w:rPr>
          <w:spacing w:val="-3"/>
        </w:rPr>
      </w:pPr>
    </w:p>
    <w:p w14:paraId="2090DA5E" w14:textId="77777777" w:rsidR="009E5278" w:rsidRDefault="009E5278" w:rsidP="00A95DB1">
      <w:pPr>
        <w:tabs>
          <w:tab w:val="left" w:pos="-720"/>
        </w:tabs>
        <w:suppressAutoHyphens/>
        <w:spacing w:line="240" w:lineRule="atLeast"/>
        <w:jc w:val="both"/>
        <w:rPr>
          <w:spacing w:val="-3"/>
        </w:rPr>
      </w:pPr>
    </w:p>
    <w:p w14:paraId="70161C97" w14:textId="77777777" w:rsidR="006C0EBF" w:rsidRPr="00650D85" w:rsidRDefault="006C0EBF" w:rsidP="003B2E80">
      <w:pPr>
        <w:pStyle w:val="Heading2"/>
      </w:pPr>
      <w:bookmarkStart w:id="14" w:name="_Toc186913742"/>
      <w:bookmarkStart w:id="15" w:name="_Toc186914411"/>
      <w:r w:rsidRPr="00650D85">
        <w:t>SCOPE / APPRAISAL PROCESS</w:t>
      </w:r>
      <w:bookmarkEnd w:id="14"/>
      <w:bookmarkEnd w:id="15"/>
    </w:p>
    <w:p w14:paraId="1B53C1E5" w14:textId="77777777" w:rsidR="006C0EBF" w:rsidRPr="00650D85" w:rsidRDefault="006C0EBF">
      <w:pPr>
        <w:tabs>
          <w:tab w:val="left" w:pos="-720"/>
        </w:tabs>
        <w:suppressAutoHyphens/>
        <w:spacing w:line="240" w:lineRule="atLeast"/>
        <w:jc w:val="both"/>
        <w:rPr>
          <w:rFonts w:ascii="Arial" w:hAnsi="Arial" w:cs="Arial"/>
          <w:spacing w:val="-3"/>
        </w:rPr>
      </w:pPr>
    </w:p>
    <w:p w14:paraId="77423D63"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The appraisal process is the orderly program wherein data employed in estimating the value of the subject property is acquired, classified, analyzed and presented.  The first step in the appraisal process involves defining the appraisal problem.  This step includes the identification of the real estate, the effective date of the value estimate, the identification of the property rights being appraised and the type of value being sought.  Data is then collected and analyzed.  Relevant factors affecting the value of the subject property, such as area and neighborhood analyses, site and improvement analyses, and the highest and best use analysis are considered in estimating the property's value.  Generally, three approaches to value are </w:t>
      </w:r>
      <w:proofErr w:type="gramStart"/>
      <w:r w:rsidRPr="00650D85">
        <w:rPr>
          <w:rFonts w:ascii="Arial" w:hAnsi="Arial" w:cs="Arial"/>
          <w:spacing w:val="-3"/>
        </w:rPr>
        <w:t>utilized;</w:t>
      </w:r>
      <w:proofErr w:type="gramEnd"/>
      <w:r w:rsidRPr="00650D85">
        <w:rPr>
          <w:rFonts w:ascii="Arial" w:hAnsi="Arial" w:cs="Arial"/>
          <w:spacing w:val="-3"/>
        </w:rPr>
        <w:t xml:space="preserve"> the Cost Approach, the Sales Comparison Approach (whole property and land), and the Income Approach.  The final step in the appraisal process is the reconciliation or correlation of the value indications.  In the correlation, the relative </w:t>
      </w:r>
      <w:r w:rsidRPr="00650D85">
        <w:rPr>
          <w:rFonts w:ascii="Arial" w:hAnsi="Arial" w:cs="Arial"/>
          <w:spacing w:val="-3"/>
        </w:rPr>
        <w:lastRenderedPageBreak/>
        <w:t>applicability and defensibility of each approach is considered; and a final estimate of value is reached.</w:t>
      </w:r>
    </w:p>
    <w:p w14:paraId="4339FEF1" w14:textId="77777777" w:rsidR="000C7B26" w:rsidRDefault="000C7B26">
      <w:pPr>
        <w:pStyle w:val="BodyText"/>
        <w:rPr>
          <w:rFonts w:ascii="Arial" w:hAnsi="Arial" w:cs="Arial"/>
        </w:rPr>
      </w:pPr>
    </w:p>
    <w:p w14:paraId="22F646AF" w14:textId="77777777" w:rsidR="006C0EBF" w:rsidRPr="00650D85" w:rsidRDefault="001624BB">
      <w:pPr>
        <w:pStyle w:val="BodyText"/>
        <w:rPr>
          <w:rFonts w:ascii="Arial" w:hAnsi="Arial" w:cs="Arial"/>
        </w:rPr>
      </w:pPr>
      <w:r w:rsidRPr="00650D85">
        <w:rPr>
          <w:rFonts w:ascii="Arial" w:hAnsi="Arial" w:cs="Arial"/>
        </w:rPr>
        <w:t>T</w:t>
      </w:r>
      <w:r w:rsidR="006C0EBF" w:rsidRPr="00650D85">
        <w:rPr>
          <w:rFonts w:ascii="Arial" w:hAnsi="Arial" w:cs="Arial"/>
        </w:rPr>
        <w:t>he term "Scope of the Appraisal" alludes to the extent of the process of collecting, confirming, and reporting data</w:t>
      </w:r>
      <w:r w:rsidR="009E5278" w:rsidRPr="004F5E98">
        <w:rPr>
          <w:rFonts w:ascii="Arial" w:hAnsi="Arial" w:cs="Arial"/>
          <w:highlight w:val="yellow"/>
        </w:rPr>
        <w:t>.  The subject property is vacant land, so the Sales Comparison Approach is used exclusively</w:t>
      </w:r>
      <w:r w:rsidR="006C7F6B" w:rsidRPr="004F5E98">
        <w:rPr>
          <w:rFonts w:ascii="Arial" w:hAnsi="Arial" w:cs="Arial"/>
          <w:highlight w:val="yellow"/>
        </w:rPr>
        <w:t xml:space="preserve">.  </w:t>
      </w:r>
      <w:r w:rsidR="002910F5" w:rsidRPr="004F5E98">
        <w:rPr>
          <w:rFonts w:ascii="Arial" w:hAnsi="Arial" w:cs="Arial"/>
          <w:highlight w:val="yellow"/>
        </w:rPr>
        <w:t>L</w:t>
      </w:r>
      <w:r w:rsidR="004D687D" w:rsidRPr="004F5E98">
        <w:rPr>
          <w:rFonts w:ascii="Arial" w:hAnsi="Arial" w:cs="Arial"/>
          <w:highlight w:val="yellow"/>
        </w:rPr>
        <w:t>and sales were available for use in estimating the value of the site as vacant.</w:t>
      </w:r>
      <w:r w:rsidR="004D687D" w:rsidRPr="00650D85">
        <w:rPr>
          <w:rFonts w:ascii="Arial" w:hAnsi="Arial" w:cs="Arial"/>
        </w:rPr>
        <w:t xml:space="preserve">  </w:t>
      </w:r>
    </w:p>
    <w:p w14:paraId="5D0266F6"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4034DED5" w14:textId="77777777" w:rsidR="004D687D" w:rsidRPr="00650D85" w:rsidRDefault="004D687D">
      <w:pPr>
        <w:tabs>
          <w:tab w:val="left" w:pos="-720"/>
        </w:tabs>
        <w:suppressAutoHyphens/>
        <w:spacing w:line="240" w:lineRule="atLeast"/>
        <w:jc w:val="both"/>
        <w:rPr>
          <w:rFonts w:ascii="Arial" w:hAnsi="Arial" w:cs="Arial"/>
          <w:b/>
          <w:bCs/>
          <w:spacing w:val="-3"/>
          <w:u w:val="single"/>
        </w:rPr>
      </w:pPr>
    </w:p>
    <w:p w14:paraId="475567B2" w14:textId="77777777" w:rsidR="00853B9F" w:rsidRPr="00CD5FEF" w:rsidRDefault="00853B9F" w:rsidP="003B2E80">
      <w:pPr>
        <w:pStyle w:val="Heading2"/>
      </w:pPr>
      <w:bookmarkStart w:id="16" w:name="_Toc186913743"/>
      <w:bookmarkStart w:id="17" w:name="_Toc186914412"/>
      <w:r w:rsidRPr="00CD5FEF">
        <w:t>DATE OF REPORT</w:t>
      </w:r>
      <w:bookmarkEnd w:id="16"/>
      <w:bookmarkEnd w:id="17"/>
    </w:p>
    <w:p w14:paraId="3277FB18" w14:textId="77777777" w:rsidR="00853B9F" w:rsidRPr="00CD5FEF" w:rsidRDefault="00853B9F" w:rsidP="00853B9F">
      <w:pPr>
        <w:tabs>
          <w:tab w:val="left" w:pos="-720"/>
        </w:tabs>
        <w:jc w:val="both"/>
      </w:pPr>
    </w:p>
    <w:p w14:paraId="3FE8A2FB" w14:textId="23566385" w:rsidR="00902900" w:rsidRPr="004F5E98" w:rsidRDefault="00476953" w:rsidP="00902900">
      <w:pPr>
        <w:tabs>
          <w:tab w:val="left" w:pos="-720"/>
        </w:tabs>
        <w:jc w:val="both"/>
        <w:rPr>
          <w:highlight w:val="yellow"/>
        </w:rPr>
      </w:pPr>
      <w:r>
        <w:t>{</w:t>
      </w:r>
      <w:proofErr w:type="spellStart"/>
      <w:proofErr w:type="gramStart"/>
      <w:r w:rsidR="009E2404">
        <w:t>report.date</w:t>
      </w:r>
      <w:proofErr w:type="spellEnd"/>
      <w:proofErr w:type="gramEnd"/>
      <w:r>
        <w:t>}</w:t>
      </w:r>
    </w:p>
    <w:p w14:paraId="5AC15A2A" w14:textId="77777777" w:rsidR="00902900" w:rsidRPr="004F5E98" w:rsidRDefault="00902900" w:rsidP="00902900">
      <w:pPr>
        <w:tabs>
          <w:tab w:val="left" w:pos="-720"/>
        </w:tabs>
        <w:jc w:val="both"/>
        <w:rPr>
          <w:highlight w:val="yellow"/>
        </w:rPr>
      </w:pPr>
    </w:p>
    <w:p w14:paraId="46ACD513" w14:textId="77777777" w:rsidR="00902900" w:rsidRPr="004F5E98" w:rsidRDefault="00902900" w:rsidP="00902900">
      <w:pPr>
        <w:tabs>
          <w:tab w:val="left" w:pos="-720"/>
        </w:tabs>
        <w:jc w:val="both"/>
        <w:rPr>
          <w:highlight w:val="yellow"/>
        </w:rPr>
      </w:pPr>
    </w:p>
    <w:p w14:paraId="6F770F3E" w14:textId="77777777" w:rsidR="00902900" w:rsidRPr="009E2404" w:rsidRDefault="00902900" w:rsidP="00902900">
      <w:pPr>
        <w:tabs>
          <w:tab w:val="left" w:pos="-720"/>
        </w:tabs>
        <w:jc w:val="both"/>
        <w:rPr>
          <w:b/>
        </w:rPr>
      </w:pPr>
      <w:bookmarkStart w:id="18" w:name="_Toc186913744"/>
      <w:bookmarkStart w:id="19" w:name="_Toc186914413"/>
      <w:r w:rsidRPr="003B2E80">
        <w:rPr>
          <w:rStyle w:val="Heading2Char"/>
        </w:rPr>
        <w:t xml:space="preserve">DATE OF VALUE </w:t>
      </w:r>
      <w:proofErr w:type="gramStart"/>
      <w:r w:rsidRPr="003B2E80">
        <w:rPr>
          <w:rStyle w:val="Heading2Char"/>
        </w:rPr>
        <w:t>ESTIMATE</w:t>
      </w:r>
      <w:bookmarkEnd w:id="18"/>
      <w:bookmarkEnd w:id="19"/>
      <w:r w:rsidRPr="009E2404">
        <w:rPr>
          <w:b/>
          <w:u w:val="single"/>
        </w:rPr>
        <w:t xml:space="preserve">  “</w:t>
      </w:r>
      <w:proofErr w:type="gramEnd"/>
      <w:r w:rsidRPr="009E2404">
        <w:rPr>
          <w:b/>
          <w:u w:val="single"/>
        </w:rPr>
        <w:t xml:space="preserve">As-Is” </w:t>
      </w:r>
    </w:p>
    <w:p w14:paraId="4590B974" w14:textId="77777777" w:rsidR="00902900" w:rsidRPr="004F5E98" w:rsidRDefault="00902900" w:rsidP="00902900">
      <w:pPr>
        <w:tabs>
          <w:tab w:val="left" w:pos="-720"/>
        </w:tabs>
        <w:jc w:val="both"/>
        <w:rPr>
          <w:highlight w:val="yellow"/>
        </w:rPr>
      </w:pPr>
    </w:p>
    <w:p w14:paraId="5C27819D" w14:textId="35993E96" w:rsidR="00902900" w:rsidRPr="00CD5FEF" w:rsidRDefault="00476953" w:rsidP="00902900">
      <w:pPr>
        <w:tabs>
          <w:tab w:val="left" w:pos="-720"/>
        </w:tabs>
        <w:jc w:val="both"/>
      </w:pPr>
      <w:r>
        <w:t>{</w:t>
      </w:r>
      <w:proofErr w:type="spellStart"/>
      <w:proofErr w:type="gramStart"/>
      <w:r w:rsidR="009E2404">
        <w:t>report.date</w:t>
      </w:r>
      <w:proofErr w:type="spellEnd"/>
      <w:proofErr w:type="gramEnd"/>
      <w:r>
        <w:t>}</w:t>
      </w:r>
    </w:p>
    <w:p w14:paraId="72A44224" w14:textId="77777777" w:rsidR="00902900" w:rsidRPr="00CD5FEF" w:rsidRDefault="00902900" w:rsidP="00902900">
      <w:pPr>
        <w:tabs>
          <w:tab w:val="left" w:pos="-720"/>
        </w:tabs>
        <w:jc w:val="both"/>
        <w:rPr>
          <w:b/>
          <w:u w:val="single"/>
        </w:rPr>
      </w:pPr>
    </w:p>
    <w:p w14:paraId="228A64AD" w14:textId="77777777" w:rsidR="00CD5FEF" w:rsidRPr="00CD5FEF" w:rsidRDefault="00CD5FEF" w:rsidP="00CD5FEF">
      <w:pPr>
        <w:tabs>
          <w:tab w:val="left" w:pos="-720"/>
        </w:tabs>
        <w:jc w:val="both"/>
        <w:rPr>
          <w:b/>
          <w:u w:val="single"/>
        </w:rPr>
      </w:pPr>
    </w:p>
    <w:p w14:paraId="32451598" w14:textId="77777777" w:rsidR="00853B9F" w:rsidRDefault="00853B9F" w:rsidP="00853B9F">
      <w:pPr>
        <w:tabs>
          <w:tab w:val="left" w:pos="-720"/>
        </w:tabs>
        <w:jc w:val="both"/>
      </w:pPr>
    </w:p>
    <w:p w14:paraId="1F5A2C68" w14:textId="41B0F7F8" w:rsidR="006C0EBF" w:rsidRPr="003B2E80" w:rsidRDefault="00902900" w:rsidP="003B2E80">
      <w:pPr>
        <w:pStyle w:val="Heading2"/>
        <w:jc w:val="center"/>
        <w:rPr>
          <w:sz w:val="28"/>
          <w:szCs w:val="28"/>
          <w:u w:val="none"/>
        </w:rPr>
      </w:pPr>
      <w:r>
        <w:br w:type="page"/>
      </w:r>
      <w:bookmarkStart w:id="20" w:name="_Toc186913745"/>
      <w:bookmarkStart w:id="21" w:name="_Toc186914414"/>
      <w:r w:rsidR="006C0EBF" w:rsidRPr="003B2E80">
        <w:rPr>
          <w:sz w:val="28"/>
          <w:szCs w:val="28"/>
          <w:u w:val="none"/>
        </w:rPr>
        <w:lastRenderedPageBreak/>
        <w:t>GENERAL ASSUMPTIONS AND LIMITING CONDITIONS</w:t>
      </w:r>
      <w:bookmarkEnd w:id="20"/>
      <w:bookmarkEnd w:id="21"/>
    </w:p>
    <w:p w14:paraId="6166507F" w14:textId="77777777" w:rsidR="006C0EBF" w:rsidRPr="00ED66E9" w:rsidRDefault="006C0EBF">
      <w:pPr>
        <w:tabs>
          <w:tab w:val="left" w:pos="-720"/>
        </w:tabs>
        <w:suppressAutoHyphens/>
        <w:spacing w:line="240" w:lineRule="atLeast"/>
        <w:jc w:val="both"/>
        <w:rPr>
          <w:rFonts w:ascii="Arial" w:hAnsi="Arial" w:cs="Arial"/>
          <w:b/>
          <w:bCs/>
          <w:spacing w:val="-3"/>
          <w:sz w:val="28"/>
          <w:szCs w:val="28"/>
        </w:rPr>
      </w:pPr>
    </w:p>
    <w:p w14:paraId="2D2AF340"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The appraisers have made this report subject to the following general assumptions and limiting conditions.</w:t>
      </w:r>
    </w:p>
    <w:p w14:paraId="63C2B34B" w14:textId="77777777" w:rsidR="006C0EBF" w:rsidRPr="00650D85" w:rsidRDefault="006C0EBF">
      <w:pPr>
        <w:tabs>
          <w:tab w:val="left" w:pos="-720"/>
        </w:tabs>
        <w:suppressAutoHyphens/>
        <w:spacing w:line="240" w:lineRule="atLeast"/>
        <w:jc w:val="both"/>
        <w:rPr>
          <w:rFonts w:ascii="Arial" w:hAnsi="Arial" w:cs="Arial"/>
          <w:spacing w:val="-3"/>
        </w:rPr>
      </w:pPr>
    </w:p>
    <w:p w14:paraId="3F65244E"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1.</w:t>
      </w:r>
      <w:r w:rsidRPr="00853B9F">
        <w:rPr>
          <w:rFonts w:ascii="Arial" w:hAnsi="Arial" w:cs="Arial"/>
          <w:spacing w:val="-3"/>
          <w:sz w:val="22"/>
          <w:szCs w:val="22"/>
        </w:rPr>
        <w:tab/>
        <w:t>No responsibility is assumed for legal matters or the legal description, including title or encumbrances that affect the property appraised.  Unless otherwise stated, title to the property is assumed to be good and marketable, and the property is further assumed to be free and clear of any or all liens, easements or encumbrances.</w:t>
      </w:r>
    </w:p>
    <w:p w14:paraId="262E98EF"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64ADBF12" w14:textId="77777777" w:rsidR="006C0EBF" w:rsidRPr="00853B9F" w:rsidRDefault="006C0EBF">
      <w:pPr>
        <w:tabs>
          <w:tab w:val="left" w:pos="-720"/>
        </w:tabs>
        <w:suppressAutoHyphens/>
        <w:spacing w:line="240" w:lineRule="atLeast"/>
        <w:jc w:val="both"/>
        <w:rPr>
          <w:rFonts w:ascii="Arial" w:hAnsi="Arial" w:cs="Arial"/>
          <w:spacing w:val="-3"/>
          <w:sz w:val="22"/>
          <w:szCs w:val="22"/>
        </w:rPr>
      </w:pPr>
      <w:r w:rsidRPr="00853B9F">
        <w:rPr>
          <w:rFonts w:ascii="Arial" w:hAnsi="Arial" w:cs="Arial"/>
          <w:spacing w:val="-3"/>
          <w:sz w:val="22"/>
          <w:szCs w:val="22"/>
        </w:rPr>
        <w:t>2.</w:t>
      </w:r>
      <w:r w:rsidRPr="00853B9F">
        <w:rPr>
          <w:rFonts w:ascii="Arial" w:hAnsi="Arial" w:cs="Arial"/>
          <w:spacing w:val="-3"/>
          <w:sz w:val="22"/>
          <w:szCs w:val="22"/>
        </w:rPr>
        <w:tab/>
        <w:t>Competent property management and responsible ownership are assumed.</w:t>
      </w:r>
    </w:p>
    <w:p w14:paraId="788802DB"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14E28C4A"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3.</w:t>
      </w:r>
      <w:r w:rsidRPr="00853B9F">
        <w:rPr>
          <w:rFonts w:ascii="Arial" w:hAnsi="Arial" w:cs="Arial"/>
          <w:spacing w:val="-3"/>
          <w:sz w:val="22"/>
          <w:szCs w:val="22"/>
        </w:rPr>
        <w:tab/>
        <w:t>Information furnished by others, upon which all or portions of this report are based, is considered reliable and believed to be true and correct.  However, the appraisers give no warranty as to the accuracy of such information.</w:t>
      </w:r>
    </w:p>
    <w:p w14:paraId="522CA89B"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164D2538"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4.</w:t>
      </w:r>
      <w:r w:rsidRPr="00853B9F">
        <w:rPr>
          <w:rFonts w:ascii="Arial" w:hAnsi="Arial" w:cs="Arial"/>
          <w:spacing w:val="-3"/>
          <w:sz w:val="22"/>
          <w:szCs w:val="22"/>
        </w:rPr>
        <w:tab/>
        <w:t>The property areas and dimensions were obtained from sources believed to be reliable.  Any maps or sketches may show approximate dimensions and are included only to assist the reader in visualizing the property.  The Appraiser(s) have conducted no survey of the property.</w:t>
      </w:r>
    </w:p>
    <w:p w14:paraId="28997FD4"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23C9C17B"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5.</w:t>
      </w:r>
      <w:r w:rsidRPr="00853B9F">
        <w:rPr>
          <w:rFonts w:ascii="Arial" w:hAnsi="Arial" w:cs="Arial"/>
          <w:spacing w:val="-3"/>
          <w:sz w:val="22"/>
          <w:szCs w:val="22"/>
        </w:rPr>
        <w:tab/>
        <w:t xml:space="preserve">The assumption is made that there are no hidden or unapparent conditions of the property, subsoil, or structures, which would render it </w:t>
      </w:r>
      <w:proofErr w:type="gramStart"/>
      <w:r w:rsidRPr="00853B9F">
        <w:rPr>
          <w:rFonts w:ascii="Arial" w:hAnsi="Arial" w:cs="Arial"/>
          <w:spacing w:val="-3"/>
          <w:sz w:val="22"/>
          <w:szCs w:val="22"/>
        </w:rPr>
        <w:t>more or less valuable</w:t>
      </w:r>
      <w:proofErr w:type="gramEnd"/>
      <w:r w:rsidRPr="00853B9F">
        <w:rPr>
          <w:rFonts w:ascii="Arial" w:hAnsi="Arial" w:cs="Arial"/>
          <w:spacing w:val="-3"/>
          <w:sz w:val="22"/>
          <w:szCs w:val="22"/>
        </w:rPr>
        <w:t>.  The appraiser(s) assume no responsibility for such conditions or for arranging for engineering studies that may be required to discover such factors.</w:t>
      </w:r>
    </w:p>
    <w:p w14:paraId="0E1060E1"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25615F5F"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6.</w:t>
      </w:r>
      <w:r w:rsidRPr="00853B9F">
        <w:rPr>
          <w:rFonts w:ascii="Arial" w:hAnsi="Arial" w:cs="Arial"/>
          <w:spacing w:val="-3"/>
          <w:sz w:val="22"/>
          <w:szCs w:val="22"/>
        </w:rPr>
        <w:tab/>
        <w:t>No Appraiser(s) signing or associated with this report shall be required by reason of this report to appear or give testimony in court, unless specific arrangements have been previously made therefor.</w:t>
      </w:r>
    </w:p>
    <w:p w14:paraId="23948BDE"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14C67AA6"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7.</w:t>
      </w:r>
      <w:r w:rsidRPr="00853B9F">
        <w:rPr>
          <w:rFonts w:ascii="Arial" w:hAnsi="Arial" w:cs="Arial"/>
          <w:spacing w:val="-3"/>
          <w:sz w:val="22"/>
          <w:szCs w:val="22"/>
        </w:rPr>
        <w:tab/>
        <w:t xml:space="preserve">The allocation, if any, in this report of the total valuation between components of the property applies only to this report's stated program of utilization.  The separate valuations for any components may not be applied for use in conjunction with any other appraisal and are invalid if so used. </w:t>
      </w:r>
    </w:p>
    <w:p w14:paraId="1D5BF239"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6B6825DC"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8.</w:t>
      </w:r>
      <w:r w:rsidRPr="00853B9F">
        <w:rPr>
          <w:rFonts w:ascii="Arial" w:hAnsi="Arial" w:cs="Arial"/>
          <w:spacing w:val="-3"/>
          <w:sz w:val="22"/>
          <w:szCs w:val="22"/>
        </w:rPr>
        <w:tab/>
        <w:t>The appraised value is predicated on the prevailing financial structure as of the date of this report.</w:t>
      </w:r>
    </w:p>
    <w:p w14:paraId="158148C2"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1BD0FA3E"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9.</w:t>
      </w:r>
      <w:r w:rsidRPr="00853B9F">
        <w:rPr>
          <w:rFonts w:ascii="Arial" w:hAnsi="Arial" w:cs="Arial"/>
          <w:spacing w:val="-3"/>
          <w:sz w:val="22"/>
          <w:szCs w:val="22"/>
        </w:rPr>
        <w:tab/>
        <w:t>Full compliance with all applicable federal, state, and local zoning, use, environmental and similar laws and regulations is assumed, unless otherwise stated.</w:t>
      </w:r>
    </w:p>
    <w:p w14:paraId="3B1CE61B"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 xml:space="preserve">10. </w:t>
      </w:r>
      <w:r w:rsidRPr="00853B9F">
        <w:rPr>
          <w:rFonts w:ascii="Arial" w:hAnsi="Arial" w:cs="Arial"/>
          <w:spacing w:val="-3"/>
          <w:sz w:val="22"/>
          <w:szCs w:val="22"/>
        </w:rPr>
        <w:tab/>
        <w:t>Disclosure of the contents of the appraisal report is governed by the bylaws and regulations of the Appraisal Institute.</w:t>
      </w:r>
    </w:p>
    <w:p w14:paraId="5EB45B85" w14:textId="77777777" w:rsidR="006C0EBF" w:rsidRPr="00853B9F" w:rsidRDefault="006C0EBF">
      <w:pPr>
        <w:tabs>
          <w:tab w:val="left" w:pos="-720"/>
        </w:tabs>
        <w:suppressAutoHyphens/>
        <w:spacing w:line="240" w:lineRule="atLeast"/>
        <w:jc w:val="both"/>
        <w:rPr>
          <w:rFonts w:ascii="Arial" w:hAnsi="Arial" w:cs="Arial"/>
          <w:spacing w:val="-3"/>
          <w:sz w:val="22"/>
          <w:szCs w:val="22"/>
        </w:rPr>
      </w:pPr>
    </w:p>
    <w:p w14:paraId="4827E29F" w14:textId="77777777" w:rsidR="006C0EBF" w:rsidRPr="00853B9F" w:rsidRDefault="006C0EBF">
      <w:pPr>
        <w:tabs>
          <w:tab w:val="left" w:pos="-720"/>
          <w:tab w:val="left" w:pos="0"/>
        </w:tabs>
        <w:suppressAutoHyphens/>
        <w:spacing w:line="240" w:lineRule="atLeast"/>
        <w:ind w:left="720" w:hanging="720"/>
        <w:jc w:val="both"/>
        <w:rPr>
          <w:rFonts w:ascii="Arial" w:hAnsi="Arial" w:cs="Arial"/>
          <w:spacing w:val="-3"/>
          <w:sz w:val="22"/>
          <w:szCs w:val="22"/>
        </w:rPr>
      </w:pPr>
      <w:r w:rsidRPr="00853B9F">
        <w:rPr>
          <w:rFonts w:ascii="Arial" w:hAnsi="Arial" w:cs="Arial"/>
          <w:spacing w:val="-3"/>
          <w:sz w:val="22"/>
          <w:szCs w:val="22"/>
        </w:rPr>
        <w:t>11.</w:t>
      </w:r>
      <w:r w:rsidRPr="00853B9F">
        <w:rPr>
          <w:rFonts w:ascii="Arial" w:hAnsi="Arial" w:cs="Arial"/>
          <w:spacing w:val="-3"/>
          <w:sz w:val="22"/>
          <w:szCs w:val="22"/>
        </w:rPr>
        <w:tab/>
        <w:t xml:space="preserve">This report has been made only for the purpose stated therein and shall not be used for any other purpose.  Neither this report nor any portions thereof (including conclusions as to </w:t>
      </w:r>
      <w:r w:rsidRPr="00853B9F">
        <w:rPr>
          <w:rFonts w:ascii="Arial" w:hAnsi="Arial" w:cs="Arial"/>
          <w:spacing w:val="-3"/>
          <w:sz w:val="22"/>
          <w:szCs w:val="22"/>
        </w:rPr>
        <w:lastRenderedPageBreak/>
        <w:t xml:space="preserve">property value, the identity of the Appraiser(s) signing or associated with this report, or the professional associations or </w:t>
      </w:r>
      <w:r w:rsidRPr="00853B9F">
        <w:rPr>
          <w:rFonts w:ascii="Arial" w:hAnsi="Arial" w:cs="Arial"/>
          <w:spacing w:val="-3"/>
          <w:sz w:val="22"/>
          <w:szCs w:val="22"/>
        </w:rPr>
        <w:tab/>
        <w:t>organizations with which they are affiliated) shall be disseminated to any third party without the prior written consent and approval of the Appraiser(s).</w:t>
      </w:r>
    </w:p>
    <w:p w14:paraId="3D2DB76B" w14:textId="77777777" w:rsidR="006C0EBF" w:rsidRPr="00853B9F" w:rsidRDefault="006C0EBF">
      <w:pPr>
        <w:tabs>
          <w:tab w:val="left" w:pos="-720"/>
        </w:tabs>
        <w:suppressAutoHyphens/>
        <w:spacing w:line="240" w:lineRule="atLeast"/>
        <w:jc w:val="both"/>
        <w:rPr>
          <w:rFonts w:ascii="Arial" w:hAnsi="Arial" w:cs="Arial"/>
          <w:b/>
          <w:bCs/>
          <w:spacing w:val="-3"/>
          <w:sz w:val="22"/>
          <w:szCs w:val="22"/>
        </w:rPr>
      </w:pPr>
    </w:p>
    <w:p w14:paraId="1DE24C8E" w14:textId="77777777" w:rsidR="006C0EBF" w:rsidRPr="00853B9F" w:rsidRDefault="006C0EBF">
      <w:pPr>
        <w:tabs>
          <w:tab w:val="left" w:pos="-720"/>
          <w:tab w:val="left" w:pos="0"/>
        </w:tabs>
        <w:suppressAutoHyphens/>
        <w:spacing w:line="240" w:lineRule="atLeast"/>
        <w:ind w:left="720" w:hanging="720"/>
        <w:jc w:val="both"/>
        <w:rPr>
          <w:rFonts w:ascii="Arial" w:hAnsi="Arial" w:cs="Arial"/>
          <w:b/>
          <w:bCs/>
          <w:i/>
          <w:iCs/>
          <w:spacing w:val="-3"/>
          <w:sz w:val="22"/>
          <w:szCs w:val="22"/>
        </w:rPr>
      </w:pPr>
      <w:r w:rsidRPr="00853B9F">
        <w:rPr>
          <w:rFonts w:ascii="Arial" w:hAnsi="Arial" w:cs="Arial"/>
          <w:b/>
          <w:bCs/>
          <w:spacing w:val="-3"/>
          <w:sz w:val="22"/>
          <w:szCs w:val="22"/>
        </w:rPr>
        <w:t>13.</w:t>
      </w:r>
      <w:r w:rsidRPr="00853B9F">
        <w:rPr>
          <w:rFonts w:ascii="Arial" w:hAnsi="Arial" w:cs="Arial"/>
          <w:b/>
          <w:bCs/>
          <w:i/>
          <w:iCs/>
          <w:spacing w:val="-3"/>
          <w:sz w:val="22"/>
          <w:szCs w:val="22"/>
        </w:rPr>
        <w:tab/>
        <w:t xml:space="preserve">Unless otherwise stated in this report, we did not observe the existence of hazardous material, which may or may not be present on the property.  We have no knowledge of the existence of such materials on, or in, the property; however, we are not qualified to detect such substances.  The presence of substances such as asbestos, urea-formaldehyde foam insulation, or other potentially hazardous materials may affect the value of the property.  The value estimate </w:t>
      </w:r>
      <w:proofErr w:type="gramStart"/>
      <w:r w:rsidRPr="00853B9F">
        <w:rPr>
          <w:rFonts w:ascii="Arial" w:hAnsi="Arial" w:cs="Arial"/>
          <w:b/>
          <w:bCs/>
          <w:i/>
          <w:iCs/>
          <w:spacing w:val="-3"/>
          <w:sz w:val="22"/>
          <w:szCs w:val="22"/>
        </w:rPr>
        <w:t>is based on the assumption</w:t>
      </w:r>
      <w:proofErr w:type="gramEnd"/>
      <w:r w:rsidRPr="00853B9F">
        <w:rPr>
          <w:rFonts w:ascii="Arial" w:hAnsi="Arial" w:cs="Arial"/>
          <w:b/>
          <w:bCs/>
          <w:i/>
          <w:iCs/>
          <w:spacing w:val="-3"/>
          <w:sz w:val="22"/>
          <w:szCs w:val="22"/>
        </w:rPr>
        <w:t xml:space="preserve"> that there is no such material on, or in, the property that would cause a loss in value.  No responsibility is assumed for any such conditions, or for any expertise or engineering knowledge required to discover them.  The client is urged to retain an expert in this field, if desired.</w:t>
      </w:r>
    </w:p>
    <w:p w14:paraId="0D9F9E68" w14:textId="77777777" w:rsidR="006C0EBF" w:rsidRPr="00853B9F" w:rsidRDefault="006C0EBF">
      <w:pPr>
        <w:tabs>
          <w:tab w:val="left" w:pos="-720"/>
        </w:tabs>
        <w:suppressAutoHyphens/>
        <w:spacing w:line="240" w:lineRule="atLeast"/>
        <w:jc w:val="both"/>
        <w:rPr>
          <w:rFonts w:ascii="Arial" w:hAnsi="Arial" w:cs="Arial"/>
          <w:i/>
          <w:iCs/>
          <w:spacing w:val="-3"/>
          <w:sz w:val="22"/>
          <w:szCs w:val="22"/>
        </w:rPr>
      </w:pPr>
    </w:p>
    <w:p w14:paraId="3F8CC5D0" w14:textId="77777777" w:rsidR="00853B9F" w:rsidRPr="001671AB" w:rsidRDefault="00853B9F" w:rsidP="00853B9F">
      <w:pPr>
        <w:tabs>
          <w:tab w:val="left" w:pos="-720"/>
          <w:tab w:val="left" w:pos="0"/>
        </w:tabs>
        <w:suppressAutoHyphens/>
        <w:spacing w:line="240" w:lineRule="atLeast"/>
        <w:ind w:left="720" w:hanging="720"/>
        <w:jc w:val="both"/>
        <w:rPr>
          <w:b/>
          <w:bCs/>
          <w:i/>
          <w:iCs/>
          <w:spacing w:val="-3"/>
          <w:sz w:val="22"/>
          <w:szCs w:val="22"/>
        </w:rPr>
      </w:pPr>
      <w:r w:rsidRPr="001671AB">
        <w:rPr>
          <w:b/>
          <w:bCs/>
          <w:iCs/>
          <w:spacing w:val="-3"/>
          <w:sz w:val="22"/>
          <w:szCs w:val="22"/>
        </w:rPr>
        <w:t>14.</w:t>
      </w:r>
      <w:r w:rsidRPr="001671AB">
        <w:rPr>
          <w:b/>
          <w:bCs/>
          <w:iCs/>
          <w:spacing w:val="-3"/>
          <w:sz w:val="22"/>
          <w:szCs w:val="22"/>
        </w:rPr>
        <w:tab/>
      </w:r>
      <w:r w:rsidRPr="001671AB">
        <w:rPr>
          <w:b/>
          <w:bCs/>
          <w:i/>
          <w:iCs/>
          <w:spacing w:val="-3"/>
          <w:sz w:val="22"/>
          <w:szCs w:val="22"/>
        </w:rPr>
        <w:t>As of January 26, 1992, the Americans with Disabilities Act (ADA</w:t>
      </w:r>
      <w:r w:rsidR="005B532E" w:rsidRPr="001671AB">
        <w:rPr>
          <w:b/>
          <w:bCs/>
          <w:i/>
          <w:iCs/>
          <w:spacing w:val="-3"/>
          <w:sz w:val="22"/>
          <w:szCs w:val="22"/>
        </w:rPr>
        <w:t>) became</w:t>
      </w:r>
      <w:r w:rsidRPr="001671AB">
        <w:rPr>
          <w:b/>
          <w:bCs/>
          <w:i/>
          <w:iCs/>
          <w:spacing w:val="-3"/>
          <w:sz w:val="22"/>
          <w:szCs w:val="22"/>
        </w:rPr>
        <w:t xml:space="preserve"> effective.  The appraiser has not made a specific compliance survey or analysis of the subject property to determine its compliance or lack thereof.  A compliance survey with a detailed analysis of the ADA requirements would reveal that the property is not in compliance with one or more requirements of this act, which could have a negative impact upon the market value(s) of the property.  The appraiser has no direct evidence relating to this issue, so noncompliance with the requirements of ADA</w:t>
      </w:r>
      <w:r>
        <w:rPr>
          <w:b/>
          <w:bCs/>
          <w:i/>
          <w:iCs/>
          <w:spacing w:val="-3"/>
          <w:sz w:val="22"/>
          <w:szCs w:val="22"/>
        </w:rPr>
        <w:t xml:space="preserve"> </w:t>
      </w:r>
      <w:r w:rsidRPr="001671AB">
        <w:rPr>
          <w:b/>
          <w:bCs/>
          <w:i/>
          <w:iCs/>
          <w:spacing w:val="-3"/>
          <w:sz w:val="22"/>
          <w:szCs w:val="22"/>
        </w:rPr>
        <w:t>was not considered in the value opinion.</w:t>
      </w:r>
    </w:p>
    <w:p w14:paraId="168D81B9" w14:textId="77777777" w:rsidR="00853B9F" w:rsidRPr="001671AB" w:rsidRDefault="00853B9F" w:rsidP="00853B9F">
      <w:pPr>
        <w:tabs>
          <w:tab w:val="left" w:pos="-720"/>
          <w:tab w:val="left" w:pos="0"/>
        </w:tabs>
        <w:suppressAutoHyphens/>
        <w:spacing w:line="240" w:lineRule="atLeast"/>
        <w:ind w:left="720" w:hanging="720"/>
        <w:jc w:val="both"/>
        <w:rPr>
          <w:b/>
          <w:bCs/>
          <w:i/>
          <w:iCs/>
          <w:spacing w:val="-3"/>
          <w:sz w:val="22"/>
          <w:szCs w:val="22"/>
        </w:rPr>
      </w:pPr>
    </w:p>
    <w:p w14:paraId="4DB662C9" w14:textId="77777777" w:rsidR="00737FD0" w:rsidRDefault="00737FD0" w:rsidP="00737FD0">
      <w:pPr>
        <w:tabs>
          <w:tab w:val="left" w:pos="-720"/>
        </w:tabs>
        <w:suppressAutoHyphens/>
        <w:spacing w:line="240" w:lineRule="atLeast"/>
        <w:jc w:val="both"/>
        <w:rPr>
          <w:i/>
          <w:iCs/>
          <w:spacing w:val="-3"/>
        </w:rPr>
      </w:pPr>
    </w:p>
    <w:p w14:paraId="68F884EB" w14:textId="77777777" w:rsidR="00737FD0" w:rsidRDefault="00737FD0" w:rsidP="00737FD0">
      <w:pPr>
        <w:tabs>
          <w:tab w:val="left" w:pos="-720"/>
        </w:tabs>
        <w:suppressAutoHyphens/>
        <w:spacing w:line="240" w:lineRule="atLeast"/>
        <w:jc w:val="both"/>
        <w:rPr>
          <w:b/>
          <w:bCs/>
          <w:spacing w:val="-3"/>
        </w:rPr>
      </w:pPr>
    </w:p>
    <w:p w14:paraId="21102BA7" w14:textId="77777777" w:rsidR="00853B9F" w:rsidRDefault="00853B9F" w:rsidP="00853B9F">
      <w:pPr>
        <w:tabs>
          <w:tab w:val="left" w:pos="-720"/>
        </w:tabs>
        <w:suppressAutoHyphens/>
        <w:spacing w:line="240" w:lineRule="atLeast"/>
        <w:jc w:val="both"/>
        <w:rPr>
          <w:i/>
          <w:iCs/>
          <w:spacing w:val="-3"/>
        </w:rPr>
      </w:pPr>
    </w:p>
    <w:p w14:paraId="046757F3" w14:textId="77777777" w:rsidR="006C0EBF" w:rsidRPr="00650D85" w:rsidRDefault="006C0EBF">
      <w:pPr>
        <w:tabs>
          <w:tab w:val="left" w:pos="-720"/>
        </w:tabs>
        <w:suppressAutoHyphens/>
        <w:spacing w:line="240" w:lineRule="atLeast"/>
        <w:jc w:val="both"/>
        <w:rPr>
          <w:rFonts w:ascii="Arial" w:hAnsi="Arial" w:cs="Arial"/>
          <w:iCs/>
          <w:spacing w:val="-3"/>
        </w:rPr>
      </w:pPr>
      <w:r w:rsidRPr="00650D85">
        <w:rPr>
          <w:rFonts w:ascii="Arial" w:hAnsi="Arial" w:cs="Arial"/>
          <w:iCs/>
          <w:spacing w:val="-3"/>
        </w:rPr>
        <w:tab/>
      </w:r>
    </w:p>
    <w:p w14:paraId="0BA5B430" w14:textId="77777777" w:rsidR="006C0EBF" w:rsidRPr="00650D85" w:rsidRDefault="006C0EBF">
      <w:pPr>
        <w:tabs>
          <w:tab w:val="left" w:pos="-720"/>
        </w:tabs>
        <w:suppressAutoHyphens/>
        <w:spacing w:line="240" w:lineRule="atLeast"/>
        <w:jc w:val="both"/>
        <w:rPr>
          <w:rFonts w:ascii="Arial" w:hAnsi="Arial" w:cs="Arial"/>
          <w:iCs/>
          <w:spacing w:val="-3"/>
        </w:rPr>
      </w:pPr>
    </w:p>
    <w:p w14:paraId="6EFE3DAC" w14:textId="77777777" w:rsidR="006C0EBF" w:rsidRPr="00650D85" w:rsidRDefault="006C0EBF">
      <w:pPr>
        <w:tabs>
          <w:tab w:val="left" w:pos="-720"/>
        </w:tabs>
        <w:suppressAutoHyphens/>
        <w:spacing w:line="240" w:lineRule="atLeast"/>
        <w:jc w:val="both"/>
        <w:rPr>
          <w:rFonts w:ascii="Arial" w:hAnsi="Arial" w:cs="Arial"/>
          <w:iCs/>
          <w:spacing w:val="-3"/>
        </w:rPr>
      </w:pPr>
    </w:p>
    <w:p w14:paraId="2A90DE15" w14:textId="77777777" w:rsidR="006C0EBF" w:rsidRPr="00650D85" w:rsidRDefault="006C0EBF">
      <w:pPr>
        <w:tabs>
          <w:tab w:val="left" w:pos="-720"/>
        </w:tabs>
        <w:suppressAutoHyphens/>
        <w:spacing w:line="240" w:lineRule="atLeast"/>
        <w:jc w:val="both"/>
        <w:rPr>
          <w:rFonts w:ascii="Arial" w:hAnsi="Arial" w:cs="Arial"/>
          <w:iCs/>
          <w:spacing w:val="-3"/>
        </w:rPr>
      </w:pPr>
    </w:p>
    <w:p w14:paraId="12A48301" w14:textId="77777777" w:rsidR="006C0EBF" w:rsidRPr="00650D85" w:rsidRDefault="006C0EBF">
      <w:pPr>
        <w:tabs>
          <w:tab w:val="left" w:pos="-720"/>
        </w:tabs>
        <w:suppressAutoHyphens/>
        <w:spacing w:line="240" w:lineRule="atLeast"/>
        <w:jc w:val="both"/>
        <w:rPr>
          <w:rFonts w:ascii="Arial" w:hAnsi="Arial" w:cs="Arial"/>
          <w:iCs/>
          <w:spacing w:val="-3"/>
        </w:rPr>
      </w:pPr>
    </w:p>
    <w:p w14:paraId="4C4279C1" w14:textId="77777777" w:rsidR="006C0EBF" w:rsidRPr="00650D85" w:rsidRDefault="006C0EBF">
      <w:pPr>
        <w:tabs>
          <w:tab w:val="left" w:pos="-720"/>
        </w:tabs>
        <w:suppressAutoHyphens/>
        <w:spacing w:line="240" w:lineRule="atLeast"/>
        <w:jc w:val="both"/>
        <w:rPr>
          <w:rFonts w:ascii="Arial" w:hAnsi="Arial" w:cs="Arial"/>
          <w:iCs/>
          <w:spacing w:val="-3"/>
        </w:rPr>
      </w:pPr>
    </w:p>
    <w:p w14:paraId="2D45CA64" w14:textId="77777777" w:rsidR="006C0EBF" w:rsidRPr="00650D85" w:rsidRDefault="006C0EBF">
      <w:pPr>
        <w:tabs>
          <w:tab w:val="left" w:pos="-720"/>
        </w:tabs>
        <w:suppressAutoHyphens/>
        <w:spacing w:line="240" w:lineRule="atLeast"/>
        <w:jc w:val="both"/>
        <w:rPr>
          <w:rFonts w:ascii="Arial" w:hAnsi="Arial" w:cs="Arial"/>
          <w:iCs/>
          <w:spacing w:val="-3"/>
        </w:rPr>
      </w:pPr>
    </w:p>
    <w:p w14:paraId="697219AB" w14:textId="77777777" w:rsidR="006C0EBF" w:rsidRPr="00650D85" w:rsidRDefault="006C0EBF">
      <w:pPr>
        <w:tabs>
          <w:tab w:val="left" w:pos="-720"/>
        </w:tabs>
        <w:suppressAutoHyphens/>
        <w:spacing w:line="240" w:lineRule="atLeast"/>
        <w:jc w:val="both"/>
        <w:rPr>
          <w:rFonts w:ascii="Arial" w:hAnsi="Arial" w:cs="Arial"/>
          <w:iCs/>
          <w:spacing w:val="-3"/>
        </w:rPr>
      </w:pPr>
    </w:p>
    <w:p w14:paraId="594FAFED" w14:textId="77777777" w:rsidR="006C0EBF" w:rsidRDefault="006C0EBF">
      <w:pPr>
        <w:tabs>
          <w:tab w:val="left" w:pos="-720"/>
        </w:tabs>
        <w:suppressAutoHyphens/>
        <w:spacing w:line="240" w:lineRule="atLeast"/>
        <w:jc w:val="both"/>
        <w:rPr>
          <w:rFonts w:ascii="Arial" w:hAnsi="Arial" w:cs="Arial"/>
          <w:iCs/>
          <w:spacing w:val="-3"/>
        </w:rPr>
      </w:pPr>
    </w:p>
    <w:p w14:paraId="611D0C22" w14:textId="77777777" w:rsidR="00BE6F95" w:rsidRPr="00650D85" w:rsidRDefault="00BE6F95">
      <w:pPr>
        <w:tabs>
          <w:tab w:val="left" w:pos="-720"/>
        </w:tabs>
        <w:suppressAutoHyphens/>
        <w:spacing w:line="240" w:lineRule="atLeast"/>
        <w:jc w:val="both"/>
        <w:rPr>
          <w:rFonts w:ascii="Arial" w:hAnsi="Arial" w:cs="Arial"/>
          <w:iCs/>
          <w:spacing w:val="-3"/>
        </w:rPr>
      </w:pPr>
    </w:p>
    <w:p w14:paraId="326769EA" w14:textId="77777777" w:rsidR="006C0EBF" w:rsidRPr="00650D85" w:rsidRDefault="006C0EBF">
      <w:pPr>
        <w:tabs>
          <w:tab w:val="left" w:pos="-720"/>
        </w:tabs>
        <w:suppressAutoHyphens/>
        <w:spacing w:line="240" w:lineRule="atLeast"/>
        <w:jc w:val="both"/>
        <w:rPr>
          <w:rFonts w:ascii="Arial" w:hAnsi="Arial" w:cs="Arial"/>
          <w:iCs/>
          <w:spacing w:val="-3"/>
        </w:rPr>
      </w:pPr>
    </w:p>
    <w:p w14:paraId="44570F9F" w14:textId="77777777" w:rsidR="006C0EBF" w:rsidRPr="00650D85" w:rsidRDefault="006C0EBF">
      <w:pPr>
        <w:tabs>
          <w:tab w:val="left" w:pos="-720"/>
        </w:tabs>
        <w:suppressAutoHyphens/>
        <w:spacing w:line="240" w:lineRule="atLeast"/>
        <w:jc w:val="both"/>
        <w:rPr>
          <w:rFonts w:ascii="Arial" w:hAnsi="Arial" w:cs="Arial"/>
          <w:iCs/>
          <w:spacing w:val="-3"/>
        </w:rPr>
      </w:pPr>
    </w:p>
    <w:p w14:paraId="5AFF29E4" w14:textId="77777777" w:rsidR="006C0EBF" w:rsidRPr="00650D85" w:rsidRDefault="006C0EBF">
      <w:pPr>
        <w:tabs>
          <w:tab w:val="left" w:pos="-720"/>
        </w:tabs>
        <w:suppressAutoHyphens/>
        <w:spacing w:line="240" w:lineRule="atLeast"/>
        <w:jc w:val="both"/>
        <w:rPr>
          <w:rFonts w:ascii="Arial" w:hAnsi="Arial" w:cs="Arial"/>
          <w:iCs/>
          <w:spacing w:val="-3"/>
        </w:rPr>
      </w:pPr>
    </w:p>
    <w:p w14:paraId="09F6F596" w14:textId="77777777" w:rsidR="006C0EBF" w:rsidRPr="00650D85" w:rsidRDefault="006C0EBF">
      <w:pPr>
        <w:tabs>
          <w:tab w:val="left" w:pos="-720"/>
        </w:tabs>
        <w:suppressAutoHyphens/>
        <w:spacing w:line="240" w:lineRule="atLeast"/>
        <w:jc w:val="both"/>
        <w:rPr>
          <w:rFonts w:ascii="Arial" w:hAnsi="Arial" w:cs="Arial"/>
          <w:iCs/>
          <w:spacing w:val="-3"/>
        </w:rPr>
      </w:pPr>
    </w:p>
    <w:p w14:paraId="6238223A" w14:textId="77777777" w:rsidR="006C0EBF" w:rsidRPr="00650D85" w:rsidRDefault="006C0EBF">
      <w:pPr>
        <w:tabs>
          <w:tab w:val="left" w:pos="-720"/>
        </w:tabs>
        <w:suppressAutoHyphens/>
        <w:spacing w:line="240" w:lineRule="atLeast"/>
        <w:jc w:val="both"/>
        <w:rPr>
          <w:rFonts w:ascii="Arial" w:hAnsi="Arial" w:cs="Arial"/>
          <w:iCs/>
          <w:spacing w:val="-3"/>
        </w:rPr>
      </w:pPr>
    </w:p>
    <w:p w14:paraId="1E8607C1" w14:textId="77777777" w:rsidR="006C0EBF" w:rsidRPr="00650D85" w:rsidRDefault="006C0EBF">
      <w:pPr>
        <w:tabs>
          <w:tab w:val="left" w:pos="-720"/>
        </w:tabs>
        <w:suppressAutoHyphens/>
        <w:spacing w:line="240" w:lineRule="atLeast"/>
        <w:jc w:val="both"/>
        <w:rPr>
          <w:rFonts w:ascii="Arial" w:hAnsi="Arial" w:cs="Arial"/>
          <w:iCs/>
          <w:spacing w:val="-3"/>
        </w:rPr>
      </w:pPr>
    </w:p>
    <w:p w14:paraId="16E4342F" w14:textId="77777777" w:rsidR="006C0EBF" w:rsidRPr="00650D85" w:rsidRDefault="006C0EBF">
      <w:pPr>
        <w:pStyle w:val="Heading3"/>
        <w:rPr>
          <w:rFonts w:ascii="Arial" w:hAnsi="Arial" w:cs="Arial"/>
          <w:i w:val="0"/>
          <w:sz w:val="24"/>
          <w:szCs w:val="24"/>
        </w:rPr>
      </w:pPr>
    </w:p>
    <w:p w14:paraId="4BB2A3F9" w14:textId="77777777" w:rsidR="006C0EBF" w:rsidRPr="00650D85" w:rsidRDefault="006C0EBF">
      <w:pPr>
        <w:pStyle w:val="Heading3"/>
        <w:rPr>
          <w:rFonts w:ascii="Arial" w:hAnsi="Arial" w:cs="Arial"/>
          <w:i w:val="0"/>
          <w:sz w:val="24"/>
          <w:szCs w:val="24"/>
        </w:rPr>
      </w:pPr>
    </w:p>
    <w:p w14:paraId="1F496A71" w14:textId="77777777" w:rsidR="006C0EBF" w:rsidRPr="00650D85" w:rsidRDefault="006C0EBF">
      <w:pPr>
        <w:pStyle w:val="Heading3"/>
        <w:rPr>
          <w:rFonts w:ascii="Arial" w:hAnsi="Arial" w:cs="Arial"/>
          <w:i w:val="0"/>
          <w:sz w:val="24"/>
          <w:szCs w:val="24"/>
        </w:rPr>
      </w:pPr>
    </w:p>
    <w:p w14:paraId="5E852280" w14:textId="77777777" w:rsidR="006C0EBF" w:rsidRPr="00650D85" w:rsidRDefault="006C0EBF">
      <w:pPr>
        <w:pStyle w:val="Heading3"/>
        <w:rPr>
          <w:rFonts w:ascii="Arial" w:hAnsi="Arial" w:cs="Arial"/>
          <w:i w:val="0"/>
          <w:sz w:val="24"/>
          <w:szCs w:val="24"/>
        </w:rPr>
      </w:pPr>
    </w:p>
    <w:p w14:paraId="34898435" w14:textId="77777777" w:rsidR="006C0EBF" w:rsidRPr="00650D85" w:rsidRDefault="006C0EBF">
      <w:pPr>
        <w:pStyle w:val="Heading3"/>
        <w:rPr>
          <w:rFonts w:ascii="Arial" w:hAnsi="Arial" w:cs="Arial"/>
          <w:i w:val="0"/>
          <w:sz w:val="24"/>
          <w:szCs w:val="24"/>
        </w:rPr>
      </w:pPr>
    </w:p>
    <w:p w14:paraId="1AA1BAD3" w14:textId="77777777" w:rsidR="00C77B89" w:rsidRPr="00650D85" w:rsidRDefault="00C77B89">
      <w:pPr>
        <w:pStyle w:val="Heading3"/>
        <w:rPr>
          <w:rFonts w:ascii="Arial" w:hAnsi="Arial" w:cs="Arial"/>
          <w:i w:val="0"/>
          <w:sz w:val="24"/>
          <w:szCs w:val="24"/>
        </w:rPr>
      </w:pPr>
    </w:p>
    <w:p w14:paraId="4988F4C3" w14:textId="77777777" w:rsidR="00502D84" w:rsidRDefault="00502D84">
      <w:pPr>
        <w:pStyle w:val="Heading3"/>
        <w:rPr>
          <w:rFonts w:ascii="Arial" w:hAnsi="Arial" w:cs="Arial"/>
          <w:i w:val="0"/>
        </w:rPr>
      </w:pPr>
    </w:p>
    <w:p w14:paraId="2622BAF4" w14:textId="77777777" w:rsidR="00502D84" w:rsidRDefault="00502D84">
      <w:pPr>
        <w:pStyle w:val="Heading3"/>
        <w:rPr>
          <w:rFonts w:ascii="Arial" w:hAnsi="Arial" w:cs="Arial"/>
          <w:i w:val="0"/>
        </w:rPr>
      </w:pPr>
    </w:p>
    <w:p w14:paraId="1D6ADB83" w14:textId="77777777" w:rsidR="00502D84" w:rsidRDefault="00502D84">
      <w:pPr>
        <w:pStyle w:val="Heading3"/>
        <w:rPr>
          <w:rFonts w:ascii="Arial" w:hAnsi="Arial" w:cs="Arial"/>
          <w:i w:val="0"/>
        </w:rPr>
      </w:pPr>
    </w:p>
    <w:p w14:paraId="27740543" w14:textId="77777777" w:rsidR="00502D84" w:rsidRDefault="00502D84">
      <w:pPr>
        <w:pStyle w:val="Heading3"/>
        <w:rPr>
          <w:rFonts w:ascii="Arial" w:hAnsi="Arial" w:cs="Arial"/>
          <w:i w:val="0"/>
        </w:rPr>
      </w:pPr>
    </w:p>
    <w:p w14:paraId="28FA988F" w14:textId="77777777" w:rsidR="00502D84" w:rsidRDefault="00502D84">
      <w:pPr>
        <w:pStyle w:val="Heading3"/>
        <w:rPr>
          <w:rFonts w:ascii="Arial" w:hAnsi="Arial" w:cs="Arial"/>
          <w:i w:val="0"/>
        </w:rPr>
      </w:pPr>
    </w:p>
    <w:p w14:paraId="30BB68C9" w14:textId="77777777" w:rsidR="00502D84" w:rsidRDefault="00502D84">
      <w:pPr>
        <w:pStyle w:val="Heading3"/>
        <w:rPr>
          <w:rFonts w:ascii="Arial" w:hAnsi="Arial" w:cs="Arial"/>
          <w:i w:val="0"/>
        </w:rPr>
      </w:pPr>
    </w:p>
    <w:p w14:paraId="20AFC1C3" w14:textId="77777777" w:rsidR="006C0EBF" w:rsidRPr="00ED66E9" w:rsidRDefault="006C0EBF" w:rsidP="003B2E80">
      <w:pPr>
        <w:pStyle w:val="Heading1"/>
        <w:rPr>
          <w:i/>
        </w:rPr>
      </w:pPr>
      <w:bookmarkStart w:id="22" w:name="_Toc186913746"/>
      <w:bookmarkStart w:id="23" w:name="_Toc186914415"/>
      <w:r w:rsidRPr="00ED66E9">
        <w:t>GENERAL DATA</w:t>
      </w:r>
      <w:bookmarkEnd w:id="22"/>
      <w:bookmarkEnd w:id="23"/>
    </w:p>
    <w:p w14:paraId="11A9080C" w14:textId="77777777" w:rsidR="006C0EBF" w:rsidRPr="00650D85" w:rsidRDefault="006C0EBF">
      <w:pPr>
        <w:tabs>
          <w:tab w:val="left" w:pos="-720"/>
        </w:tabs>
        <w:suppressAutoHyphens/>
        <w:spacing w:line="240" w:lineRule="atLeast"/>
        <w:jc w:val="both"/>
        <w:rPr>
          <w:rFonts w:ascii="Arial" w:hAnsi="Arial" w:cs="Arial"/>
          <w:iCs/>
          <w:spacing w:val="-4"/>
        </w:rPr>
      </w:pPr>
    </w:p>
    <w:p w14:paraId="1CA65C4C" w14:textId="77777777" w:rsidR="006C0EBF" w:rsidRPr="00650D85" w:rsidRDefault="006C0EBF">
      <w:pPr>
        <w:tabs>
          <w:tab w:val="left" w:pos="-720"/>
        </w:tabs>
        <w:suppressAutoHyphens/>
        <w:spacing w:line="240" w:lineRule="atLeast"/>
        <w:jc w:val="both"/>
        <w:rPr>
          <w:rFonts w:ascii="Arial" w:hAnsi="Arial" w:cs="Arial"/>
          <w:spacing w:val="-3"/>
        </w:rPr>
      </w:pPr>
    </w:p>
    <w:p w14:paraId="352FA255" w14:textId="77777777" w:rsidR="006C0EBF" w:rsidRPr="00650D85" w:rsidRDefault="006C0EBF">
      <w:pPr>
        <w:tabs>
          <w:tab w:val="left" w:pos="-720"/>
        </w:tabs>
        <w:suppressAutoHyphens/>
        <w:spacing w:line="240" w:lineRule="atLeast"/>
        <w:jc w:val="both"/>
        <w:rPr>
          <w:rFonts w:ascii="Arial" w:hAnsi="Arial" w:cs="Arial"/>
          <w:spacing w:val="-3"/>
        </w:rPr>
      </w:pPr>
    </w:p>
    <w:p w14:paraId="7F735EBB" w14:textId="77777777" w:rsidR="006C0EBF" w:rsidRPr="00650D85" w:rsidRDefault="006C0EBF">
      <w:pPr>
        <w:tabs>
          <w:tab w:val="left" w:pos="-720"/>
        </w:tabs>
        <w:suppressAutoHyphens/>
        <w:spacing w:line="240" w:lineRule="atLeast"/>
        <w:jc w:val="both"/>
        <w:rPr>
          <w:rFonts w:ascii="Arial" w:hAnsi="Arial" w:cs="Arial"/>
          <w:spacing w:val="-3"/>
        </w:rPr>
      </w:pPr>
    </w:p>
    <w:p w14:paraId="0806338F" w14:textId="77777777" w:rsidR="006C0EBF" w:rsidRPr="00650D85" w:rsidRDefault="006C0EBF">
      <w:pPr>
        <w:tabs>
          <w:tab w:val="left" w:pos="-720"/>
        </w:tabs>
        <w:suppressAutoHyphens/>
        <w:spacing w:line="240" w:lineRule="atLeast"/>
        <w:jc w:val="both"/>
        <w:rPr>
          <w:rFonts w:ascii="Arial" w:hAnsi="Arial" w:cs="Arial"/>
          <w:spacing w:val="-3"/>
        </w:rPr>
      </w:pPr>
    </w:p>
    <w:p w14:paraId="70F49F95" w14:textId="77777777" w:rsidR="006C0EBF" w:rsidRPr="00650D85" w:rsidRDefault="006C0EBF">
      <w:pPr>
        <w:tabs>
          <w:tab w:val="left" w:pos="-720"/>
        </w:tabs>
        <w:suppressAutoHyphens/>
        <w:spacing w:line="240" w:lineRule="atLeast"/>
        <w:jc w:val="both"/>
        <w:rPr>
          <w:rFonts w:ascii="Arial" w:hAnsi="Arial" w:cs="Arial"/>
          <w:spacing w:val="-3"/>
        </w:rPr>
      </w:pPr>
    </w:p>
    <w:p w14:paraId="739AFE87" w14:textId="77777777" w:rsidR="006C0EBF" w:rsidRPr="00650D85" w:rsidRDefault="006C0EBF">
      <w:pPr>
        <w:tabs>
          <w:tab w:val="left" w:pos="-720"/>
        </w:tabs>
        <w:suppressAutoHyphens/>
        <w:spacing w:line="240" w:lineRule="atLeast"/>
        <w:jc w:val="both"/>
        <w:rPr>
          <w:rFonts w:ascii="Arial" w:hAnsi="Arial" w:cs="Arial"/>
          <w:spacing w:val="-3"/>
        </w:rPr>
      </w:pPr>
    </w:p>
    <w:p w14:paraId="1C23745C" w14:textId="77777777" w:rsidR="006C0EBF" w:rsidRPr="00650D85" w:rsidRDefault="006C0EBF">
      <w:pPr>
        <w:tabs>
          <w:tab w:val="left" w:pos="-720"/>
        </w:tabs>
        <w:suppressAutoHyphens/>
        <w:spacing w:line="240" w:lineRule="atLeast"/>
        <w:jc w:val="both"/>
        <w:rPr>
          <w:rFonts w:ascii="Arial" w:hAnsi="Arial" w:cs="Arial"/>
          <w:spacing w:val="-3"/>
        </w:rPr>
      </w:pPr>
    </w:p>
    <w:p w14:paraId="1733B5E1" w14:textId="77777777" w:rsidR="006C0EBF" w:rsidRPr="00650D85" w:rsidRDefault="006C0EBF">
      <w:pPr>
        <w:tabs>
          <w:tab w:val="left" w:pos="-720"/>
        </w:tabs>
        <w:suppressAutoHyphens/>
        <w:spacing w:line="240" w:lineRule="atLeast"/>
        <w:jc w:val="both"/>
        <w:rPr>
          <w:rFonts w:ascii="Arial" w:hAnsi="Arial" w:cs="Arial"/>
          <w:spacing w:val="-3"/>
        </w:rPr>
      </w:pPr>
    </w:p>
    <w:p w14:paraId="35D54504" w14:textId="77777777" w:rsidR="006C0EBF" w:rsidRPr="00650D85" w:rsidRDefault="006C0EBF">
      <w:pPr>
        <w:tabs>
          <w:tab w:val="left" w:pos="-720"/>
        </w:tabs>
        <w:suppressAutoHyphens/>
        <w:spacing w:line="240" w:lineRule="atLeast"/>
        <w:jc w:val="both"/>
        <w:rPr>
          <w:rFonts w:ascii="Arial" w:hAnsi="Arial" w:cs="Arial"/>
          <w:spacing w:val="-3"/>
        </w:rPr>
      </w:pPr>
    </w:p>
    <w:p w14:paraId="51C580D8" w14:textId="77777777" w:rsidR="006C0EBF" w:rsidRPr="00650D85" w:rsidRDefault="006C0EBF">
      <w:pPr>
        <w:tabs>
          <w:tab w:val="left" w:pos="-720"/>
        </w:tabs>
        <w:suppressAutoHyphens/>
        <w:spacing w:line="240" w:lineRule="atLeast"/>
        <w:jc w:val="both"/>
        <w:rPr>
          <w:rFonts w:ascii="Arial" w:hAnsi="Arial" w:cs="Arial"/>
          <w:spacing w:val="-3"/>
        </w:rPr>
      </w:pPr>
    </w:p>
    <w:p w14:paraId="20ECC8DF" w14:textId="77777777" w:rsidR="006C0EBF" w:rsidRPr="00650D85" w:rsidRDefault="006C0EBF">
      <w:pPr>
        <w:tabs>
          <w:tab w:val="left" w:pos="-720"/>
        </w:tabs>
        <w:suppressAutoHyphens/>
        <w:spacing w:line="240" w:lineRule="atLeast"/>
        <w:jc w:val="both"/>
        <w:rPr>
          <w:rFonts w:ascii="Arial" w:hAnsi="Arial" w:cs="Arial"/>
          <w:spacing w:val="-3"/>
        </w:rPr>
      </w:pPr>
    </w:p>
    <w:p w14:paraId="36E2C3CA" w14:textId="77777777" w:rsidR="006C0EBF" w:rsidRPr="00650D85" w:rsidRDefault="006C0EBF">
      <w:pPr>
        <w:tabs>
          <w:tab w:val="left" w:pos="-720"/>
        </w:tabs>
        <w:suppressAutoHyphens/>
        <w:spacing w:line="240" w:lineRule="atLeast"/>
        <w:jc w:val="both"/>
        <w:rPr>
          <w:rFonts w:ascii="Arial" w:hAnsi="Arial" w:cs="Arial"/>
          <w:spacing w:val="-3"/>
        </w:rPr>
      </w:pPr>
    </w:p>
    <w:p w14:paraId="347DFFBD" w14:textId="77777777" w:rsidR="006C0EBF" w:rsidRPr="00650D85" w:rsidRDefault="006C0EBF">
      <w:pPr>
        <w:tabs>
          <w:tab w:val="left" w:pos="-720"/>
        </w:tabs>
        <w:suppressAutoHyphens/>
        <w:spacing w:line="240" w:lineRule="atLeast"/>
        <w:jc w:val="both"/>
        <w:rPr>
          <w:rFonts w:ascii="Arial" w:hAnsi="Arial" w:cs="Arial"/>
          <w:spacing w:val="-3"/>
        </w:rPr>
      </w:pPr>
    </w:p>
    <w:p w14:paraId="60C8C9F4" w14:textId="77777777" w:rsidR="006C0EBF" w:rsidRPr="00650D85" w:rsidRDefault="006C0EBF">
      <w:pPr>
        <w:tabs>
          <w:tab w:val="left" w:pos="-720"/>
        </w:tabs>
        <w:suppressAutoHyphens/>
        <w:spacing w:line="240" w:lineRule="atLeast"/>
        <w:jc w:val="both"/>
        <w:rPr>
          <w:rFonts w:ascii="Arial" w:hAnsi="Arial" w:cs="Arial"/>
          <w:spacing w:val="-3"/>
        </w:rPr>
      </w:pPr>
    </w:p>
    <w:p w14:paraId="11F87CBF" w14:textId="77777777" w:rsidR="006C0EBF" w:rsidRPr="00650D85" w:rsidRDefault="006C0EBF">
      <w:pPr>
        <w:tabs>
          <w:tab w:val="left" w:pos="-720"/>
        </w:tabs>
        <w:suppressAutoHyphens/>
        <w:spacing w:line="240" w:lineRule="atLeast"/>
        <w:jc w:val="both"/>
        <w:rPr>
          <w:rFonts w:ascii="Arial" w:hAnsi="Arial" w:cs="Arial"/>
          <w:spacing w:val="-3"/>
        </w:rPr>
      </w:pPr>
    </w:p>
    <w:p w14:paraId="04D65C78" w14:textId="77777777" w:rsidR="006C0EBF" w:rsidRPr="00650D85" w:rsidRDefault="006C0EBF">
      <w:pPr>
        <w:tabs>
          <w:tab w:val="left" w:pos="-720"/>
        </w:tabs>
        <w:suppressAutoHyphens/>
        <w:spacing w:line="240" w:lineRule="atLeast"/>
        <w:jc w:val="both"/>
        <w:rPr>
          <w:rFonts w:ascii="Arial" w:hAnsi="Arial" w:cs="Arial"/>
          <w:spacing w:val="-3"/>
        </w:rPr>
      </w:pPr>
    </w:p>
    <w:p w14:paraId="2EA61A19" w14:textId="77777777" w:rsidR="006C0EBF" w:rsidRPr="00650D85" w:rsidRDefault="006C0EBF">
      <w:pPr>
        <w:tabs>
          <w:tab w:val="left" w:pos="-720"/>
        </w:tabs>
        <w:suppressAutoHyphens/>
        <w:spacing w:line="240" w:lineRule="atLeast"/>
        <w:jc w:val="both"/>
        <w:rPr>
          <w:rFonts w:ascii="Arial" w:hAnsi="Arial" w:cs="Arial"/>
          <w:spacing w:val="-3"/>
        </w:rPr>
      </w:pPr>
    </w:p>
    <w:p w14:paraId="3543F4E5" w14:textId="77777777" w:rsidR="006C0EBF" w:rsidRPr="00650D85" w:rsidRDefault="006C0EBF">
      <w:pPr>
        <w:tabs>
          <w:tab w:val="left" w:pos="-720"/>
        </w:tabs>
        <w:suppressAutoHyphens/>
        <w:spacing w:line="240" w:lineRule="atLeast"/>
        <w:jc w:val="both"/>
        <w:rPr>
          <w:rFonts w:ascii="Arial" w:hAnsi="Arial" w:cs="Arial"/>
          <w:spacing w:val="-3"/>
        </w:rPr>
      </w:pPr>
    </w:p>
    <w:p w14:paraId="0B16B76E" w14:textId="77777777" w:rsidR="006C0EBF" w:rsidRPr="00650D85" w:rsidRDefault="006C0EBF">
      <w:pPr>
        <w:tabs>
          <w:tab w:val="left" w:pos="-720"/>
        </w:tabs>
        <w:suppressAutoHyphens/>
        <w:spacing w:line="240" w:lineRule="atLeast"/>
        <w:jc w:val="both"/>
        <w:rPr>
          <w:rFonts w:ascii="Arial" w:hAnsi="Arial" w:cs="Arial"/>
          <w:spacing w:val="-3"/>
        </w:rPr>
      </w:pPr>
    </w:p>
    <w:p w14:paraId="0187C052" w14:textId="77777777" w:rsidR="006C0EBF" w:rsidRPr="00650D85" w:rsidRDefault="006C0EBF">
      <w:pPr>
        <w:tabs>
          <w:tab w:val="left" w:pos="-720"/>
        </w:tabs>
        <w:suppressAutoHyphens/>
        <w:spacing w:line="240" w:lineRule="atLeast"/>
        <w:jc w:val="both"/>
        <w:rPr>
          <w:rFonts w:ascii="Arial" w:hAnsi="Arial" w:cs="Arial"/>
          <w:spacing w:val="-3"/>
        </w:rPr>
      </w:pPr>
    </w:p>
    <w:p w14:paraId="4FE9B698" w14:textId="77777777" w:rsidR="006C0EBF" w:rsidRPr="00650D85" w:rsidRDefault="006C0EBF">
      <w:pPr>
        <w:tabs>
          <w:tab w:val="left" w:pos="-720"/>
        </w:tabs>
        <w:suppressAutoHyphens/>
        <w:spacing w:line="240" w:lineRule="atLeast"/>
        <w:jc w:val="both"/>
        <w:rPr>
          <w:rFonts w:ascii="Arial" w:hAnsi="Arial" w:cs="Arial"/>
          <w:spacing w:val="-3"/>
        </w:rPr>
      </w:pPr>
    </w:p>
    <w:p w14:paraId="540ED6E3" w14:textId="77777777" w:rsidR="006C0EBF" w:rsidRPr="00650D85" w:rsidRDefault="006C0EBF">
      <w:pPr>
        <w:tabs>
          <w:tab w:val="left" w:pos="-720"/>
        </w:tabs>
        <w:suppressAutoHyphens/>
        <w:spacing w:line="240" w:lineRule="atLeast"/>
        <w:jc w:val="both"/>
        <w:rPr>
          <w:rFonts w:ascii="Arial" w:hAnsi="Arial" w:cs="Arial"/>
          <w:spacing w:val="-3"/>
        </w:rPr>
      </w:pPr>
    </w:p>
    <w:p w14:paraId="58569675" w14:textId="37C25C06" w:rsidR="006C0EBF" w:rsidRPr="003B2E80" w:rsidRDefault="006C0EBF" w:rsidP="003B2E80">
      <w:pPr>
        <w:pStyle w:val="Heading2"/>
        <w:jc w:val="center"/>
        <w:rPr>
          <w:sz w:val="28"/>
          <w:szCs w:val="28"/>
          <w:u w:val="none"/>
        </w:rPr>
      </w:pPr>
      <w:r w:rsidRPr="00650D85">
        <w:br w:type="page"/>
      </w:r>
      <w:bookmarkStart w:id="24" w:name="_Toc186913747"/>
      <w:bookmarkStart w:id="25" w:name="_Toc186914416"/>
      <w:r w:rsidRPr="003B2E80">
        <w:rPr>
          <w:sz w:val="28"/>
          <w:szCs w:val="28"/>
          <w:u w:val="none"/>
        </w:rPr>
        <w:lastRenderedPageBreak/>
        <w:t>NEIGHBORHOOD ANALYSIS</w:t>
      </w:r>
      <w:bookmarkEnd w:id="24"/>
      <w:bookmarkEnd w:id="25"/>
    </w:p>
    <w:p w14:paraId="0CD6F819" w14:textId="77777777" w:rsidR="006C0EBF" w:rsidRPr="00ED66E9" w:rsidRDefault="006C0EBF">
      <w:pPr>
        <w:tabs>
          <w:tab w:val="left" w:pos="-720"/>
        </w:tabs>
        <w:suppressAutoHyphens/>
        <w:spacing w:line="240" w:lineRule="atLeast"/>
        <w:jc w:val="both"/>
        <w:rPr>
          <w:rFonts w:ascii="Arial" w:hAnsi="Arial" w:cs="Arial"/>
          <w:spacing w:val="-3"/>
          <w:sz w:val="28"/>
          <w:szCs w:val="28"/>
        </w:rPr>
      </w:pPr>
    </w:p>
    <w:p w14:paraId="2DF898A5"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According to </w:t>
      </w:r>
      <w:r w:rsidRPr="00650D85">
        <w:rPr>
          <w:rFonts w:ascii="Arial" w:hAnsi="Arial" w:cs="Arial"/>
          <w:spacing w:val="-3"/>
          <w:u w:val="single"/>
        </w:rPr>
        <w:t>The Appraisal of Real Estate</w:t>
      </w:r>
      <w:r w:rsidRPr="00650D85">
        <w:rPr>
          <w:rFonts w:ascii="Arial" w:hAnsi="Arial" w:cs="Arial"/>
          <w:spacing w:val="-3"/>
        </w:rPr>
        <w:t>, 9th Edition, published by the American Institute of Real Estate Appraisers:</w:t>
      </w:r>
    </w:p>
    <w:p w14:paraId="3504C94F" w14:textId="77777777" w:rsidR="006C0EBF" w:rsidRPr="00650D85" w:rsidRDefault="006C0EBF">
      <w:pPr>
        <w:tabs>
          <w:tab w:val="left" w:pos="-720"/>
        </w:tabs>
        <w:suppressAutoHyphens/>
        <w:spacing w:line="240" w:lineRule="atLeast"/>
        <w:jc w:val="both"/>
        <w:rPr>
          <w:rFonts w:ascii="Arial" w:hAnsi="Arial" w:cs="Arial"/>
          <w:spacing w:val="-3"/>
        </w:rPr>
      </w:pPr>
    </w:p>
    <w:p w14:paraId="13ABAD99" w14:textId="77777777" w:rsidR="00853FBD" w:rsidRDefault="006C0EBF" w:rsidP="00853FBD">
      <w:pPr>
        <w:tabs>
          <w:tab w:val="left" w:pos="-720"/>
        </w:tabs>
        <w:suppressAutoHyphens/>
        <w:spacing w:line="240" w:lineRule="atLeast"/>
        <w:jc w:val="both"/>
        <w:rPr>
          <w:rFonts w:ascii="Arial" w:hAnsi="Arial" w:cs="Arial"/>
          <w:spacing w:val="-3"/>
        </w:rPr>
      </w:pPr>
      <w:r w:rsidRPr="00650D85">
        <w:rPr>
          <w:rFonts w:ascii="Arial" w:hAnsi="Arial" w:cs="Arial"/>
          <w:spacing w:val="-3"/>
        </w:rPr>
        <w:tab/>
        <w:t>"A neighborh</w:t>
      </w:r>
      <w:r w:rsidR="008D1454" w:rsidRPr="00650D85">
        <w:rPr>
          <w:rFonts w:ascii="Arial" w:hAnsi="Arial" w:cs="Arial"/>
          <w:spacing w:val="-3"/>
        </w:rPr>
        <w:t>ood is a group of complementary</w:t>
      </w:r>
      <w:r w:rsidRPr="00650D85">
        <w:rPr>
          <w:rFonts w:ascii="Arial" w:hAnsi="Arial" w:cs="Arial"/>
          <w:spacing w:val="-3"/>
        </w:rPr>
        <w:t xml:space="preserve"> land uses, and a district is a </w:t>
      </w:r>
    </w:p>
    <w:p w14:paraId="3C2F8E84" w14:textId="77777777" w:rsidR="006C0EBF" w:rsidRPr="00650D85" w:rsidRDefault="00853FBD">
      <w:pPr>
        <w:tabs>
          <w:tab w:val="left" w:pos="-720"/>
        </w:tabs>
        <w:suppressAutoHyphens/>
        <w:spacing w:line="240" w:lineRule="atLeast"/>
        <w:jc w:val="both"/>
        <w:rPr>
          <w:rFonts w:ascii="Arial" w:hAnsi="Arial" w:cs="Arial"/>
          <w:spacing w:val="-3"/>
        </w:rPr>
      </w:pPr>
      <w:r>
        <w:rPr>
          <w:rFonts w:ascii="Arial" w:hAnsi="Arial" w:cs="Arial"/>
          <w:spacing w:val="-3"/>
        </w:rPr>
        <w:t xml:space="preserve">  </w:t>
      </w:r>
      <w:r>
        <w:rPr>
          <w:rFonts w:ascii="Arial" w:hAnsi="Arial" w:cs="Arial"/>
          <w:spacing w:val="-3"/>
        </w:rPr>
        <w:tab/>
      </w:r>
      <w:r w:rsidR="006C0EBF" w:rsidRPr="00650D85">
        <w:rPr>
          <w:rFonts w:ascii="Arial" w:hAnsi="Arial" w:cs="Arial"/>
          <w:spacing w:val="-3"/>
        </w:rPr>
        <w:t xml:space="preserve">type of neighborhood that </w:t>
      </w:r>
      <w:r>
        <w:rPr>
          <w:rFonts w:ascii="Arial" w:hAnsi="Arial" w:cs="Arial"/>
          <w:spacing w:val="-3"/>
        </w:rPr>
        <w:t xml:space="preserve">is </w:t>
      </w:r>
      <w:r w:rsidR="006C0EBF" w:rsidRPr="00650D85">
        <w:rPr>
          <w:rFonts w:ascii="Arial" w:hAnsi="Arial" w:cs="Arial"/>
          <w:spacing w:val="-3"/>
        </w:rPr>
        <w:t xml:space="preserve">characterized by homogeneous land uses."              </w:t>
      </w:r>
    </w:p>
    <w:p w14:paraId="077B1FD2" w14:textId="77777777" w:rsidR="006C0EBF" w:rsidRPr="00650D85" w:rsidRDefault="006C0EBF">
      <w:pPr>
        <w:tabs>
          <w:tab w:val="left" w:pos="-720"/>
        </w:tabs>
        <w:suppressAutoHyphens/>
        <w:spacing w:line="240" w:lineRule="atLeast"/>
        <w:jc w:val="both"/>
        <w:rPr>
          <w:rFonts w:ascii="Arial" w:hAnsi="Arial" w:cs="Arial"/>
          <w:spacing w:val="-3"/>
        </w:rPr>
      </w:pPr>
    </w:p>
    <w:p w14:paraId="198061CE" w14:textId="77777777" w:rsidR="00853FBD"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ab/>
        <w:t xml:space="preserve">"A neighborhood exhibits a greater degree of uniformity than a larger </w:t>
      </w:r>
    </w:p>
    <w:p w14:paraId="6D34DD3F" w14:textId="77777777" w:rsidR="00853FBD" w:rsidRDefault="00853FBD">
      <w:pPr>
        <w:tabs>
          <w:tab w:val="left" w:pos="-720"/>
        </w:tabs>
        <w:suppressAutoHyphens/>
        <w:spacing w:line="240" w:lineRule="atLeast"/>
        <w:jc w:val="both"/>
        <w:rPr>
          <w:rFonts w:ascii="Arial" w:hAnsi="Arial" w:cs="Arial"/>
          <w:spacing w:val="-3"/>
        </w:rPr>
      </w:pPr>
      <w:r>
        <w:rPr>
          <w:rFonts w:ascii="Arial" w:hAnsi="Arial" w:cs="Arial"/>
          <w:spacing w:val="-3"/>
        </w:rPr>
        <w:tab/>
      </w:r>
      <w:r w:rsidR="006C0EBF" w:rsidRPr="00650D85">
        <w:rPr>
          <w:rFonts w:ascii="Arial" w:hAnsi="Arial" w:cs="Arial"/>
          <w:spacing w:val="-3"/>
        </w:rPr>
        <w:t>area.  Obviously, no group of inhabitants,</w:t>
      </w:r>
      <w:r>
        <w:rPr>
          <w:rFonts w:ascii="Arial" w:hAnsi="Arial" w:cs="Arial"/>
          <w:spacing w:val="-3"/>
        </w:rPr>
        <w:t xml:space="preserve"> </w:t>
      </w:r>
      <w:r w:rsidR="006C0EBF" w:rsidRPr="00650D85">
        <w:rPr>
          <w:rFonts w:ascii="Arial" w:hAnsi="Arial" w:cs="Arial"/>
          <w:spacing w:val="-3"/>
        </w:rPr>
        <w:t xml:space="preserve">buildings or business enterprises </w:t>
      </w:r>
    </w:p>
    <w:p w14:paraId="2018A9AF" w14:textId="77777777" w:rsidR="006C0EBF" w:rsidRPr="00650D85" w:rsidRDefault="00853FBD" w:rsidP="00853FBD">
      <w:pPr>
        <w:tabs>
          <w:tab w:val="left" w:pos="-720"/>
        </w:tabs>
        <w:suppressAutoHyphens/>
        <w:spacing w:line="240" w:lineRule="atLeast"/>
        <w:jc w:val="both"/>
        <w:rPr>
          <w:rFonts w:ascii="Arial" w:hAnsi="Arial" w:cs="Arial"/>
          <w:spacing w:val="-3"/>
        </w:rPr>
      </w:pPr>
      <w:r>
        <w:rPr>
          <w:rFonts w:ascii="Arial" w:hAnsi="Arial" w:cs="Arial"/>
          <w:spacing w:val="-3"/>
        </w:rPr>
        <w:tab/>
      </w:r>
      <w:r w:rsidR="006C0EBF" w:rsidRPr="00650D85">
        <w:rPr>
          <w:rFonts w:ascii="Arial" w:hAnsi="Arial" w:cs="Arial"/>
          <w:spacing w:val="-3"/>
        </w:rPr>
        <w:t xml:space="preserve">can possess identical </w:t>
      </w:r>
      <w:r>
        <w:rPr>
          <w:rFonts w:ascii="Arial" w:hAnsi="Arial" w:cs="Arial"/>
          <w:spacing w:val="-3"/>
        </w:rPr>
        <w:t>f</w:t>
      </w:r>
      <w:r w:rsidR="006C0EBF" w:rsidRPr="00650D85">
        <w:rPr>
          <w:rFonts w:ascii="Arial" w:hAnsi="Arial" w:cs="Arial"/>
          <w:spacing w:val="-3"/>
        </w:rPr>
        <w:t xml:space="preserve">eatures or attributes, but a neighborhood is perceived </w:t>
      </w:r>
    </w:p>
    <w:p w14:paraId="6D325259" w14:textId="77777777" w:rsidR="00853FBD" w:rsidRDefault="006C0EBF" w:rsidP="00853FBD">
      <w:pPr>
        <w:tabs>
          <w:tab w:val="left" w:pos="-720"/>
        </w:tabs>
        <w:suppressAutoHyphens/>
        <w:spacing w:line="240" w:lineRule="atLeast"/>
        <w:jc w:val="both"/>
        <w:rPr>
          <w:rFonts w:ascii="Arial" w:hAnsi="Arial" w:cs="Arial"/>
          <w:spacing w:val="-3"/>
        </w:rPr>
      </w:pPr>
      <w:r w:rsidRPr="00650D85">
        <w:rPr>
          <w:rFonts w:ascii="Arial" w:hAnsi="Arial" w:cs="Arial"/>
          <w:spacing w:val="-3"/>
        </w:rPr>
        <w:tab/>
        <w:t>to be relatively uniform</w:t>
      </w:r>
      <w:r w:rsidR="003559A9">
        <w:rPr>
          <w:rFonts w:ascii="Arial" w:hAnsi="Arial" w:cs="Arial"/>
          <w:spacing w:val="-3"/>
        </w:rPr>
        <w:t>.  The variables that suggest</w:t>
      </w:r>
      <w:r w:rsidR="00853FBD">
        <w:rPr>
          <w:rFonts w:ascii="Arial" w:hAnsi="Arial" w:cs="Arial"/>
          <w:spacing w:val="-3"/>
        </w:rPr>
        <w:t xml:space="preserve"> </w:t>
      </w:r>
      <w:r w:rsidRPr="00650D85">
        <w:rPr>
          <w:rFonts w:ascii="Arial" w:hAnsi="Arial" w:cs="Arial"/>
          <w:spacing w:val="-3"/>
        </w:rPr>
        <w:t xml:space="preserve">similarity are not </w:t>
      </w:r>
    </w:p>
    <w:p w14:paraId="3E8E0DE1" w14:textId="77777777" w:rsidR="00853FBD" w:rsidRDefault="00853FBD">
      <w:pPr>
        <w:tabs>
          <w:tab w:val="left" w:pos="-720"/>
        </w:tabs>
        <w:suppressAutoHyphens/>
        <w:spacing w:line="240" w:lineRule="atLeast"/>
        <w:jc w:val="both"/>
        <w:rPr>
          <w:rFonts w:ascii="Arial" w:hAnsi="Arial" w:cs="Arial"/>
          <w:spacing w:val="-3"/>
        </w:rPr>
      </w:pPr>
      <w:r>
        <w:rPr>
          <w:rFonts w:ascii="Arial" w:hAnsi="Arial" w:cs="Arial"/>
          <w:spacing w:val="-3"/>
        </w:rPr>
        <w:tab/>
      </w:r>
      <w:r w:rsidR="006C0EBF" w:rsidRPr="00650D85">
        <w:rPr>
          <w:rFonts w:ascii="Arial" w:hAnsi="Arial" w:cs="Arial"/>
          <w:spacing w:val="-3"/>
        </w:rPr>
        <w:t xml:space="preserve">limited to physical characteristics. </w:t>
      </w:r>
      <w:r w:rsidR="006C0EBF" w:rsidRPr="00650D85">
        <w:rPr>
          <w:rFonts w:ascii="Arial" w:hAnsi="Arial" w:cs="Arial"/>
          <w:spacing w:val="-3"/>
        </w:rPr>
        <w:tab/>
        <w:t xml:space="preserve">The social, economic and governmental </w:t>
      </w:r>
    </w:p>
    <w:p w14:paraId="6AB739A4" w14:textId="77777777" w:rsidR="006C0EBF" w:rsidRPr="00650D85" w:rsidRDefault="00853FBD">
      <w:pPr>
        <w:tabs>
          <w:tab w:val="left" w:pos="-720"/>
        </w:tabs>
        <w:suppressAutoHyphens/>
        <w:spacing w:line="240" w:lineRule="atLeast"/>
        <w:jc w:val="both"/>
        <w:rPr>
          <w:rFonts w:ascii="Arial" w:hAnsi="Arial" w:cs="Arial"/>
          <w:spacing w:val="-3"/>
        </w:rPr>
      </w:pPr>
      <w:r>
        <w:rPr>
          <w:rFonts w:ascii="Arial" w:hAnsi="Arial" w:cs="Arial"/>
          <w:spacing w:val="-3"/>
        </w:rPr>
        <w:tab/>
      </w:r>
      <w:r w:rsidR="006C0EBF" w:rsidRPr="00650D85">
        <w:rPr>
          <w:rFonts w:ascii="Arial" w:hAnsi="Arial" w:cs="Arial"/>
          <w:spacing w:val="-3"/>
        </w:rPr>
        <w:t xml:space="preserve">forces </w:t>
      </w:r>
      <w:proofErr w:type="gramStart"/>
      <w:r w:rsidR="006C0EBF" w:rsidRPr="00650D85">
        <w:rPr>
          <w:rFonts w:ascii="Arial" w:hAnsi="Arial" w:cs="Arial"/>
          <w:spacing w:val="-3"/>
        </w:rPr>
        <w:t>operating  within</w:t>
      </w:r>
      <w:proofErr w:type="gramEnd"/>
      <w:r w:rsidR="006C0EBF" w:rsidRPr="00650D85">
        <w:rPr>
          <w:rFonts w:ascii="Arial" w:hAnsi="Arial" w:cs="Arial"/>
          <w:spacing w:val="-3"/>
        </w:rPr>
        <w:t xml:space="preserve"> a neighborhood contribute as much to its definition</w:t>
      </w:r>
    </w:p>
    <w:p w14:paraId="122B3EAB"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ab/>
        <w:t xml:space="preserve">as the physical environment."                           </w:t>
      </w:r>
    </w:p>
    <w:p w14:paraId="200FE3CA" w14:textId="77777777" w:rsidR="006C0EBF" w:rsidRPr="00650D85" w:rsidRDefault="006C0EBF">
      <w:pPr>
        <w:tabs>
          <w:tab w:val="left" w:pos="-720"/>
        </w:tabs>
        <w:suppressAutoHyphens/>
        <w:spacing w:line="240" w:lineRule="atLeast"/>
        <w:jc w:val="both"/>
        <w:rPr>
          <w:rFonts w:ascii="Arial" w:hAnsi="Arial" w:cs="Arial"/>
          <w:spacing w:val="-3"/>
        </w:rPr>
      </w:pPr>
    </w:p>
    <w:p w14:paraId="1CA282AB"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The neighborhood analysis is</w:t>
      </w:r>
      <w:r w:rsidR="00853FBD">
        <w:rPr>
          <w:rFonts w:ascii="Arial" w:hAnsi="Arial" w:cs="Arial"/>
          <w:spacing w:val="-3"/>
        </w:rPr>
        <w:t xml:space="preserve"> utilized</w:t>
      </w:r>
      <w:r w:rsidRPr="00650D85">
        <w:rPr>
          <w:rFonts w:ascii="Arial" w:hAnsi="Arial" w:cs="Arial"/>
          <w:spacing w:val="-3"/>
        </w:rPr>
        <w:t xml:space="preserve"> to determine perceivable patterns of growth, structure and change that may detract from or enhance property values.  The analysis provides a context in which the property values are estimated.</w:t>
      </w:r>
    </w:p>
    <w:p w14:paraId="217B9C23" w14:textId="77777777" w:rsidR="006C0EBF" w:rsidRPr="00650D85" w:rsidRDefault="006C0EBF">
      <w:pPr>
        <w:tabs>
          <w:tab w:val="left" w:pos="-720"/>
        </w:tabs>
        <w:suppressAutoHyphens/>
        <w:spacing w:line="240" w:lineRule="atLeast"/>
        <w:jc w:val="both"/>
        <w:rPr>
          <w:rFonts w:ascii="Arial" w:hAnsi="Arial" w:cs="Arial"/>
          <w:spacing w:val="-3"/>
        </w:rPr>
      </w:pPr>
    </w:p>
    <w:p w14:paraId="1E219F2B" w14:textId="2C48A58A" w:rsidR="001D2B3F" w:rsidRDefault="001D2B3F" w:rsidP="001D2B3F">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pPr>
      <w:r>
        <w:t xml:space="preserve">The subject property is </w:t>
      </w:r>
      <w:r w:rsidR="00476953">
        <w:t>{</w:t>
      </w:r>
      <w:proofErr w:type="spellStart"/>
      <w:proofErr w:type="gramStart"/>
      <w:r>
        <w:t>subject.neighborhood</w:t>
      </w:r>
      <w:proofErr w:type="gramEnd"/>
      <w:r>
        <w:t>.description</w:t>
      </w:r>
      <w:proofErr w:type="spellEnd"/>
      <w:r w:rsidR="00476953">
        <w:t>}</w:t>
      </w:r>
      <w:r>
        <w:t>.</w:t>
      </w:r>
    </w:p>
    <w:p w14:paraId="0AE3EDCC" w14:textId="77777777" w:rsidR="001D2B3F" w:rsidRDefault="001D2B3F" w:rsidP="001D2B3F">
      <w:pPr>
        <w:tabs>
          <w:tab w:val="left" w:pos="-720"/>
        </w:tabs>
        <w:suppressAutoHyphens/>
        <w:spacing w:line="240" w:lineRule="atLeast"/>
        <w:jc w:val="both"/>
        <w:rPr>
          <w:spacing w:val="-3"/>
        </w:rPr>
      </w:pPr>
    </w:p>
    <w:p w14:paraId="65264EEC" w14:textId="77777777" w:rsidR="001D2B3F" w:rsidRDefault="001D2B3F" w:rsidP="001D2B3F">
      <w:pPr>
        <w:tabs>
          <w:tab w:val="left" w:pos="-720"/>
        </w:tabs>
        <w:suppressAutoHyphens/>
        <w:spacing w:line="240" w:lineRule="atLeast"/>
        <w:jc w:val="both"/>
        <w:rPr>
          <w:spacing w:val="-3"/>
        </w:rPr>
      </w:pPr>
      <w:r>
        <w:rPr>
          <w:spacing w:val="-3"/>
        </w:rPr>
        <w:t xml:space="preserve">Interstate 20 is a four-lane highway with service roads on the north and south.  This thoroughfare is one of the three connectors between Midland and Odessa.  Development along this road, within the subject neighborhood is primarily industrial with a good amount of new industrial development as well as some open </w:t>
      </w:r>
      <w:proofErr w:type="gramStart"/>
      <w:r>
        <w:rPr>
          <w:spacing w:val="-3"/>
        </w:rPr>
        <w:t>pasture land</w:t>
      </w:r>
      <w:proofErr w:type="gramEnd"/>
      <w:r>
        <w:rPr>
          <w:spacing w:val="-3"/>
        </w:rPr>
        <w:t xml:space="preserve"> south of Interstate 20. </w:t>
      </w:r>
    </w:p>
    <w:p w14:paraId="09AEAD32" w14:textId="77777777" w:rsidR="001D2B3F" w:rsidRDefault="001D2B3F" w:rsidP="001D2B3F">
      <w:pPr>
        <w:tabs>
          <w:tab w:val="left" w:pos="-720"/>
        </w:tabs>
        <w:suppressAutoHyphens/>
        <w:spacing w:line="240" w:lineRule="atLeast"/>
        <w:jc w:val="both"/>
        <w:rPr>
          <w:spacing w:val="-3"/>
        </w:rPr>
      </w:pPr>
    </w:p>
    <w:p w14:paraId="0D371B81" w14:textId="77777777" w:rsidR="00EA7EB0" w:rsidRDefault="00EA7EB0" w:rsidP="00EA7EB0">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pPr>
      <w:r>
        <w:rPr>
          <w:spacing w:val="-3"/>
        </w:rPr>
        <w:t xml:space="preserve">The </w:t>
      </w:r>
      <w:r w:rsidR="00290737">
        <w:rPr>
          <w:spacing w:val="-3"/>
        </w:rPr>
        <w:t>western</w:t>
      </w:r>
      <w:r>
        <w:rPr>
          <w:spacing w:val="-3"/>
        </w:rPr>
        <w:t xml:space="preserve"> boundary, a southern extension of E. Loop 250 divides a more industrial ar</w:t>
      </w:r>
      <w:r w:rsidR="00BC5EEB">
        <w:rPr>
          <w:spacing w:val="-3"/>
        </w:rPr>
        <w:t>ea to</w:t>
      </w:r>
      <w:r>
        <w:rPr>
          <w:spacing w:val="-3"/>
        </w:rPr>
        <w:t xml:space="preserve"> </w:t>
      </w:r>
      <w:proofErr w:type="gramStart"/>
      <w:r>
        <w:rPr>
          <w:spacing w:val="-3"/>
        </w:rPr>
        <w:t>farm</w:t>
      </w:r>
      <w:proofErr w:type="gramEnd"/>
      <w:r>
        <w:rPr>
          <w:spacing w:val="-3"/>
        </w:rPr>
        <w:t xml:space="preserve"> and pastureland</w:t>
      </w:r>
      <w:r w:rsidR="00BC5EEB">
        <w:rPr>
          <w:spacing w:val="-3"/>
        </w:rPr>
        <w:t xml:space="preserve"> use</w:t>
      </w:r>
      <w:r>
        <w:rPr>
          <w:spacing w:val="-3"/>
        </w:rPr>
        <w:t xml:space="preserve"> to the east.  </w:t>
      </w:r>
      <w:r w:rsidR="00812CE9">
        <w:rPr>
          <w:spacing w:val="-3"/>
        </w:rPr>
        <w:t xml:space="preserve">The western boundary, also a southern extension of E. Loop 250 basically just divides the development, industrial and residential, from the vacant land and industrial utilizations west of Midland.  </w:t>
      </w:r>
      <w:r w:rsidRPr="003D78B2">
        <w:rPr>
          <w:spacing w:val="-3"/>
        </w:rPr>
        <w:t>This thoroughfare encompasses the city providing acce</w:t>
      </w:r>
      <w:r>
        <w:rPr>
          <w:spacing w:val="-3"/>
        </w:rPr>
        <w:t xml:space="preserve">ss to most of the major streets, in addition to </w:t>
      </w:r>
      <w:r w:rsidRPr="003D78B2">
        <w:rPr>
          <w:spacing w:val="-3"/>
        </w:rPr>
        <w:t>divid</w:t>
      </w:r>
      <w:r>
        <w:rPr>
          <w:spacing w:val="-3"/>
        </w:rPr>
        <w:t>ing</w:t>
      </w:r>
      <w:r w:rsidRPr="003D78B2">
        <w:rPr>
          <w:spacing w:val="-3"/>
        </w:rPr>
        <w:t xml:space="preserve"> some of the more established areas from some newer areas of development.</w:t>
      </w:r>
    </w:p>
    <w:p w14:paraId="1626CA28" w14:textId="77777777" w:rsidR="00EA7EB0" w:rsidRDefault="00EA7EB0" w:rsidP="001D2B3F">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pPr>
    </w:p>
    <w:p w14:paraId="69260D09" w14:textId="77777777" w:rsidR="001D2B3F" w:rsidRPr="003D78B2" w:rsidRDefault="001D2B3F" w:rsidP="001D2B3F">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pPr>
      <w:r w:rsidRPr="003D78B2">
        <w:rPr>
          <w:spacing w:val="-3"/>
        </w:rPr>
        <w:t>Many, but not all, streets within the neighborhood boundaries are asphalt paved, some with concrete curbs and gutters.  Some of the platted sites have access to publicly dedicated service alleys containing utility connections and refuse containers. Most of the neighborhood is located outside the C</w:t>
      </w:r>
      <w:r w:rsidR="00EA7EB0">
        <w:rPr>
          <w:spacing w:val="-3"/>
        </w:rPr>
        <w:t>ity Limits of Midland</w:t>
      </w:r>
      <w:r w:rsidRPr="003D78B2">
        <w:rPr>
          <w:spacing w:val="-3"/>
        </w:rPr>
        <w:t xml:space="preserve">, so city water </w:t>
      </w:r>
      <w:r w:rsidRPr="003D78B2">
        <w:rPr>
          <w:spacing w:val="-3"/>
        </w:rPr>
        <w:lastRenderedPageBreak/>
        <w:t xml:space="preserve">and sewer </w:t>
      </w:r>
      <w:proofErr w:type="gramStart"/>
      <w:r w:rsidRPr="003D78B2">
        <w:rPr>
          <w:spacing w:val="-3"/>
        </w:rPr>
        <w:t>is</w:t>
      </w:r>
      <w:proofErr w:type="gramEnd"/>
      <w:r w:rsidRPr="003D78B2">
        <w:rPr>
          <w:spacing w:val="-3"/>
        </w:rPr>
        <w:t xml:space="preserve"> not available to many of the sites.  Water and Sewage is provided by private water well</w:t>
      </w:r>
      <w:r w:rsidR="00BC5EEB">
        <w:rPr>
          <w:spacing w:val="-3"/>
        </w:rPr>
        <w:t>s</w:t>
      </w:r>
      <w:r w:rsidRPr="003D78B2">
        <w:rPr>
          <w:spacing w:val="-3"/>
        </w:rPr>
        <w:t xml:space="preserve"> and septic systems.  There are also some industrial districts that have access to city utilities.  Other utilities available to the area </w:t>
      </w:r>
      <w:proofErr w:type="gramStart"/>
      <w:r w:rsidRPr="003D78B2">
        <w:rPr>
          <w:spacing w:val="-3"/>
        </w:rPr>
        <w:t>as a whole include</w:t>
      </w:r>
      <w:proofErr w:type="gramEnd"/>
      <w:r w:rsidRPr="003D78B2">
        <w:rPr>
          <w:spacing w:val="-3"/>
        </w:rPr>
        <w:t xml:space="preserve"> a limited amount of natural gas and electricity, and telephone.  </w:t>
      </w:r>
    </w:p>
    <w:p w14:paraId="73CF0E6C" w14:textId="77777777" w:rsidR="001D2B3F" w:rsidRPr="00D4060C" w:rsidRDefault="001D2B3F" w:rsidP="001D2B3F">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highlight w:val="yellow"/>
        </w:rPr>
      </w:pPr>
    </w:p>
    <w:p w14:paraId="6969449C" w14:textId="77777777" w:rsidR="00290737" w:rsidRPr="00290737" w:rsidRDefault="00290737" w:rsidP="00290737">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overflowPunct w:val="0"/>
        <w:spacing w:line="240" w:lineRule="atLeast"/>
        <w:jc w:val="both"/>
        <w:textAlignment w:val="baseline"/>
        <w:rPr>
          <w:spacing w:val="-3"/>
          <w:szCs w:val="20"/>
        </w:rPr>
      </w:pPr>
      <w:r w:rsidRPr="00290737">
        <w:rPr>
          <w:spacing w:val="-3"/>
          <w:szCs w:val="20"/>
        </w:rPr>
        <w:t xml:space="preserve">The local economy is basically in a period of stability.  </w:t>
      </w:r>
      <w:r>
        <w:rPr>
          <w:spacing w:val="-3"/>
          <w:szCs w:val="20"/>
        </w:rPr>
        <w:t>New growth is occurring in surrounding areas, and the oil industry, which is one of the driving forces of the local economy appears steady with slightly increasing prices.</w:t>
      </w:r>
    </w:p>
    <w:p w14:paraId="067A0CC9" w14:textId="77777777" w:rsidR="00055616" w:rsidRDefault="00055616">
      <w:pPr>
        <w:tabs>
          <w:tab w:val="left" w:pos="-720"/>
        </w:tabs>
        <w:jc w:val="both"/>
        <w:rPr>
          <w:rFonts w:ascii="Arial" w:hAnsi="Arial" w:cs="Arial"/>
          <w:bCs/>
        </w:rPr>
      </w:pPr>
    </w:p>
    <w:p w14:paraId="13493504" w14:textId="77777777" w:rsidR="002426B8" w:rsidRDefault="002426B8">
      <w:pPr>
        <w:tabs>
          <w:tab w:val="left" w:pos="-720"/>
        </w:tabs>
        <w:jc w:val="both"/>
        <w:rPr>
          <w:rFonts w:ascii="Arial" w:hAnsi="Arial" w:cs="Arial"/>
          <w:bCs/>
        </w:rPr>
      </w:pPr>
    </w:p>
    <w:p w14:paraId="7A83A48E" w14:textId="77777777" w:rsidR="002426B8" w:rsidRDefault="002426B8">
      <w:pPr>
        <w:tabs>
          <w:tab w:val="left" w:pos="-720"/>
        </w:tabs>
        <w:jc w:val="both"/>
        <w:rPr>
          <w:rFonts w:ascii="Arial" w:hAnsi="Arial" w:cs="Arial"/>
          <w:bCs/>
        </w:rPr>
      </w:pPr>
    </w:p>
    <w:p w14:paraId="274CCE14" w14:textId="77777777" w:rsidR="002426B8" w:rsidRDefault="002426B8">
      <w:pPr>
        <w:tabs>
          <w:tab w:val="left" w:pos="-720"/>
        </w:tabs>
        <w:jc w:val="both"/>
        <w:rPr>
          <w:rFonts w:ascii="Arial" w:hAnsi="Arial" w:cs="Arial"/>
          <w:bCs/>
        </w:rPr>
      </w:pPr>
    </w:p>
    <w:p w14:paraId="488A9DB9" w14:textId="77777777" w:rsidR="002426B8" w:rsidRDefault="002426B8">
      <w:pPr>
        <w:tabs>
          <w:tab w:val="left" w:pos="-720"/>
        </w:tabs>
        <w:jc w:val="both"/>
        <w:rPr>
          <w:rFonts w:ascii="Arial" w:hAnsi="Arial" w:cs="Arial"/>
          <w:bCs/>
        </w:rPr>
      </w:pPr>
    </w:p>
    <w:p w14:paraId="08D18E7D" w14:textId="77777777" w:rsidR="006539E0" w:rsidRDefault="006539E0">
      <w:pPr>
        <w:tabs>
          <w:tab w:val="left" w:pos="-720"/>
        </w:tabs>
        <w:jc w:val="both"/>
        <w:rPr>
          <w:rFonts w:ascii="Arial" w:hAnsi="Arial" w:cs="Arial"/>
          <w:bCs/>
        </w:rPr>
      </w:pPr>
    </w:p>
    <w:p w14:paraId="6A540170" w14:textId="77777777" w:rsidR="002426B8" w:rsidRDefault="002426B8">
      <w:pPr>
        <w:tabs>
          <w:tab w:val="left" w:pos="-720"/>
        </w:tabs>
        <w:jc w:val="both"/>
        <w:rPr>
          <w:rFonts w:ascii="Arial" w:hAnsi="Arial" w:cs="Arial"/>
          <w:bCs/>
        </w:rPr>
      </w:pPr>
    </w:p>
    <w:p w14:paraId="33C81016" w14:textId="77777777" w:rsidR="0054667D" w:rsidRDefault="0054667D">
      <w:pPr>
        <w:widowControl/>
        <w:autoSpaceDE/>
        <w:autoSpaceDN/>
        <w:adjustRightInd/>
        <w:rPr>
          <w:rFonts w:ascii="Arial" w:hAnsi="Arial" w:cs="Arial"/>
          <w:b/>
          <w:u w:val="single"/>
        </w:rPr>
      </w:pPr>
      <w:r>
        <w:rPr>
          <w:rFonts w:ascii="Arial" w:hAnsi="Arial" w:cs="Arial"/>
          <w:b/>
          <w:u w:val="single"/>
        </w:rPr>
        <w:br w:type="page"/>
      </w:r>
    </w:p>
    <w:p w14:paraId="1D1DF323" w14:textId="77777777" w:rsidR="0054667D" w:rsidRDefault="00000468" w:rsidP="0054667D">
      <w:pPr>
        <w:tabs>
          <w:tab w:val="left" w:pos="-720"/>
        </w:tabs>
        <w:jc w:val="center"/>
        <w:rPr>
          <w:rFonts w:ascii="Arial" w:hAnsi="Arial" w:cs="Arial"/>
          <w:b/>
          <w:bCs/>
          <w:sz w:val="28"/>
          <w:szCs w:val="28"/>
        </w:rPr>
      </w:pPr>
      <w:r w:rsidRPr="00000468">
        <w:rPr>
          <w:rFonts w:ascii="Arial" w:hAnsi="Arial" w:cs="Arial"/>
          <w:b/>
          <w:bCs/>
          <w:sz w:val="28"/>
          <w:szCs w:val="28"/>
        </w:rPr>
        <w:lastRenderedPageBreak/>
        <w:t>NEIGHBORHOOD MAP</w:t>
      </w:r>
    </w:p>
    <w:p w14:paraId="210542B5" w14:textId="77777777" w:rsidR="0054667D" w:rsidRDefault="0054667D" w:rsidP="0054667D">
      <w:pPr>
        <w:tabs>
          <w:tab w:val="left" w:pos="-720"/>
        </w:tabs>
        <w:jc w:val="center"/>
        <w:rPr>
          <w:rFonts w:ascii="Arial" w:hAnsi="Arial" w:cs="Arial"/>
          <w:b/>
          <w:bCs/>
          <w:sz w:val="28"/>
          <w:szCs w:val="28"/>
        </w:rPr>
      </w:pPr>
    </w:p>
    <w:p w14:paraId="61DCEE0C" w14:textId="77777777" w:rsidR="0054667D" w:rsidRDefault="0054667D" w:rsidP="0054667D">
      <w:pPr>
        <w:tabs>
          <w:tab w:val="left" w:pos="-720"/>
        </w:tabs>
        <w:jc w:val="both"/>
        <w:rPr>
          <w:rFonts w:ascii="Arial" w:hAnsi="Arial" w:cs="Arial"/>
          <w:b/>
          <w:bCs/>
          <w:sz w:val="28"/>
          <w:szCs w:val="28"/>
        </w:rPr>
      </w:pPr>
    </w:p>
    <w:p w14:paraId="73A52975" w14:textId="327ED072" w:rsidR="00673BAE" w:rsidRDefault="00476953">
      <w:pPr>
        <w:tabs>
          <w:tab w:val="left" w:pos="-720"/>
        </w:tabs>
        <w:jc w:val="both"/>
        <w:rPr>
          <w:rFonts w:ascii="Arial" w:hAnsi="Arial" w:cs="Arial"/>
          <w:b/>
          <w:bCs/>
          <w:sz w:val="28"/>
          <w:szCs w:val="28"/>
        </w:rPr>
      </w:pPr>
      <w:r>
        <w:t>{</w:t>
      </w:r>
      <w:r w:rsidR="001E34D6">
        <w:t>%</w:t>
      </w:r>
      <w:proofErr w:type="spellStart"/>
      <w:r w:rsidR="0054667D">
        <w:t>subject.neighborhood.map</w:t>
      </w:r>
      <w:proofErr w:type="spellEnd"/>
      <w:r>
        <w:t>}</w:t>
      </w:r>
    </w:p>
    <w:p w14:paraId="22346B50" w14:textId="77777777" w:rsidR="00673BAE" w:rsidRDefault="00673BAE">
      <w:pPr>
        <w:widowControl/>
        <w:autoSpaceDE/>
        <w:autoSpaceDN/>
        <w:adjustRightInd/>
        <w:rPr>
          <w:rFonts w:ascii="Arial" w:hAnsi="Arial" w:cs="Arial"/>
          <w:b/>
          <w:bCs/>
          <w:sz w:val="28"/>
          <w:szCs w:val="28"/>
        </w:rPr>
      </w:pPr>
      <w:r>
        <w:rPr>
          <w:rFonts w:ascii="Arial" w:hAnsi="Arial" w:cs="Arial"/>
          <w:b/>
          <w:bCs/>
          <w:sz w:val="28"/>
          <w:szCs w:val="28"/>
        </w:rPr>
        <w:br w:type="page"/>
      </w:r>
    </w:p>
    <w:p w14:paraId="50058EA3" w14:textId="77777777" w:rsidR="006C0EBF" w:rsidRDefault="006C0EBF">
      <w:pPr>
        <w:tabs>
          <w:tab w:val="left" w:pos="-720"/>
        </w:tabs>
        <w:jc w:val="both"/>
        <w:rPr>
          <w:rFonts w:ascii="Arial" w:hAnsi="Arial" w:cs="Arial"/>
          <w:spacing w:val="-3"/>
        </w:rPr>
      </w:pPr>
    </w:p>
    <w:p w14:paraId="003DF45C" w14:textId="77777777" w:rsidR="000E7857" w:rsidRDefault="000E7857">
      <w:pPr>
        <w:tabs>
          <w:tab w:val="left" w:pos="-720"/>
        </w:tabs>
        <w:jc w:val="both"/>
        <w:rPr>
          <w:rFonts w:ascii="Arial" w:hAnsi="Arial" w:cs="Arial"/>
          <w:spacing w:val="-3"/>
        </w:rPr>
      </w:pPr>
    </w:p>
    <w:p w14:paraId="63D42B89" w14:textId="77777777" w:rsidR="005B1FE3" w:rsidRPr="00650D85" w:rsidRDefault="005B1FE3">
      <w:pPr>
        <w:tabs>
          <w:tab w:val="left" w:pos="-720"/>
        </w:tabs>
        <w:jc w:val="both"/>
        <w:rPr>
          <w:rFonts w:ascii="Arial" w:hAnsi="Arial" w:cs="Arial"/>
          <w:spacing w:val="-3"/>
        </w:rPr>
      </w:pPr>
    </w:p>
    <w:p w14:paraId="5D9716DD" w14:textId="77777777" w:rsidR="006C0EBF" w:rsidRPr="00650D85" w:rsidRDefault="006C0EBF">
      <w:pPr>
        <w:tabs>
          <w:tab w:val="left" w:pos="-720"/>
        </w:tabs>
        <w:suppressAutoHyphens/>
        <w:spacing w:line="240" w:lineRule="atLeast"/>
        <w:jc w:val="both"/>
        <w:rPr>
          <w:rFonts w:ascii="Arial" w:hAnsi="Arial" w:cs="Arial"/>
          <w:spacing w:val="-3"/>
        </w:rPr>
      </w:pPr>
    </w:p>
    <w:p w14:paraId="0854FA53" w14:textId="77777777" w:rsidR="006C0EBF" w:rsidRPr="00650D85" w:rsidRDefault="006C0EBF">
      <w:pPr>
        <w:tabs>
          <w:tab w:val="left" w:pos="-720"/>
        </w:tabs>
        <w:suppressAutoHyphens/>
        <w:spacing w:line="240" w:lineRule="atLeast"/>
        <w:jc w:val="both"/>
        <w:rPr>
          <w:rFonts w:ascii="Arial" w:hAnsi="Arial" w:cs="Arial"/>
          <w:spacing w:val="-3"/>
        </w:rPr>
      </w:pPr>
    </w:p>
    <w:p w14:paraId="3F13F40E" w14:textId="77777777" w:rsidR="006C0EBF" w:rsidRPr="00650D85" w:rsidRDefault="006C0EBF">
      <w:pPr>
        <w:tabs>
          <w:tab w:val="left" w:pos="-720"/>
        </w:tabs>
        <w:suppressAutoHyphens/>
        <w:spacing w:line="240" w:lineRule="atLeast"/>
        <w:jc w:val="both"/>
        <w:rPr>
          <w:rFonts w:ascii="Arial" w:hAnsi="Arial" w:cs="Arial"/>
          <w:spacing w:val="-3"/>
        </w:rPr>
      </w:pPr>
    </w:p>
    <w:p w14:paraId="7B8695DF" w14:textId="77777777" w:rsidR="006C0EBF" w:rsidRPr="00650D85" w:rsidRDefault="006C0EBF">
      <w:pPr>
        <w:tabs>
          <w:tab w:val="left" w:pos="-720"/>
        </w:tabs>
        <w:suppressAutoHyphens/>
        <w:spacing w:line="240" w:lineRule="atLeast"/>
        <w:jc w:val="both"/>
        <w:rPr>
          <w:rFonts w:ascii="Arial" w:hAnsi="Arial" w:cs="Arial"/>
          <w:spacing w:val="-3"/>
        </w:rPr>
      </w:pPr>
    </w:p>
    <w:p w14:paraId="75309594" w14:textId="77777777" w:rsidR="006C0EBF" w:rsidRPr="00650D85" w:rsidRDefault="006C0EBF">
      <w:pPr>
        <w:tabs>
          <w:tab w:val="left" w:pos="-720"/>
        </w:tabs>
        <w:suppressAutoHyphens/>
        <w:spacing w:line="240" w:lineRule="atLeast"/>
        <w:jc w:val="both"/>
        <w:rPr>
          <w:rFonts w:ascii="Arial" w:hAnsi="Arial" w:cs="Arial"/>
          <w:spacing w:val="-3"/>
        </w:rPr>
      </w:pPr>
    </w:p>
    <w:p w14:paraId="63E73B7C" w14:textId="77777777" w:rsidR="006C0EBF" w:rsidRPr="00650D85" w:rsidRDefault="006C0EBF">
      <w:pPr>
        <w:tabs>
          <w:tab w:val="left" w:pos="-720"/>
        </w:tabs>
        <w:suppressAutoHyphens/>
        <w:spacing w:line="240" w:lineRule="atLeast"/>
        <w:jc w:val="both"/>
        <w:rPr>
          <w:rFonts w:ascii="Arial" w:hAnsi="Arial" w:cs="Arial"/>
          <w:spacing w:val="-3"/>
        </w:rPr>
      </w:pPr>
    </w:p>
    <w:p w14:paraId="38E1F377" w14:textId="77777777" w:rsidR="006C0EBF" w:rsidRPr="00650D85" w:rsidRDefault="006C0EBF">
      <w:pPr>
        <w:tabs>
          <w:tab w:val="left" w:pos="-720"/>
        </w:tabs>
        <w:suppressAutoHyphens/>
        <w:spacing w:line="240" w:lineRule="atLeast"/>
        <w:jc w:val="both"/>
        <w:rPr>
          <w:rFonts w:ascii="Arial" w:hAnsi="Arial" w:cs="Arial"/>
          <w:spacing w:val="-3"/>
        </w:rPr>
      </w:pPr>
    </w:p>
    <w:p w14:paraId="4F45F9E4" w14:textId="77777777" w:rsidR="006C0EBF" w:rsidRPr="00650D85" w:rsidRDefault="006C0EBF">
      <w:pPr>
        <w:tabs>
          <w:tab w:val="left" w:pos="-720"/>
        </w:tabs>
        <w:suppressAutoHyphens/>
        <w:spacing w:line="240" w:lineRule="atLeast"/>
        <w:jc w:val="both"/>
        <w:rPr>
          <w:rFonts w:ascii="Arial" w:hAnsi="Arial" w:cs="Arial"/>
          <w:spacing w:val="-3"/>
        </w:rPr>
      </w:pPr>
    </w:p>
    <w:p w14:paraId="4A907B9D" w14:textId="77777777" w:rsidR="006C0EBF" w:rsidRPr="00650D85" w:rsidRDefault="006C0EBF">
      <w:pPr>
        <w:tabs>
          <w:tab w:val="left" w:pos="-720"/>
        </w:tabs>
        <w:suppressAutoHyphens/>
        <w:spacing w:line="240" w:lineRule="atLeast"/>
        <w:jc w:val="both"/>
        <w:rPr>
          <w:rFonts w:ascii="Arial" w:hAnsi="Arial" w:cs="Arial"/>
          <w:spacing w:val="-3"/>
        </w:rPr>
      </w:pPr>
    </w:p>
    <w:p w14:paraId="23E3236F" w14:textId="77777777" w:rsidR="006C0EBF" w:rsidRPr="00650D85" w:rsidRDefault="006C0EBF">
      <w:pPr>
        <w:tabs>
          <w:tab w:val="left" w:pos="-720"/>
        </w:tabs>
        <w:suppressAutoHyphens/>
        <w:spacing w:line="240" w:lineRule="atLeast"/>
        <w:jc w:val="both"/>
        <w:rPr>
          <w:rFonts w:ascii="Arial" w:hAnsi="Arial" w:cs="Arial"/>
          <w:spacing w:val="-3"/>
        </w:rPr>
      </w:pPr>
    </w:p>
    <w:p w14:paraId="5BD3144B" w14:textId="77777777" w:rsidR="006C0EBF" w:rsidRPr="00650D85" w:rsidRDefault="006C0EBF">
      <w:pPr>
        <w:tabs>
          <w:tab w:val="left" w:pos="-720"/>
        </w:tabs>
        <w:suppressAutoHyphens/>
        <w:spacing w:line="240" w:lineRule="atLeast"/>
        <w:jc w:val="both"/>
        <w:rPr>
          <w:rFonts w:ascii="Arial" w:hAnsi="Arial" w:cs="Arial"/>
          <w:spacing w:val="-3"/>
        </w:rPr>
      </w:pPr>
    </w:p>
    <w:p w14:paraId="4BBE5936" w14:textId="77777777" w:rsidR="007D7997" w:rsidRPr="00650D85" w:rsidRDefault="007D7997">
      <w:pPr>
        <w:pStyle w:val="Heading3"/>
        <w:rPr>
          <w:rFonts w:ascii="Arial" w:hAnsi="Arial" w:cs="Arial"/>
          <w:i w:val="0"/>
          <w:sz w:val="24"/>
          <w:szCs w:val="24"/>
        </w:rPr>
      </w:pPr>
    </w:p>
    <w:p w14:paraId="60714FE5" w14:textId="77777777" w:rsidR="007D7997" w:rsidRPr="00650D85" w:rsidRDefault="007D7997">
      <w:pPr>
        <w:pStyle w:val="Heading3"/>
        <w:rPr>
          <w:rFonts w:ascii="Arial" w:hAnsi="Arial" w:cs="Arial"/>
          <w:i w:val="0"/>
          <w:sz w:val="24"/>
          <w:szCs w:val="24"/>
        </w:rPr>
      </w:pPr>
    </w:p>
    <w:p w14:paraId="7612F7E1" w14:textId="77777777" w:rsidR="006C0EBF" w:rsidRPr="00ED66E9" w:rsidRDefault="006C0EBF" w:rsidP="003B2E80">
      <w:pPr>
        <w:pStyle w:val="Heading1"/>
        <w:rPr>
          <w:i/>
        </w:rPr>
      </w:pPr>
      <w:bookmarkStart w:id="26" w:name="_Toc186913748"/>
      <w:bookmarkStart w:id="27" w:name="_Toc186914417"/>
      <w:r w:rsidRPr="00ED66E9">
        <w:t>SUBJECT PROPERTY ANALYSIS</w:t>
      </w:r>
      <w:bookmarkEnd w:id="26"/>
      <w:bookmarkEnd w:id="27"/>
    </w:p>
    <w:p w14:paraId="50BC5DF6" w14:textId="77777777" w:rsidR="006C0EBF" w:rsidRPr="00ED66E9" w:rsidRDefault="006C0EBF">
      <w:pPr>
        <w:tabs>
          <w:tab w:val="left" w:pos="-720"/>
        </w:tabs>
        <w:suppressAutoHyphens/>
        <w:spacing w:line="240" w:lineRule="atLeast"/>
        <w:jc w:val="both"/>
        <w:rPr>
          <w:rFonts w:ascii="Arial" w:hAnsi="Arial" w:cs="Arial"/>
          <w:b/>
          <w:bCs/>
          <w:iCs/>
          <w:spacing w:val="-4"/>
          <w:sz w:val="32"/>
          <w:szCs w:val="32"/>
        </w:rPr>
      </w:pPr>
    </w:p>
    <w:p w14:paraId="656D7D82" w14:textId="77777777" w:rsidR="006C0EBF" w:rsidRPr="00650D85" w:rsidRDefault="006C0EBF">
      <w:pPr>
        <w:tabs>
          <w:tab w:val="left" w:pos="-720"/>
        </w:tabs>
        <w:suppressAutoHyphens/>
        <w:spacing w:line="240" w:lineRule="atLeast"/>
        <w:jc w:val="both"/>
        <w:rPr>
          <w:rFonts w:ascii="Arial" w:hAnsi="Arial" w:cs="Arial"/>
          <w:b/>
          <w:bCs/>
          <w:iCs/>
          <w:spacing w:val="-4"/>
        </w:rPr>
      </w:pPr>
    </w:p>
    <w:p w14:paraId="3474C795" w14:textId="77777777" w:rsidR="006C0EBF" w:rsidRPr="00650D85" w:rsidRDefault="006C0EBF">
      <w:pPr>
        <w:tabs>
          <w:tab w:val="left" w:pos="-720"/>
        </w:tabs>
        <w:suppressAutoHyphens/>
        <w:spacing w:line="240" w:lineRule="atLeast"/>
        <w:jc w:val="both"/>
        <w:rPr>
          <w:rFonts w:ascii="Arial" w:hAnsi="Arial" w:cs="Arial"/>
          <w:spacing w:val="-3"/>
        </w:rPr>
      </w:pPr>
    </w:p>
    <w:p w14:paraId="7F19736B" w14:textId="77777777" w:rsidR="006C0EBF" w:rsidRPr="00650D85" w:rsidRDefault="006C0EBF">
      <w:pPr>
        <w:tabs>
          <w:tab w:val="left" w:pos="-720"/>
        </w:tabs>
        <w:suppressAutoHyphens/>
        <w:spacing w:line="240" w:lineRule="atLeast"/>
        <w:jc w:val="both"/>
        <w:rPr>
          <w:rFonts w:ascii="Arial" w:hAnsi="Arial" w:cs="Arial"/>
          <w:spacing w:val="-3"/>
        </w:rPr>
      </w:pPr>
    </w:p>
    <w:p w14:paraId="0E6DDD57" w14:textId="77777777" w:rsidR="006C0EBF" w:rsidRPr="00650D85" w:rsidRDefault="006C0EBF">
      <w:pPr>
        <w:tabs>
          <w:tab w:val="left" w:pos="-720"/>
        </w:tabs>
        <w:suppressAutoHyphens/>
        <w:spacing w:line="240" w:lineRule="atLeast"/>
        <w:jc w:val="both"/>
        <w:rPr>
          <w:rFonts w:ascii="Arial" w:hAnsi="Arial" w:cs="Arial"/>
          <w:spacing w:val="-3"/>
        </w:rPr>
      </w:pPr>
    </w:p>
    <w:p w14:paraId="27D103AF" w14:textId="77777777" w:rsidR="006C0EBF" w:rsidRPr="00650D85" w:rsidRDefault="006C0EBF">
      <w:pPr>
        <w:tabs>
          <w:tab w:val="left" w:pos="-720"/>
        </w:tabs>
        <w:suppressAutoHyphens/>
        <w:spacing w:line="240" w:lineRule="atLeast"/>
        <w:jc w:val="both"/>
        <w:rPr>
          <w:rFonts w:ascii="Arial" w:hAnsi="Arial" w:cs="Arial"/>
          <w:spacing w:val="-3"/>
        </w:rPr>
      </w:pPr>
    </w:p>
    <w:p w14:paraId="18872971" w14:textId="77777777" w:rsidR="006C0EBF" w:rsidRPr="00650D85" w:rsidRDefault="006C0EBF">
      <w:pPr>
        <w:tabs>
          <w:tab w:val="left" w:pos="-720"/>
        </w:tabs>
        <w:suppressAutoHyphens/>
        <w:spacing w:line="240" w:lineRule="atLeast"/>
        <w:jc w:val="both"/>
        <w:rPr>
          <w:rFonts w:ascii="Arial" w:hAnsi="Arial" w:cs="Arial"/>
          <w:spacing w:val="-3"/>
        </w:rPr>
      </w:pPr>
    </w:p>
    <w:p w14:paraId="144D97DD" w14:textId="77777777" w:rsidR="006C0EBF" w:rsidRPr="00650D85" w:rsidRDefault="006C0EBF">
      <w:pPr>
        <w:tabs>
          <w:tab w:val="left" w:pos="-720"/>
        </w:tabs>
        <w:suppressAutoHyphens/>
        <w:spacing w:line="240" w:lineRule="atLeast"/>
        <w:jc w:val="both"/>
        <w:rPr>
          <w:rFonts w:ascii="Arial" w:hAnsi="Arial" w:cs="Arial"/>
          <w:spacing w:val="-3"/>
        </w:rPr>
      </w:pPr>
    </w:p>
    <w:p w14:paraId="7FC7BB85" w14:textId="77777777" w:rsidR="006C0EBF" w:rsidRPr="00650D85" w:rsidRDefault="006C0EBF">
      <w:pPr>
        <w:tabs>
          <w:tab w:val="left" w:pos="-720"/>
        </w:tabs>
        <w:suppressAutoHyphens/>
        <w:spacing w:line="240" w:lineRule="atLeast"/>
        <w:jc w:val="both"/>
        <w:rPr>
          <w:rFonts w:ascii="Arial" w:hAnsi="Arial" w:cs="Arial"/>
          <w:spacing w:val="-3"/>
        </w:rPr>
      </w:pPr>
    </w:p>
    <w:p w14:paraId="2C71CD09" w14:textId="77777777" w:rsidR="006C0EBF" w:rsidRPr="00650D85" w:rsidRDefault="006C0EBF">
      <w:pPr>
        <w:tabs>
          <w:tab w:val="left" w:pos="-720"/>
        </w:tabs>
        <w:suppressAutoHyphens/>
        <w:spacing w:line="240" w:lineRule="atLeast"/>
        <w:jc w:val="both"/>
        <w:rPr>
          <w:rFonts w:ascii="Arial" w:hAnsi="Arial" w:cs="Arial"/>
          <w:spacing w:val="-3"/>
        </w:rPr>
      </w:pPr>
    </w:p>
    <w:p w14:paraId="24D3A584" w14:textId="77777777" w:rsidR="006C0EBF" w:rsidRPr="00650D85" w:rsidRDefault="006C0EBF">
      <w:pPr>
        <w:tabs>
          <w:tab w:val="left" w:pos="-720"/>
        </w:tabs>
        <w:suppressAutoHyphens/>
        <w:spacing w:line="240" w:lineRule="atLeast"/>
        <w:jc w:val="both"/>
        <w:rPr>
          <w:rFonts w:ascii="Arial" w:hAnsi="Arial" w:cs="Arial"/>
          <w:spacing w:val="-3"/>
        </w:rPr>
      </w:pPr>
    </w:p>
    <w:p w14:paraId="66818B39" w14:textId="77777777" w:rsidR="006C0EBF" w:rsidRPr="00650D85" w:rsidRDefault="006C0EBF">
      <w:pPr>
        <w:tabs>
          <w:tab w:val="left" w:pos="-720"/>
        </w:tabs>
        <w:suppressAutoHyphens/>
        <w:spacing w:line="240" w:lineRule="atLeast"/>
        <w:jc w:val="both"/>
        <w:rPr>
          <w:rFonts w:ascii="Arial" w:hAnsi="Arial" w:cs="Arial"/>
          <w:spacing w:val="-3"/>
        </w:rPr>
      </w:pPr>
    </w:p>
    <w:p w14:paraId="12C6F47C" w14:textId="77777777" w:rsidR="006C0EBF" w:rsidRPr="00650D85" w:rsidRDefault="006C0EBF">
      <w:pPr>
        <w:tabs>
          <w:tab w:val="left" w:pos="-720"/>
        </w:tabs>
        <w:suppressAutoHyphens/>
        <w:spacing w:line="240" w:lineRule="atLeast"/>
        <w:jc w:val="both"/>
        <w:rPr>
          <w:rFonts w:ascii="Arial" w:hAnsi="Arial" w:cs="Arial"/>
          <w:spacing w:val="-3"/>
        </w:rPr>
      </w:pPr>
    </w:p>
    <w:p w14:paraId="759DE64D" w14:textId="77777777" w:rsidR="006C0EBF" w:rsidRPr="00650D85" w:rsidRDefault="006C0EBF">
      <w:pPr>
        <w:tabs>
          <w:tab w:val="left" w:pos="-720"/>
        </w:tabs>
        <w:suppressAutoHyphens/>
        <w:spacing w:line="240" w:lineRule="atLeast"/>
        <w:jc w:val="both"/>
        <w:rPr>
          <w:rFonts w:ascii="Arial" w:hAnsi="Arial" w:cs="Arial"/>
          <w:spacing w:val="-3"/>
        </w:rPr>
      </w:pPr>
    </w:p>
    <w:p w14:paraId="45990D16" w14:textId="77777777" w:rsidR="006C0EBF" w:rsidRPr="00650D85" w:rsidRDefault="006C0EBF">
      <w:pPr>
        <w:tabs>
          <w:tab w:val="left" w:pos="-720"/>
        </w:tabs>
        <w:suppressAutoHyphens/>
        <w:spacing w:line="240" w:lineRule="atLeast"/>
        <w:jc w:val="both"/>
        <w:rPr>
          <w:rFonts w:ascii="Arial" w:hAnsi="Arial" w:cs="Arial"/>
          <w:spacing w:val="-3"/>
        </w:rPr>
      </w:pPr>
    </w:p>
    <w:p w14:paraId="1B97DB3D" w14:textId="77777777" w:rsidR="006C0EBF" w:rsidRPr="00650D85" w:rsidRDefault="006C0EBF">
      <w:pPr>
        <w:tabs>
          <w:tab w:val="left" w:pos="-720"/>
        </w:tabs>
        <w:suppressAutoHyphens/>
        <w:spacing w:line="240" w:lineRule="atLeast"/>
        <w:jc w:val="both"/>
        <w:rPr>
          <w:rFonts w:ascii="Arial" w:hAnsi="Arial" w:cs="Arial"/>
          <w:spacing w:val="-3"/>
        </w:rPr>
      </w:pPr>
    </w:p>
    <w:p w14:paraId="2BC26943" w14:textId="77777777" w:rsidR="006C0EBF" w:rsidRPr="00650D85" w:rsidRDefault="006C0EBF">
      <w:pPr>
        <w:tabs>
          <w:tab w:val="left" w:pos="-720"/>
        </w:tabs>
        <w:suppressAutoHyphens/>
        <w:spacing w:line="240" w:lineRule="atLeast"/>
        <w:jc w:val="both"/>
        <w:rPr>
          <w:rFonts w:ascii="Arial" w:hAnsi="Arial" w:cs="Arial"/>
          <w:spacing w:val="-3"/>
        </w:rPr>
      </w:pPr>
    </w:p>
    <w:p w14:paraId="5C4CE85C" w14:textId="77777777" w:rsidR="006C0EBF" w:rsidRPr="00650D85" w:rsidRDefault="006C0EBF">
      <w:pPr>
        <w:tabs>
          <w:tab w:val="left" w:pos="-720"/>
        </w:tabs>
        <w:suppressAutoHyphens/>
        <w:spacing w:line="240" w:lineRule="atLeast"/>
        <w:jc w:val="both"/>
        <w:rPr>
          <w:rFonts w:ascii="Arial" w:hAnsi="Arial" w:cs="Arial"/>
          <w:spacing w:val="-3"/>
        </w:rPr>
      </w:pPr>
    </w:p>
    <w:p w14:paraId="0D7AF408" w14:textId="77777777" w:rsidR="006C0EBF" w:rsidRPr="00650D85" w:rsidRDefault="006C0EBF">
      <w:pPr>
        <w:tabs>
          <w:tab w:val="left" w:pos="-720"/>
        </w:tabs>
        <w:suppressAutoHyphens/>
        <w:spacing w:line="240" w:lineRule="atLeast"/>
        <w:jc w:val="both"/>
        <w:rPr>
          <w:rFonts w:ascii="Arial" w:hAnsi="Arial" w:cs="Arial"/>
          <w:spacing w:val="-3"/>
        </w:rPr>
      </w:pPr>
    </w:p>
    <w:p w14:paraId="40F08BE1" w14:textId="77777777" w:rsidR="006C0EBF" w:rsidRPr="00650D85" w:rsidRDefault="006C0EBF">
      <w:pPr>
        <w:tabs>
          <w:tab w:val="left" w:pos="-720"/>
        </w:tabs>
        <w:suppressAutoHyphens/>
        <w:spacing w:line="240" w:lineRule="atLeast"/>
        <w:jc w:val="both"/>
        <w:rPr>
          <w:rFonts w:ascii="Arial" w:hAnsi="Arial" w:cs="Arial"/>
          <w:spacing w:val="-3"/>
        </w:rPr>
      </w:pPr>
    </w:p>
    <w:p w14:paraId="673320AF" w14:textId="77777777" w:rsidR="006C0EBF" w:rsidRPr="00650D85" w:rsidRDefault="006C0EBF">
      <w:pPr>
        <w:tabs>
          <w:tab w:val="left" w:pos="-720"/>
        </w:tabs>
        <w:suppressAutoHyphens/>
        <w:spacing w:line="240" w:lineRule="atLeast"/>
        <w:jc w:val="both"/>
        <w:rPr>
          <w:rFonts w:ascii="Arial" w:hAnsi="Arial" w:cs="Arial"/>
          <w:spacing w:val="-3"/>
        </w:rPr>
      </w:pPr>
    </w:p>
    <w:p w14:paraId="2F79D3A2" w14:textId="1852E5E7" w:rsidR="006C0EBF" w:rsidRPr="003B2E80" w:rsidRDefault="006C0EBF" w:rsidP="003B2E80">
      <w:pPr>
        <w:pStyle w:val="Heading2"/>
        <w:jc w:val="center"/>
        <w:rPr>
          <w:u w:val="none"/>
        </w:rPr>
      </w:pPr>
      <w:r w:rsidRPr="00650D85">
        <w:br w:type="page"/>
      </w:r>
      <w:bookmarkStart w:id="28" w:name="_Toc186913749"/>
      <w:bookmarkStart w:id="29" w:name="_Toc186914418"/>
      <w:r w:rsidRPr="003B2E80">
        <w:rPr>
          <w:sz w:val="28"/>
          <w:szCs w:val="28"/>
          <w:u w:val="none"/>
        </w:rPr>
        <w:lastRenderedPageBreak/>
        <w:t>SITE ANALYSIS</w:t>
      </w:r>
      <w:bookmarkEnd w:id="28"/>
      <w:bookmarkEnd w:id="29"/>
    </w:p>
    <w:p w14:paraId="6FB8C391" w14:textId="77777777" w:rsidR="006C0EBF" w:rsidRPr="00650D85" w:rsidRDefault="006C0EBF">
      <w:pPr>
        <w:tabs>
          <w:tab w:val="left" w:pos="-720"/>
        </w:tabs>
        <w:suppressAutoHyphens/>
        <w:spacing w:line="240" w:lineRule="atLeast"/>
        <w:jc w:val="both"/>
        <w:rPr>
          <w:rFonts w:ascii="Arial" w:hAnsi="Arial" w:cs="Arial"/>
          <w:spacing w:val="-3"/>
        </w:rPr>
      </w:pPr>
    </w:p>
    <w:p w14:paraId="1E338A17" w14:textId="77777777" w:rsidR="006C0EBF" w:rsidRPr="00650D85" w:rsidRDefault="006C0EBF">
      <w:pPr>
        <w:tabs>
          <w:tab w:val="left" w:pos="-720"/>
        </w:tabs>
        <w:suppressAutoHyphens/>
        <w:spacing w:line="240" w:lineRule="atLeast"/>
        <w:jc w:val="both"/>
        <w:rPr>
          <w:rFonts w:ascii="Arial" w:hAnsi="Arial" w:cs="Arial"/>
          <w:spacing w:val="-3"/>
        </w:rPr>
      </w:pPr>
    </w:p>
    <w:p w14:paraId="3A4543F0"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Location</w:t>
      </w:r>
    </w:p>
    <w:p w14:paraId="0E4C0EC7" w14:textId="77777777" w:rsidR="006C0EBF" w:rsidRPr="00650D85" w:rsidRDefault="006C0EBF">
      <w:pPr>
        <w:tabs>
          <w:tab w:val="left" w:pos="-720"/>
        </w:tabs>
        <w:suppressAutoHyphens/>
        <w:spacing w:line="240" w:lineRule="atLeast"/>
        <w:jc w:val="both"/>
        <w:rPr>
          <w:rFonts w:ascii="Arial" w:hAnsi="Arial" w:cs="Arial"/>
          <w:spacing w:val="-3"/>
        </w:rPr>
      </w:pPr>
    </w:p>
    <w:p w14:paraId="16DFB1CD" w14:textId="67BFD31D" w:rsidR="006C0EBF" w:rsidRPr="00650D85" w:rsidRDefault="005B78BD">
      <w:pPr>
        <w:tabs>
          <w:tab w:val="left" w:pos="-720"/>
        </w:tabs>
        <w:suppressAutoHyphens/>
        <w:spacing w:line="240" w:lineRule="atLeast"/>
        <w:jc w:val="both"/>
        <w:rPr>
          <w:rFonts w:ascii="Arial" w:hAnsi="Arial" w:cs="Arial"/>
          <w:spacing w:val="-3"/>
        </w:rPr>
      </w:pPr>
      <w:r>
        <w:t xml:space="preserve">The subject site is </w:t>
      </w:r>
      <w:r w:rsidR="00476953">
        <w:t>{</w:t>
      </w:r>
      <w:proofErr w:type="spellStart"/>
      <w:proofErr w:type="gramStart"/>
      <w:r w:rsidR="00946EF3">
        <w:t>su</w:t>
      </w:r>
      <w:r w:rsidR="00CE7702">
        <w:t>b</w:t>
      </w:r>
      <w:r w:rsidR="00946EF3">
        <w:t>ject.analysis</w:t>
      </w:r>
      <w:proofErr w:type="gramEnd"/>
      <w:r w:rsidR="00946EF3">
        <w:t>.location</w:t>
      </w:r>
      <w:proofErr w:type="spellEnd"/>
      <w:r w:rsidR="00476953">
        <w:t>}</w:t>
      </w:r>
    </w:p>
    <w:p w14:paraId="1EB4C038" w14:textId="77777777" w:rsidR="006C0EBF" w:rsidRPr="00650D85" w:rsidRDefault="006C0EBF">
      <w:pPr>
        <w:tabs>
          <w:tab w:val="left" w:pos="-720"/>
        </w:tabs>
        <w:suppressAutoHyphens/>
        <w:spacing w:line="240" w:lineRule="atLeast"/>
        <w:jc w:val="both"/>
        <w:rPr>
          <w:rFonts w:ascii="Arial" w:hAnsi="Arial" w:cs="Arial"/>
          <w:spacing w:val="-3"/>
        </w:rPr>
      </w:pPr>
    </w:p>
    <w:p w14:paraId="173EE768"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63404A0F" w14:textId="77777777" w:rsidR="006C0EBF" w:rsidRPr="00AF56BD"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 xml:space="preserve">Size and </w:t>
      </w:r>
      <w:r w:rsidRPr="00AF56BD">
        <w:rPr>
          <w:rFonts w:ascii="Arial" w:hAnsi="Arial" w:cs="Arial"/>
          <w:b/>
          <w:bCs/>
          <w:spacing w:val="-3"/>
          <w:u w:val="single"/>
        </w:rPr>
        <w:t>Configuration</w:t>
      </w:r>
    </w:p>
    <w:p w14:paraId="34661404" w14:textId="77777777" w:rsidR="006C0EBF" w:rsidRPr="00AF56BD" w:rsidRDefault="006C0EBF">
      <w:pPr>
        <w:tabs>
          <w:tab w:val="left" w:pos="-720"/>
        </w:tabs>
        <w:suppressAutoHyphens/>
        <w:spacing w:line="240" w:lineRule="atLeast"/>
        <w:jc w:val="both"/>
        <w:rPr>
          <w:rFonts w:ascii="Arial" w:hAnsi="Arial" w:cs="Arial"/>
          <w:spacing w:val="-3"/>
        </w:rPr>
      </w:pPr>
    </w:p>
    <w:p w14:paraId="4B1AACE0" w14:textId="64CF8B42" w:rsidR="006C0EBF" w:rsidRPr="00A74EBE" w:rsidRDefault="00476953">
      <w:pPr>
        <w:tabs>
          <w:tab w:val="left" w:pos="-720"/>
        </w:tabs>
        <w:suppressAutoHyphens/>
        <w:spacing w:line="240" w:lineRule="atLeast"/>
        <w:jc w:val="both"/>
        <w:rPr>
          <w:rFonts w:ascii="Arial" w:hAnsi="Arial" w:cs="Arial"/>
          <w:spacing w:val="-3"/>
        </w:rPr>
      </w:pPr>
      <w:r>
        <w:t>{</w:t>
      </w:r>
      <w:proofErr w:type="spellStart"/>
      <w:proofErr w:type="gramStart"/>
      <w:r w:rsidR="00CF4BBB">
        <w:t>subject.analysis</w:t>
      </w:r>
      <w:proofErr w:type="gramEnd"/>
      <w:r w:rsidR="00CF4BBB">
        <w:t>.sizeAndConfig</w:t>
      </w:r>
      <w:proofErr w:type="spellEnd"/>
      <w:r>
        <w:t>}</w:t>
      </w:r>
    </w:p>
    <w:p w14:paraId="5966FBE5" w14:textId="77777777" w:rsidR="000531C5" w:rsidRDefault="000531C5">
      <w:pPr>
        <w:tabs>
          <w:tab w:val="left" w:pos="-720"/>
        </w:tabs>
        <w:suppressAutoHyphens/>
        <w:spacing w:line="240" w:lineRule="atLeast"/>
        <w:jc w:val="both"/>
        <w:rPr>
          <w:rFonts w:ascii="Arial" w:hAnsi="Arial" w:cs="Arial"/>
          <w:b/>
          <w:bCs/>
          <w:spacing w:val="-3"/>
          <w:u w:val="single"/>
        </w:rPr>
      </w:pPr>
    </w:p>
    <w:p w14:paraId="5EDA56F5" w14:textId="77777777" w:rsidR="00E7052A" w:rsidRPr="00AF56BD" w:rsidRDefault="00E7052A">
      <w:pPr>
        <w:tabs>
          <w:tab w:val="left" w:pos="-720"/>
        </w:tabs>
        <w:suppressAutoHyphens/>
        <w:spacing w:line="240" w:lineRule="atLeast"/>
        <w:jc w:val="both"/>
        <w:rPr>
          <w:rFonts w:ascii="Arial" w:hAnsi="Arial" w:cs="Arial"/>
          <w:b/>
          <w:bCs/>
          <w:spacing w:val="-3"/>
          <w:u w:val="single"/>
        </w:rPr>
      </w:pPr>
    </w:p>
    <w:p w14:paraId="7946DBE1" w14:textId="77777777" w:rsidR="006C0EBF" w:rsidRPr="00A505BA" w:rsidRDefault="006C0EBF">
      <w:pPr>
        <w:tabs>
          <w:tab w:val="left" w:pos="-720"/>
        </w:tabs>
        <w:suppressAutoHyphens/>
        <w:spacing w:line="240" w:lineRule="atLeast"/>
        <w:jc w:val="both"/>
        <w:rPr>
          <w:rFonts w:ascii="Arial" w:hAnsi="Arial" w:cs="Arial"/>
          <w:b/>
          <w:bCs/>
          <w:spacing w:val="-3"/>
        </w:rPr>
      </w:pPr>
      <w:r w:rsidRPr="00AF56BD">
        <w:rPr>
          <w:rFonts w:ascii="Arial" w:hAnsi="Arial" w:cs="Arial"/>
          <w:b/>
          <w:bCs/>
          <w:spacing w:val="-3"/>
          <w:u w:val="single"/>
        </w:rPr>
        <w:t>Frontage and Accessibility</w:t>
      </w:r>
    </w:p>
    <w:p w14:paraId="2E6E2FA4" w14:textId="77777777" w:rsidR="006C0EBF" w:rsidRPr="00A505BA" w:rsidRDefault="006C0EBF">
      <w:pPr>
        <w:tabs>
          <w:tab w:val="left" w:pos="-720"/>
        </w:tabs>
        <w:suppressAutoHyphens/>
        <w:spacing w:line="240" w:lineRule="atLeast"/>
        <w:jc w:val="both"/>
        <w:rPr>
          <w:rFonts w:ascii="Arial" w:hAnsi="Arial" w:cs="Arial"/>
          <w:spacing w:val="-3"/>
        </w:rPr>
      </w:pPr>
    </w:p>
    <w:p w14:paraId="54266571" w14:textId="6D9ECF94" w:rsidR="000531C5" w:rsidRPr="00A505BA" w:rsidRDefault="00476953">
      <w:pPr>
        <w:tabs>
          <w:tab w:val="left" w:pos="-720"/>
        </w:tabs>
        <w:suppressAutoHyphens/>
        <w:spacing w:line="240" w:lineRule="atLeast"/>
        <w:jc w:val="both"/>
        <w:rPr>
          <w:rFonts w:ascii="Arial" w:hAnsi="Arial" w:cs="Arial"/>
          <w:bCs/>
          <w:spacing w:val="-3"/>
          <w:u w:val="single"/>
        </w:rPr>
      </w:pPr>
      <w:r>
        <w:t>{</w:t>
      </w:r>
      <w:proofErr w:type="spellStart"/>
      <w:proofErr w:type="gramStart"/>
      <w:r w:rsidR="00CF4BBB">
        <w:t>subject.analysis</w:t>
      </w:r>
      <w:proofErr w:type="gramEnd"/>
      <w:r w:rsidR="00CF4BBB">
        <w:t>.frontageAndAccessibility</w:t>
      </w:r>
      <w:proofErr w:type="spellEnd"/>
      <w:r>
        <w:t>}</w:t>
      </w:r>
    </w:p>
    <w:p w14:paraId="600E8919" w14:textId="77777777" w:rsidR="006C0EBF" w:rsidRDefault="006C0EBF">
      <w:pPr>
        <w:tabs>
          <w:tab w:val="left" w:pos="-720"/>
        </w:tabs>
        <w:suppressAutoHyphens/>
        <w:spacing w:line="240" w:lineRule="atLeast"/>
        <w:jc w:val="both"/>
        <w:rPr>
          <w:rFonts w:ascii="Arial" w:hAnsi="Arial" w:cs="Arial"/>
          <w:b/>
          <w:bCs/>
          <w:spacing w:val="-3"/>
          <w:u w:val="single"/>
        </w:rPr>
      </w:pPr>
    </w:p>
    <w:p w14:paraId="28AE7740" w14:textId="77777777" w:rsidR="00CF4BBB" w:rsidRPr="00650D85" w:rsidRDefault="00CF4BBB">
      <w:pPr>
        <w:tabs>
          <w:tab w:val="left" w:pos="-720"/>
        </w:tabs>
        <w:suppressAutoHyphens/>
        <w:spacing w:line="240" w:lineRule="atLeast"/>
        <w:jc w:val="both"/>
        <w:rPr>
          <w:rFonts w:ascii="Arial" w:hAnsi="Arial" w:cs="Arial"/>
          <w:b/>
          <w:bCs/>
          <w:spacing w:val="-3"/>
          <w:u w:val="single"/>
        </w:rPr>
      </w:pPr>
    </w:p>
    <w:p w14:paraId="48218CB2"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Topography/Drainage</w:t>
      </w:r>
    </w:p>
    <w:p w14:paraId="4A1F5637" w14:textId="77777777" w:rsidR="006C0EBF" w:rsidRPr="00650D85" w:rsidRDefault="006C0EBF">
      <w:pPr>
        <w:tabs>
          <w:tab w:val="left" w:pos="-720"/>
        </w:tabs>
        <w:suppressAutoHyphens/>
        <w:spacing w:line="240" w:lineRule="atLeast"/>
        <w:jc w:val="both"/>
        <w:rPr>
          <w:rFonts w:ascii="Arial" w:hAnsi="Arial" w:cs="Arial"/>
          <w:spacing w:val="-3"/>
        </w:rPr>
      </w:pPr>
    </w:p>
    <w:p w14:paraId="2F3B55BF"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The topography of the property appears to be basically level; however, there appears to enough slope to allow for adequate water drainage. </w:t>
      </w:r>
    </w:p>
    <w:p w14:paraId="12554B18" w14:textId="77777777" w:rsidR="006C0EBF" w:rsidRPr="00650D85" w:rsidRDefault="006C0EBF">
      <w:pPr>
        <w:tabs>
          <w:tab w:val="left" w:pos="-720"/>
        </w:tabs>
        <w:suppressAutoHyphens/>
        <w:spacing w:line="240" w:lineRule="atLeast"/>
        <w:jc w:val="both"/>
        <w:rPr>
          <w:rFonts w:ascii="Arial" w:hAnsi="Arial" w:cs="Arial"/>
          <w:spacing w:val="-3"/>
        </w:rPr>
      </w:pPr>
    </w:p>
    <w:p w14:paraId="6D2E8EDD" w14:textId="77777777" w:rsidR="006C0EBF" w:rsidRPr="00650D85" w:rsidRDefault="006C0EBF">
      <w:pPr>
        <w:tabs>
          <w:tab w:val="left" w:pos="-720"/>
        </w:tabs>
        <w:suppressAutoHyphens/>
        <w:spacing w:line="240" w:lineRule="atLeast"/>
        <w:jc w:val="both"/>
        <w:rPr>
          <w:rFonts w:ascii="Arial" w:hAnsi="Arial" w:cs="Arial"/>
          <w:spacing w:val="-3"/>
        </w:rPr>
      </w:pPr>
    </w:p>
    <w:p w14:paraId="2E2BA880"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Soil and Subsoil Conditions</w:t>
      </w:r>
    </w:p>
    <w:p w14:paraId="5BEC05D9" w14:textId="77777777" w:rsidR="006C0EBF" w:rsidRPr="00650D85" w:rsidRDefault="006C0EBF">
      <w:pPr>
        <w:tabs>
          <w:tab w:val="left" w:pos="-720"/>
        </w:tabs>
        <w:suppressAutoHyphens/>
        <w:spacing w:line="240" w:lineRule="atLeast"/>
        <w:jc w:val="both"/>
        <w:rPr>
          <w:rFonts w:ascii="Arial" w:hAnsi="Arial" w:cs="Arial"/>
          <w:spacing w:val="-3"/>
        </w:rPr>
      </w:pPr>
    </w:p>
    <w:p w14:paraId="08A93D63"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The appraiser was not furnished a soil or subsoil survey; however, it is assumed that the soil and subsoil conditions are typical of the West Texas Area and will not require excess footings and/or foundations.  The appraiser, however, is not qualified to detect any defective condition, so the client is urged to retain an expert in the field if desired.</w:t>
      </w:r>
    </w:p>
    <w:p w14:paraId="5FA4B37D" w14:textId="77777777" w:rsidR="006C0EBF" w:rsidRPr="00650D85" w:rsidRDefault="006C0EBF">
      <w:pPr>
        <w:pStyle w:val="Heading4"/>
        <w:rPr>
          <w:rFonts w:ascii="Arial" w:hAnsi="Arial" w:cs="Arial"/>
        </w:rPr>
      </w:pPr>
      <w:r w:rsidRPr="00650D85">
        <w:rPr>
          <w:rFonts w:ascii="Arial" w:hAnsi="Arial" w:cs="Arial"/>
        </w:rPr>
        <w:br w:type="page"/>
      </w:r>
      <w:r w:rsidRPr="00650D85">
        <w:rPr>
          <w:rFonts w:ascii="Arial" w:hAnsi="Arial" w:cs="Arial"/>
        </w:rPr>
        <w:lastRenderedPageBreak/>
        <w:t>Zoning</w:t>
      </w:r>
    </w:p>
    <w:p w14:paraId="4C86A8E9"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650ADF10" w14:textId="77777777" w:rsidR="00692F60" w:rsidRPr="00650D85" w:rsidRDefault="004F1B31" w:rsidP="00692F60">
      <w:pPr>
        <w:tabs>
          <w:tab w:val="left" w:pos="-720"/>
        </w:tabs>
        <w:rPr>
          <w:rFonts w:ascii="Arial" w:hAnsi="Arial" w:cs="Arial"/>
          <w:bCs/>
        </w:rPr>
      </w:pPr>
      <w:r>
        <w:rPr>
          <w:rFonts w:ascii="Arial" w:hAnsi="Arial" w:cs="Arial"/>
          <w:bCs/>
        </w:rPr>
        <w:t xml:space="preserve">The subject property is located </w:t>
      </w:r>
      <w:r w:rsidR="005638CF" w:rsidRPr="00047F31">
        <w:rPr>
          <w:rFonts w:ascii="Arial" w:hAnsi="Arial" w:cs="Arial"/>
          <w:bCs/>
          <w:highlight w:val="yellow"/>
        </w:rPr>
        <w:t>outside</w:t>
      </w:r>
      <w:r w:rsidRPr="00047F31">
        <w:rPr>
          <w:rFonts w:ascii="Arial" w:hAnsi="Arial" w:cs="Arial"/>
          <w:bCs/>
          <w:highlight w:val="yellow"/>
        </w:rPr>
        <w:t xml:space="preserve"> the City Limits</w:t>
      </w:r>
      <w:r w:rsidR="00737FD0" w:rsidRPr="00047F31">
        <w:rPr>
          <w:rFonts w:ascii="Arial" w:hAnsi="Arial" w:cs="Arial"/>
          <w:bCs/>
          <w:highlight w:val="yellow"/>
        </w:rPr>
        <w:t xml:space="preserve"> of Midland</w:t>
      </w:r>
      <w:r w:rsidR="005638CF" w:rsidRPr="00047F31">
        <w:rPr>
          <w:rFonts w:ascii="Arial" w:hAnsi="Arial" w:cs="Arial"/>
          <w:bCs/>
          <w:highlight w:val="yellow"/>
        </w:rPr>
        <w:t xml:space="preserve"> so is not subject to city zoning ordinances and </w:t>
      </w:r>
      <w:r w:rsidR="00406994" w:rsidRPr="00047F31">
        <w:rPr>
          <w:rFonts w:ascii="Arial" w:hAnsi="Arial" w:cs="Arial"/>
          <w:bCs/>
          <w:highlight w:val="yellow"/>
        </w:rPr>
        <w:t>regulations</w:t>
      </w:r>
    </w:p>
    <w:p w14:paraId="6D1C62A5"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75013B1D" w14:textId="77777777" w:rsidR="00B8112D" w:rsidRPr="00650D85" w:rsidRDefault="00B8112D" w:rsidP="002A085C">
      <w:pPr>
        <w:pStyle w:val="Heading4"/>
        <w:rPr>
          <w:rFonts w:ascii="Arial" w:hAnsi="Arial" w:cs="Arial"/>
        </w:rPr>
      </w:pPr>
    </w:p>
    <w:p w14:paraId="4B45CC62" w14:textId="77777777" w:rsidR="006C0EBF" w:rsidRPr="00AF56BD" w:rsidRDefault="001A76B2" w:rsidP="003B2E80">
      <w:pPr>
        <w:pStyle w:val="Heading2"/>
        <w:rPr>
          <w:u w:val="none"/>
        </w:rPr>
      </w:pPr>
      <w:bookmarkStart w:id="30" w:name="_Toc186913750"/>
      <w:bookmarkStart w:id="31" w:name="_Toc186914419"/>
      <w:r>
        <w:t>Ad Valorem</w:t>
      </w:r>
      <w:r w:rsidR="006C0EBF" w:rsidRPr="00AF56BD">
        <w:t xml:space="preserve"> Taxes</w:t>
      </w:r>
      <w:bookmarkEnd w:id="30"/>
      <w:bookmarkEnd w:id="31"/>
    </w:p>
    <w:p w14:paraId="4FBEA763" w14:textId="77777777" w:rsidR="006C0EBF" w:rsidRPr="00AF56BD" w:rsidRDefault="006C0EBF">
      <w:pPr>
        <w:tabs>
          <w:tab w:val="left" w:pos="-720"/>
        </w:tabs>
        <w:suppressAutoHyphens/>
        <w:spacing w:line="240" w:lineRule="atLeast"/>
        <w:rPr>
          <w:rFonts w:ascii="Arial" w:hAnsi="Arial" w:cs="Arial"/>
          <w:spacing w:val="-3"/>
        </w:rPr>
      </w:pPr>
    </w:p>
    <w:p w14:paraId="60286E5C" w14:textId="7019C80D" w:rsidR="00B8112D" w:rsidRPr="00AF56BD" w:rsidRDefault="00476953" w:rsidP="00A363E3">
      <w:pPr>
        <w:tabs>
          <w:tab w:val="left" w:pos="-720"/>
        </w:tabs>
        <w:suppressAutoHyphens/>
        <w:spacing w:line="240" w:lineRule="atLeast"/>
        <w:rPr>
          <w:rFonts w:ascii="Arial" w:hAnsi="Arial" w:cs="Arial"/>
          <w:spacing w:val="-3"/>
        </w:rPr>
      </w:pPr>
      <w:r>
        <w:t>{</w:t>
      </w:r>
      <w:proofErr w:type="spellStart"/>
      <w:proofErr w:type="gramStart"/>
      <w:r w:rsidR="00CF4BBB">
        <w:t>subject.adValoremTaxes</w:t>
      </w:r>
      <w:proofErr w:type="spellEnd"/>
      <w:proofErr w:type="gramEnd"/>
      <w:r>
        <w:t>}</w:t>
      </w:r>
      <w:r w:rsidR="00CF4BBB">
        <w:t xml:space="preserve">   </w:t>
      </w:r>
    </w:p>
    <w:p w14:paraId="0A1EA0C2" w14:textId="77777777" w:rsidR="003B36B0" w:rsidRPr="00AF56BD" w:rsidRDefault="003B36B0">
      <w:pPr>
        <w:tabs>
          <w:tab w:val="left" w:pos="-720"/>
        </w:tabs>
        <w:suppressAutoHyphens/>
        <w:spacing w:line="240" w:lineRule="atLeast"/>
        <w:rPr>
          <w:rFonts w:ascii="Arial" w:hAnsi="Arial" w:cs="Arial"/>
          <w:b/>
          <w:bCs/>
          <w:spacing w:val="-3"/>
          <w:u w:val="single"/>
        </w:rPr>
      </w:pPr>
    </w:p>
    <w:p w14:paraId="5409E414" w14:textId="77777777" w:rsidR="00DF4E87" w:rsidRDefault="00DF4E87">
      <w:pPr>
        <w:tabs>
          <w:tab w:val="left" w:pos="-720"/>
        </w:tabs>
        <w:suppressAutoHyphens/>
        <w:spacing w:line="240" w:lineRule="atLeast"/>
        <w:rPr>
          <w:rFonts w:ascii="Arial" w:hAnsi="Arial" w:cs="Arial"/>
          <w:b/>
          <w:bCs/>
          <w:spacing w:val="-3"/>
          <w:u w:val="single"/>
        </w:rPr>
      </w:pPr>
    </w:p>
    <w:p w14:paraId="1A7FB68C" w14:textId="77777777" w:rsidR="006C0EBF" w:rsidRPr="00AF56BD" w:rsidRDefault="006C0EBF">
      <w:pPr>
        <w:tabs>
          <w:tab w:val="left" w:pos="-720"/>
        </w:tabs>
        <w:suppressAutoHyphens/>
        <w:spacing w:line="240" w:lineRule="atLeast"/>
        <w:rPr>
          <w:rFonts w:ascii="Arial" w:hAnsi="Arial" w:cs="Arial"/>
          <w:spacing w:val="-3"/>
        </w:rPr>
      </w:pPr>
      <w:r w:rsidRPr="00AF56BD">
        <w:rPr>
          <w:rFonts w:ascii="Arial" w:hAnsi="Arial" w:cs="Arial"/>
          <w:b/>
          <w:bCs/>
          <w:spacing w:val="-3"/>
          <w:u w:val="single"/>
        </w:rPr>
        <w:t>Flood Plain</w:t>
      </w:r>
    </w:p>
    <w:p w14:paraId="308AE630" w14:textId="77777777" w:rsidR="006C0EBF" w:rsidRPr="00AF56BD" w:rsidRDefault="006C0EBF">
      <w:pPr>
        <w:tabs>
          <w:tab w:val="left" w:pos="-720"/>
        </w:tabs>
        <w:suppressAutoHyphens/>
        <w:spacing w:line="240" w:lineRule="atLeast"/>
        <w:jc w:val="both"/>
        <w:rPr>
          <w:rFonts w:ascii="Arial" w:hAnsi="Arial" w:cs="Arial"/>
          <w:spacing w:val="-3"/>
        </w:rPr>
      </w:pPr>
    </w:p>
    <w:p w14:paraId="5BAD844C" w14:textId="2B7B0CE2" w:rsidR="006C0EBF" w:rsidRPr="003B36B0" w:rsidRDefault="006C0EBF">
      <w:pPr>
        <w:tabs>
          <w:tab w:val="left" w:pos="-720"/>
        </w:tabs>
        <w:suppressAutoHyphens/>
        <w:spacing w:line="240" w:lineRule="atLeast"/>
        <w:jc w:val="both"/>
        <w:rPr>
          <w:rFonts w:ascii="Arial" w:hAnsi="Arial" w:cs="Arial"/>
          <w:spacing w:val="-3"/>
        </w:rPr>
      </w:pPr>
      <w:r>
        <w:t xml:space="preserve">According to Flood Insurance Rate Map </w:t>
      </w:r>
      <w:r w:rsidR="00476953">
        <w:t>{</w:t>
      </w:r>
      <w:proofErr w:type="spellStart"/>
      <w:proofErr w:type="gramStart"/>
      <w:r>
        <w:t>subject.floodMap.number</w:t>
      </w:r>
      <w:proofErr w:type="spellEnd"/>
      <w:proofErr w:type="gramEnd"/>
      <w:r w:rsidR="00476953">
        <w:t>}</w:t>
      </w:r>
      <w:r>
        <w:t xml:space="preserve">, of </w:t>
      </w:r>
      <w:r w:rsidR="00476953">
        <w:t>{</w:t>
      </w:r>
      <w:proofErr w:type="spellStart"/>
      <w:r>
        <w:t>subject.floodMap.date</w:t>
      </w:r>
      <w:proofErr w:type="spellEnd"/>
      <w:r w:rsidR="00476953">
        <w:t>}</w:t>
      </w:r>
      <w:r>
        <w:t xml:space="preserve">, </w:t>
      </w:r>
      <w:r w:rsidR="00476953">
        <w:t>{</w:t>
      </w:r>
      <w:proofErr w:type="spellStart"/>
      <w:r>
        <w:t>subject.floodMap.description</w:t>
      </w:r>
      <w:proofErr w:type="spellEnd"/>
      <w:r w:rsidR="00476953">
        <w:t>}</w:t>
      </w:r>
      <w:r>
        <w:t>. Flood map included for verification.</w:t>
      </w:r>
    </w:p>
    <w:p w14:paraId="2AB92EAD" w14:textId="77777777" w:rsidR="006C0EBF" w:rsidRPr="003B36B0" w:rsidRDefault="006C0EBF">
      <w:pPr>
        <w:tabs>
          <w:tab w:val="left" w:pos="-720"/>
        </w:tabs>
        <w:suppressAutoHyphens/>
        <w:spacing w:line="240" w:lineRule="atLeast"/>
        <w:jc w:val="both"/>
        <w:rPr>
          <w:rFonts w:ascii="Arial" w:hAnsi="Arial" w:cs="Arial"/>
          <w:b/>
          <w:bCs/>
          <w:spacing w:val="-3"/>
          <w:u w:val="single"/>
        </w:rPr>
      </w:pPr>
    </w:p>
    <w:p w14:paraId="1D407F3D" w14:textId="77777777" w:rsidR="00DF4E87" w:rsidRDefault="00DF4E87">
      <w:pPr>
        <w:tabs>
          <w:tab w:val="left" w:pos="-720"/>
        </w:tabs>
        <w:suppressAutoHyphens/>
        <w:spacing w:line="240" w:lineRule="atLeast"/>
        <w:jc w:val="both"/>
        <w:rPr>
          <w:rFonts w:ascii="Arial" w:hAnsi="Arial" w:cs="Arial"/>
          <w:b/>
          <w:bCs/>
          <w:spacing w:val="-3"/>
          <w:u w:val="single"/>
        </w:rPr>
      </w:pPr>
    </w:p>
    <w:p w14:paraId="4E5DF936" w14:textId="77777777" w:rsidR="006C0EBF" w:rsidRPr="00650D85" w:rsidRDefault="006C0EBF">
      <w:pPr>
        <w:tabs>
          <w:tab w:val="left" w:pos="-720"/>
        </w:tabs>
        <w:suppressAutoHyphens/>
        <w:spacing w:line="240" w:lineRule="atLeast"/>
        <w:jc w:val="both"/>
        <w:rPr>
          <w:rFonts w:ascii="Arial" w:hAnsi="Arial" w:cs="Arial"/>
          <w:b/>
          <w:bCs/>
          <w:spacing w:val="-3"/>
        </w:rPr>
      </w:pPr>
      <w:r w:rsidRPr="00650D85">
        <w:rPr>
          <w:rFonts w:ascii="Arial" w:hAnsi="Arial" w:cs="Arial"/>
          <w:b/>
          <w:bCs/>
          <w:spacing w:val="-3"/>
          <w:u w:val="single"/>
        </w:rPr>
        <w:t>Utilities and Public Services</w:t>
      </w:r>
    </w:p>
    <w:p w14:paraId="062E7359" w14:textId="77777777" w:rsidR="006C0EBF" w:rsidRPr="00650D85" w:rsidRDefault="006C0EBF">
      <w:pPr>
        <w:tabs>
          <w:tab w:val="left" w:pos="-720"/>
        </w:tabs>
        <w:suppressAutoHyphens/>
        <w:spacing w:line="240" w:lineRule="atLeast"/>
        <w:jc w:val="both"/>
        <w:rPr>
          <w:rFonts w:ascii="Arial" w:hAnsi="Arial" w:cs="Arial"/>
          <w:spacing w:val="-3"/>
        </w:rPr>
      </w:pPr>
    </w:p>
    <w:p w14:paraId="3F0BD1EF"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ab/>
      </w:r>
      <w:r w:rsidRPr="00650D85">
        <w:rPr>
          <w:rFonts w:ascii="Arial" w:hAnsi="Arial" w:cs="Arial"/>
          <w:spacing w:val="-3"/>
          <w:u w:val="single"/>
        </w:rPr>
        <w:t xml:space="preserve">Utilities/Services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u w:val="single"/>
        </w:rPr>
        <w:t>Provided B</w:t>
      </w:r>
      <w:r w:rsidR="00CF4BBB">
        <w:rPr>
          <w:rFonts w:ascii="Arial" w:hAnsi="Arial" w:cs="Arial"/>
          <w:spacing w:val="-3"/>
          <w:u w:val="single"/>
        </w:rPr>
        <w:t xml:space="preserve">y           </w:t>
      </w:r>
      <w:proofErr w:type="gramStart"/>
      <w:r w:rsidR="00CF4BBB">
        <w:rPr>
          <w:rFonts w:ascii="Arial" w:hAnsi="Arial" w:cs="Arial"/>
          <w:spacing w:val="-3"/>
          <w:u w:val="single"/>
        </w:rPr>
        <w:t xml:space="preserve">  .</w:t>
      </w:r>
      <w:proofErr w:type="gramEnd"/>
      <w:r w:rsidR="00CF4BBB">
        <w:rPr>
          <w:rFonts w:ascii="Arial" w:hAnsi="Arial" w:cs="Arial"/>
          <w:spacing w:val="-3"/>
          <w:u w:val="single"/>
        </w:rPr>
        <w:t xml:space="preserve"> </w:t>
      </w:r>
      <w:r w:rsidRPr="00650D85">
        <w:rPr>
          <w:rFonts w:ascii="Arial" w:hAnsi="Arial" w:cs="Arial"/>
          <w:spacing w:val="-3"/>
          <w:u w:val="single"/>
        </w:rPr>
        <w:t xml:space="preserve">       </w:t>
      </w:r>
      <w:r w:rsidRPr="00650D85">
        <w:rPr>
          <w:rFonts w:ascii="Arial" w:hAnsi="Arial" w:cs="Arial"/>
          <w:spacing w:val="-3"/>
        </w:rPr>
        <w:t xml:space="preserve">                    </w:t>
      </w:r>
    </w:p>
    <w:p w14:paraId="438184EE" w14:textId="55C9A464" w:rsidR="006C0EBF" w:rsidRPr="00650D85" w:rsidRDefault="006C0EBF">
      <w:pPr>
        <w:tabs>
          <w:tab w:val="left" w:pos="-720"/>
        </w:tabs>
        <w:suppressAutoHyphens/>
        <w:spacing w:line="240" w:lineRule="atLeast"/>
        <w:jc w:val="both"/>
        <w:rPr>
          <w:rFonts w:ascii="Arial" w:hAnsi="Arial" w:cs="Arial"/>
          <w:spacing w:val="-3"/>
        </w:rPr>
      </w:pPr>
      <w:r>
        <w:tab/>
        <w:t>Electricity</w:t>
      </w:r>
      <w:r>
        <w:tab/>
      </w:r>
      <w:r>
        <w:tab/>
      </w:r>
      <w:r>
        <w:tab/>
      </w:r>
      <w:r>
        <w:tab/>
      </w:r>
      <w:r w:rsidR="00476953">
        <w:t>{</w:t>
      </w:r>
      <w:proofErr w:type="spellStart"/>
      <w:proofErr w:type="gramStart"/>
      <w:r>
        <w:t>subject.utilities</w:t>
      </w:r>
      <w:proofErr w:type="gramEnd"/>
      <w:r>
        <w:t>.electricity</w:t>
      </w:r>
      <w:proofErr w:type="spellEnd"/>
      <w:r w:rsidR="00476953">
        <w:t>}</w:t>
      </w:r>
    </w:p>
    <w:p w14:paraId="5AD586C3" w14:textId="2D4B0EEC" w:rsidR="006C0EBF" w:rsidRPr="00650D85" w:rsidRDefault="006C0EBF">
      <w:pPr>
        <w:tabs>
          <w:tab w:val="left" w:pos="-720"/>
        </w:tabs>
        <w:suppressAutoHyphens/>
        <w:spacing w:line="240" w:lineRule="atLeast"/>
        <w:jc w:val="both"/>
        <w:rPr>
          <w:rFonts w:ascii="Arial" w:hAnsi="Arial" w:cs="Arial"/>
          <w:spacing w:val="-3"/>
        </w:rPr>
      </w:pPr>
      <w:r>
        <w:tab/>
        <w:t>Natural Gas</w:t>
      </w:r>
      <w:r>
        <w:tab/>
      </w:r>
      <w:r>
        <w:tab/>
      </w:r>
      <w:r>
        <w:tab/>
      </w:r>
      <w:r>
        <w:tab/>
      </w:r>
      <w:r w:rsidR="00476953">
        <w:t>{</w:t>
      </w:r>
      <w:proofErr w:type="spellStart"/>
      <w:r>
        <w:t>subject.utilities.gas</w:t>
      </w:r>
      <w:proofErr w:type="spellEnd"/>
      <w:r w:rsidR="00476953">
        <w:t>}</w:t>
      </w:r>
    </w:p>
    <w:p w14:paraId="4C9FBAAF" w14:textId="0BA81986" w:rsidR="006C0EBF" w:rsidRPr="00650D85" w:rsidRDefault="006C0EBF">
      <w:pPr>
        <w:tabs>
          <w:tab w:val="left" w:pos="-720"/>
        </w:tabs>
        <w:suppressAutoHyphens/>
        <w:spacing w:line="240" w:lineRule="atLeast"/>
        <w:jc w:val="both"/>
        <w:rPr>
          <w:rFonts w:ascii="Arial" w:hAnsi="Arial" w:cs="Arial"/>
          <w:spacing w:val="-3"/>
        </w:rPr>
      </w:pPr>
      <w:r>
        <w:tab/>
        <w:t>Telephone</w:t>
      </w:r>
      <w:r>
        <w:tab/>
      </w:r>
      <w:r>
        <w:tab/>
      </w:r>
      <w:r>
        <w:tab/>
      </w:r>
      <w:r>
        <w:tab/>
      </w:r>
      <w:r w:rsidR="00476953">
        <w:t>{</w:t>
      </w:r>
      <w:proofErr w:type="spellStart"/>
      <w:proofErr w:type="gramStart"/>
      <w:r>
        <w:t>subject.utilities</w:t>
      </w:r>
      <w:proofErr w:type="gramEnd"/>
      <w:r>
        <w:t>.phone</w:t>
      </w:r>
      <w:proofErr w:type="spellEnd"/>
      <w:r w:rsidR="00476953">
        <w:t>}</w:t>
      </w:r>
    </w:p>
    <w:p w14:paraId="26C9AF3B" w14:textId="3AAF09A1" w:rsidR="006C0EBF" w:rsidRPr="00650D85" w:rsidRDefault="006C0EBF">
      <w:pPr>
        <w:tabs>
          <w:tab w:val="left" w:pos="-720"/>
        </w:tabs>
        <w:suppressAutoHyphens/>
        <w:spacing w:line="240" w:lineRule="atLeast"/>
        <w:jc w:val="both"/>
        <w:rPr>
          <w:rFonts w:ascii="Arial" w:hAnsi="Arial" w:cs="Arial"/>
          <w:spacing w:val="-3"/>
        </w:rPr>
      </w:pPr>
      <w:r>
        <w:tab/>
        <w:t xml:space="preserve">Police and Fire Protection       </w:t>
      </w:r>
      <w:r>
        <w:tab/>
      </w:r>
      <w:r w:rsidR="00476953">
        <w:t>{</w:t>
      </w:r>
      <w:proofErr w:type="spellStart"/>
      <w:proofErr w:type="gramStart"/>
      <w:r>
        <w:t>subject.utilities</w:t>
      </w:r>
      <w:proofErr w:type="gramEnd"/>
      <w:r>
        <w:t>.protection</w:t>
      </w:r>
      <w:proofErr w:type="spellEnd"/>
      <w:r w:rsidR="00476953">
        <w:t>}</w:t>
      </w:r>
      <w:r>
        <w:tab/>
      </w:r>
      <w:r>
        <w:tab/>
      </w:r>
      <w:r>
        <w:tab/>
        <w:t xml:space="preserve"> </w:t>
      </w:r>
    </w:p>
    <w:p w14:paraId="2254343D" w14:textId="2048AA6C" w:rsidR="006C0EBF" w:rsidRPr="00F307D0" w:rsidRDefault="006C0EBF">
      <w:pPr>
        <w:tabs>
          <w:tab w:val="left" w:pos="-720"/>
        </w:tabs>
        <w:suppressAutoHyphens/>
        <w:spacing w:line="240" w:lineRule="atLeast"/>
        <w:jc w:val="both"/>
        <w:rPr>
          <w:rFonts w:ascii="Arial" w:hAnsi="Arial" w:cs="Arial"/>
          <w:spacing w:val="-3"/>
        </w:rPr>
      </w:pPr>
      <w:r>
        <w:tab/>
        <w:t xml:space="preserve">Water </w:t>
      </w:r>
      <w:r>
        <w:tab/>
      </w:r>
      <w:r>
        <w:tab/>
      </w:r>
      <w:r>
        <w:tab/>
      </w:r>
      <w:r>
        <w:tab/>
      </w:r>
      <w:r w:rsidR="00476953">
        <w:t>{</w:t>
      </w:r>
      <w:proofErr w:type="spellStart"/>
      <w:proofErr w:type="gramStart"/>
      <w:r>
        <w:t>subject.utilities</w:t>
      </w:r>
      <w:proofErr w:type="gramEnd"/>
      <w:r>
        <w:t>.water</w:t>
      </w:r>
      <w:proofErr w:type="spellEnd"/>
      <w:r w:rsidR="00476953">
        <w:t>}</w:t>
      </w:r>
      <w:r>
        <w:t xml:space="preserve"> </w:t>
      </w:r>
    </w:p>
    <w:p w14:paraId="1364DEC8" w14:textId="1EBEB832" w:rsidR="00000468" w:rsidRPr="00650D85" w:rsidRDefault="006C0EBF" w:rsidP="00C86031">
      <w:pPr>
        <w:tabs>
          <w:tab w:val="left" w:pos="-720"/>
        </w:tabs>
        <w:suppressAutoHyphens/>
        <w:spacing w:line="240" w:lineRule="atLeast"/>
        <w:jc w:val="both"/>
        <w:rPr>
          <w:rFonts w:ascii="Arial" w:hAnsi="Arial" w:cs="Arial"/>
          <w:spacing w:val="-3"/>
        </w:rPr>
      </w:pPr>
      <w:r>
        <w:tab/>
        <w:t>Sewer</w:t>
      </w:r>
      <w:r>
        <w:tab/>
      </w:r>
      <w:r>
        <w:tab/>
      </w:r>
      <w:r>
        <w:tab/>
      </w:r>
      <w:r>
        <w:tab/>
      </w:r>
      <w:r w:rsidR="00476953">
        <w:t>{</w:t>
      </w:r>
      <w:proofErr w:type="spellStart"/>
      <w:proofErr w:type="gramStart"/>
      <w:r>
        <w:t>subject.utilities</w:t>
      </w:r>
      <w:proofErr w:type="gramEnd"/>
      <w:r>
        <w:t>.sewer</w:t>
      </w:r>
      <w:proofErr w:type="spellEnd"/>
      <w:r w:rsidR="00476953">
        <w:t>}</w:t>
      </w:r>
    </w:p>
    <w:p w14:paraId="1FC3513C" w14:textId="77777777" w:rsidR="006C0EBF" w:rsidRPr="00650D85" w:rsidRDefault="006C0EBF" w:rsidP="000E7857">
      <w:pPr>
        <w:tabs>
          <w:tab w:val="left" w:pos="-720"/>
        </w:tabs>
        <w:suppressAutoHyphens/>
        <w:spacing w:line="240" w:lineRule="atLeast"/>
        <w:jc w:val="both"/>
        <w:rPr>
          <w:rFonts w:ascii="Arial" w:hAnsi="Arial" w:cs="Arial"/>
          <w:spacing w:val="-3"/>
        </w:rPr>
      </w:pPr>
    </w:p>
    <w:p w14:paraId="23103594" w14:textId="77777777" w:rsidR="006C0EBF" w:rsidRPr="00650D85" w:rsidRDefault="006C0EBF">
      <w:pPr>
        <w:tabs>
          <w:tab w:val="left" w:pos="-720"/>
        </w:tabs>
        <w:suppressAutoHyphens/>
        <w:spacing w:line="240" w:lineRule="atLeast"/>
        <w:jc w:val="both"/>
        <w:rPr>
          <w:rFonts w:ascii="Arial" w:hAnsi="Arial" w:cs="Arial"/>
          <w:b/>
          <w:bCs/>
          <w:spacing w:val="-3"/>
          <w:u w:val="single"/>
        </w:rPr>
      </w:pPr>
    </w:p>
    <w:p w14:paraId="3FE42CE2" w14:textId="77777777" w:rsidR="006C0EBF" w:rsidRPr="00650D85" w:rsidRDefault="006C0EBF">
      <w:pPr>
        <w:tabs>
          <w:tab w:val="left" w:pos="-720"/>
        </w:tabs>
        <w:suppressAutoHyphens/>
        <w:spacing w:line="240" w:lineRule="atLeast"/>
        <w:jc w:val="both"/>
        <w:rPr>
          <w:rFonts w:ascii="Arial" w:hAnsi="Arial" w:cs="Arial"/>
          <w:b/>
          <w:bCs/>
          <w:spacing w:val="-3"/>
        </w:rPr>
      </w:pPr>
      <w:r w:rsidRPr="00650D85">
        <w:rPr>
          <w:rFonts w:ascii="Arial" w:hAnsi="Arial" w:cs="Arial"/>
          <w:b/>
          <w:bCs/>
          <w:spacing w:val="-3"/>
          <w:u w:val="single"/>
        </w:rPr>
        <w:t>Easements and Encroachments</w:t>
      </w:r>
    </w:p>
    <w:p w14:paraId="2F9AA3D5" w14:textId="77777777" w:rsidR="006C0EBF" w:rsidRPr="00650D85" w:rsidRDefault="006C0EBF">
      <w:pPr>
        <w:tabs>
          <w:tab w:val="left" w:pos="-720"/>
        </w:tabs>
        <w:suppressAutoHyphens/>
        <w:spacing w:line="240" w:lineRule="atLeast"/>
        <w:jc w:val="both"/>
        <w:rPr>
          <w:rFonts w:ascii="Arial" w:hAnsi="Arial" w:cs="Arial"/>
          <w:spacing w:val="-3"/>
        </w:rPr>
      </w:pPr>
    </w:p>
    <w:p w14:paraId="5A8BF207" w14:textId="4B6DE074" w:rsidR="006C0EBF" w:rsidRPr="00650D85" w:rsidRDefault="00476953">
      <w:pPr>
        <w:tabs>
          <w:tab w:val="left" w:pos="-720"/>
        </w:tabs>
        <w:suppressAutoHyphens/>
        <w:spacing w:line="240" w:lineRule="atLeast"/>
        <w:jc w:val="both"/>
        <w:rPr>
          <w:rFonts w:ascii="Arial" w:hAnsi="Arial" w:cs="Arial"/>
          <w:spacing w:val="-3"/>
        </w:rPr>
      </w:pPr>
      <w:r>
        <w:t>{</w:t>
      </w:r>
      <w:proofErr w:type="spellStart"/>
      <w:proofErr w:type="gramStart"/>
      <w:r w:rsidR="00A85D1F">
        <w:t>subject.analysis</w:t>
      </w:r>
      <w:proofErr w:type="gramEnd"/>
      <w:r w:rsidR="00A85D1F">
        <w:t>.easements</w:t>
      </w:r>
      <w:proofErr w:type="spellEnd"/>
      <w:r>
        <w:t>}</w:t>
      </w:r>
      <w:r w:rsidR="00A85D1F">
        <w:t xml:space="preserve">  </w:t>
      </w:r>
    </w:p>
    <w:p w14:paraId="45D0D39B" w14:textId="77777777" w:rsidR="006A4335" w:rsidRDefault="006A4335">
      <w:pPr>
        <w:pStyle w:val="Heading4"/>
        <w:rPr>
          <w:rFonts w:ascii="Arial" w:hAnsi="Arial" w:cs="Arial"/>
        </w:rPr>
      </w:pPr>
    </w:p>
    <w:p w14:paraId="7752ABB6" w14:textId="77777777" w:rsidR="006C0EBF" w:rsidRPr="00650D85" w:rsidRDefault="00C86031">
      <w:pPr>
        <w:pStyle w:val="Heading4"/>
        <w:rPr>
          <w:rFonts w:ascii="Arial" w:hAnsi="Arial" w:cs="Arial"/>
        </w:rPr>
      </w:pPr>
      <w:r>
        <w:rPr>
          <w:rFonts w:ascii="Arial" w:hAnsi="Arial" w:cs="Arial"/>
        </w:rPr>
        <w:br w:type="page"/>
      </w:r>
      <w:r w:rsidR="006C0EBF" w:rsidRPr="00650D85">
        <w:rPr>
          <w:rFonts w:ascii="Arial" w:hAnsi="Arial" w:cs="Arial"/>
        </w:rPr>
        <w:lastRenderedPageBreak/>
        <w:t>Subject Property Development</w:t>
      </w:r>
    </w:p>
    <w:p w14:paraId="39924D1E" w14:textId="77777777" w:rsidR="006C0EBF" w:rsidRPr="00650D85" w:rsidRDefault="006C0EBF">
      <w:pPr>
        <w:tabs>
          <w:tab w:val="left" w:pos="-720"/>
        </w:tabs>
        <w:suppressAutoHyphens/>
        <w:spacing w:line="240" w:lineRule="atLeast"/>
        <w:jc w:val="both"/>
        <w:rPr>
          <w:rFonts w:ascii="Arial" w:hAnsi="Arial" w:cs="Arial"/>
          <w:spacing w:val="-3"/>
        </w:rPr>
      </w:pPr>
    </w:p>
    <w:p w14:paraId="3CA5563C" w14:textId="6952A0D4" w:rsidR="00967856" w:rsidRDefault="00476953">
      <w:pPr>
        <w:tabs>
          <w:tab w:val="left" w:pos="-720"/>
        </w:tabs>
        <w:suppressAutoHyphens/>
        <w:spacing w:line="240" w:lineRule="atLeast"/>
        <w:jc w:val="both"/>
        <w:rPr>
          <w:rFonts w:ascii="Arial" w:hAnsi="Arial" w:cs="Arial"/>
          <w:spacing w:val="-3"/>
        </w:rPr>
      </w:pPr>
      <w:r>
        <w:t>{</w:t>
      </w:r>
      <w:proofErr w:type="spellStart"/>
      <w:proofErr w:type="gramStart"/>
      <w:r w:rsidR="00A85D1F">
        <w:t>subject.analysis</w:t>
      </w:r>
      <w:proofErr w:type="gramEnd"/>
      <w:r w:rsidR="00A85D1F">
        <w:t>.propertyDevelopment</w:t>
      </w:r>
      <w:proofErr w:type="spellEnd"/>
      <w:r>
        <w:t>}</w:t>
      </w:r>
      <w:r w:rsidR="00A85D1F">
        <w:t xml:space="preserve"> </w:t>
      </w:r>
    </w:p>
    <w:p w14:paraId="2DEA0993" w14:textId="77777777" w:rsidR="00967856" w:rsidRDefault="00967856">
      <w:pPr>
        <w:tabs>
          <w:tab w:val="left" w:pos="-720"/>
        </w:tabs>
        <w:suppressAutoHyphens/>
        <w:spacing w:line="240" w:lineRule="atLeast"/>
        <w:jc w:val="both"/>
        <w:rPr>
          <w:rFonts w:ascii="Arial" w:hAnsi="Arial" w:cs="Arial"/>
          <w:spacing w:val="-3"/>
        </w:rPr>
      </w:pPr>
    </w:p>
    <w:p w14:paraId="067E14B6" w14:textId="77777777" w:rsidR="00513C6D" w:rsidRPr="00650D85" w:rsidRDefault="00513C6D">
      <w:pPr>
        <w:tabs>
          <w:tab w:val="left" w:pos="-720"/>
        </w:tabs>
        <w:suppressAutoHyphens/>
        <w:spacing w:line="240" w:lineRule="atLeast"/>
        <w:jc w:val="both"/>
        <w:rPr>
          <w:rFonts w:ascii="Arial" w:hAnsi="Arial" w:cs="Arial"/>
          <w:spacing w:val="-3"/>
        </w:rPr>
      </w:pPr>
      <w:r>
        <w:rPr>
          <w:rFonts w:ascii="Arial" w:hAnsi="Arial" w:cs="Arial"/>
          <w:spacing w:val="-3"/>
        </w:rPr>
        <w:t xml:space="preserve">  </w:t>
      </w:r>
    </w:p>
    <w:p w14:paraId="2DED4875"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Summary and Conclusion</w:t>
      </w:r>
    </w:p>
    <w:p w14:paraId="03018F24" w14:textId="77777777" w:rsidR="006C0EBF" w:rsidRPr="00650D85" w:rsidRDefault="006C0EBF">
      <w:pPr>
        <w:tabs>
          <w:tab w:val="left" w:pos="-720"/>
        </w:tabs>
        <w:suppressAutoHyphens/>
        <w:spacing w:line="240" w:lineRule="atLeast"/>
        <w:jc w:val="both"/>
        <w:rPr>
          <w:rFonts w:ascii="Arial" w:hAnsi="Arial" w:cs="Arial"/>
          <w:spacing w:val="-3"/>
        </w:rPr>
      </w:pPr>
    </w:p>
    <w:p w14:paraId="6DDD1B5C" w14:textId="77777777" w:rsidR="006C0EBF" w:rsidRPr="00650D85" w:rsidRDefault="006C0EBF">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The subject site contains </w:t>
      </w:r>
      <w:r w:rsidRPr="000317E8">
        <w:rPr>
          <w:rFonts w:ascii="Arial" w:hAnsi="Arial" w:cs="Arial"/>
          <w:spacing w:val="-3"/>
        </w:rPr>
        <w:t>good accessibility</w:t>
      </w:r>
      <w:r w:rsidR="00DF4E87" w:rsidRPr="000317E8">
        <w:rPr>
          <w:rFonts w:ascii="Arial" w:hAnsi="Arial" w:cs="Arial"/>
          <w:spacing w:val="-3"/>
        </w:rPr>
        <w:t xml:space="preserve"> </w:t>
      </w:r>
      <w:r w:rsidRPr="000317E8">
        <w:rPr>
          <w:rFonts w:ascii="Arial" w:hAnsi="Arial" w:cs="Arial"/>
          <w:spacing w:val="-3"/>
        </w:rPr>
        <w:t>view and expos</w:t>
      </w:r>
      <w:r w:rsidR="00065653" w:rsidRPr="000317E8">
        <w:rPr>
          <w:rFonts w:ascii="Arial" w:hAnsi="Arial" w:cs="Arial"/>
          <w:spacing w:val="-3"/>
        </w:rPr>
        <w:t>ure with location</w:t>
      </w:r>
      <w:r w:rsidR="000F2669" w:rsidRPr="000317E8">
        <w:rPr>
          <w:rFonts w:ascii="Arial" w:hAnsi="Arial" w:cs="Arial"/>
          <w:spacing w:val="-3"/>
        </w:rPr>
        <w:t xml:space="preserve"> </w:t>
      </w:r>
      <w:r w:rsidR="00C86031">
        <w:rPr>
          <w:rFonts w:ascii="Arial" w:hAnsi="Arial" w:cs="Arial"/>
          <w:spacing w:val="-3"/>
        </w:rPr>
        <w:t xml:space="preserve">along </w:t>
      </w:r>
      <w:r w:rsidR="00DB716F">
        <w:rPr>
          <w:rFonts w:ascii="Arial" w:hAnsi="Arial" w:cs="Arial"/>
          <w:spacing w:val="-3"/>
        </w:rPr>
        <w:t>FM 307</w:t>
      </w:r>
      <w:r w:rsidR="00C86031">
        <w:rPr>
          <w:rFonts w:ascii="Arial" w:hAnsi="Arial" w:cs="Arial"/>
          <w:spacing w:val="-3"/>
        </w:rPr>
        <w:t>.  New development is occurring in the area.</w:t>
      </w:r>
      <w:r w:rsidR="00956FEA" w:rsidRPr="000317E8">
        <w:rPr>
          <w:rFonts w:ascii="Arial" w:hAnsi="Arial" w:cs="Arial"/>
          <w:spacing w:val="-3"/>
        </w:rPr>
        <w:t xml:space="preserve"> This area</w:t>
      </w:r>
      <w:r w:rsidRPr="000317E8">
        <w:rPr>
          <w:rFonts w:ascii="Arial" w:hAnsi="Arial" w:cs="Arial"/>
          <w:spacing w:val="-3"/>
        </w:rPr>
        <w:t xml:space="preserve"> will </w:t>
      </w:r>
      <w:r w:rsidR="00221F5C" w:rsidRPr="000317E8">
        <w:rPr>
          <w:rFonts w:ascii="Arial" w:hAnsi="Arial" w:cs="Arial"/>
          <w:spacing w:val="-3"/>
        </w:rPr>
        <w:t>be attr</w:t>
      </w:r>
      <w:r w:rsidRPr="000317E8">
        <w:rPr>
          <w:rFonts w:ascii="Arial" w:hAnsi="Arial" w:cs="Arial"/>
          <w:spacing w:val="-3"/>
        </w:rPr>
        <w:t xml:space="preserve">active to </w:t>
      </w:r>
      <w:r w:rsidRPr="004F5E98">
        <w:rPr>
          <w:rFonts w:ascii="Arial" w:hAnsi="Arial" w:cs="Arial"/>
          <w:spacing w:val="-3"/>
          <w:highlight w:val="yellow"/>
        </w:rPr>
        <w:t xml:space="preserve">many </w:t>
      </w:r>
      <w:r w:rsidR="00CA0EC3" w:rsidRPr="004F5E98">
        <w:rPr>
          <w:rFonts w:ascii="Arial" w:hAnsi="Arial" w:cs="Arial"/>
          <w:spacing w:val="-3"/>
          <w:highlight w:val="yellow"/>
        </w:rPr>
        <w:t>rural developments</w:t>
      </w:r>
      <w:r w:rsidRPr="004F5E98">
        <w:rPr>
          <w:rFonts w:ascii="Arial" w:hAnsi="Arial" w:cs="Arial"/>
          <w:spacing w:val="-3"/>
          <w:highlight w:val="yellow"/>
        </w:rPr>
        <w:t>.</w:t>
      </w:r>
      <w:r w:rsidRPr="00650D85">
        <w:rPr>
          <w:rFonts w:ascii="Arial" w:hAnsi="Arial" w:cs="Arial"/>
          <w:spacing w:val="-3"/>
        </w:rPr>
        <w:t xml:space="preserve">  </w:t>
      </w:r>
    </w:p>
    <w:p w14:paraId="566F9CF9" w14:textId="77777777" w:rsidR="006C0EBF" w:rsidRPr="00650D85" w:rsidRDefault="006C0EBF">
      <w:pPr>
        <w:tabs>
          <w:tab w:val="left" w:pos="-720"/>
        </w:tabs>
        <w:suppressAutoHyphens/>
        <w:spacing w:line="240" w:lineRule="atLeast"/>
        <w:jc w:val="both"/>
        <w:rPr>
          <w:rFonts w:ascii="Arial" w:hAnsi="Arial" w:cs="Arial"/>
          <w:spacing w:val="-3"/>
        </w:rPr>
      </w:pPr>
    </w:p>
    <w:p w14:paraId="12E5D34D" w14:textId="77777777" w:rsidR="0068470D" w:rsidRDefault="0068470D" w:rsidP="005D3539">
      <w:pPr>
        <w:tabs>
          <w:tab w:val="center" w:pos="4680"/>
        </w:tabs>
        <w:suppressAutoHyphens/>
        <w:spacing w:line="240" w:lineRule="atLeast"/>
        <w:jc w:val="center"/>
        <w:rPr>
          <w:rFonts w:ascii="Arial" w:hAnsi="Arial" w:cs="Arial"/>
          <w:b/>
          <w:bCs/>
          <w:spacing w:val="-3"/>
          <w:sz w:val="28"/>
          <w:szCs w:val="28"/>
        </w:rPr>
      </w:pPr>
    </w:p>
    <w:p w14:paraId="15E7F875" w14:textId="77777777" w:rsidR="006C0EBF" w:rsidRPr="003B2E80" w:rsidRDefault="006C0EBF" w:rsidP="003B2E80">
      <w:pPr>
        <w:pStyle w:val="Heading2"/>
        <w:jc w:val="center"/>
        <w:rPr>
          <w:sz w:val="28"/>
          <w:szCs w:val="28"/>
          <w:u w:val="none"/>
        </w:rPr>
      </w:pPr>
      <w:bookmarkStart w:id="32" w:name="_Toc186913751"/>
      <w:bookmarkStart w:id="33" w:name="_Toc186914420"/>
      <w:r w:rsidRPr="003B2E80">
        <w:rPr>
          <w:sz w:val="28"/>
          <w:szCs w:val="28"/>
          <w:u w:val="none"/>
        </w:rPr>
        <w:t>OWNERSHIP/SALES HISTORY</w:t>
      </w:r>
      <w:bookmarkEnd w:id="32"/>
      <w:bookmarkEnd w:id="33"/>
    </w:p>
    <w:p w14:paraId="7F335EEA" w14:textId="77777777" w:rsidR="00813B1E" w:rsidRPr="00DF4E87" w:rsidRDefault="00813B1E">
      <w:pPr>
        <w:tabs>
          <w:tab w:val="left" w:pos="-720"/>
        </w:tabs>
        <w:suppressAutoHyphens/>
        <w:spacing w:line="240" w:lineRule="atLeast"/>
        <w:jc w:val="both"/>
        <w:rPr>
          <w:rFonts w:ascii="Arial" w:hAnsi="Arial" w:cs="Arial"/>
          <w:color w:val="FF0000"/>
          <w:spacing w:val="-3"/>
          <w:sz w:val="28"/>
          <w:szCs w:val="28"/>
        </w:rPr>
      </w:pPr>
    </w:p>
    <w:p w14:paraId="70CD42F9" w14:textId="2E7A2AD7" w:rsidR="006C0EBF" w:rsidRDefault="00476953">
      <w:pPr>
        <w:tabs>
          <w:tab w:val="left" w:pos="-720"/>
        </w:tabs>
        <w:suppressAutoHyphens/>
        <w:spacing w:line="240" w:lineRule="atLeast"/>
        <w:jc w:val="both"/>
      </w:pPr>
      <w:r>
        <w:t>{</w:t>
      </w:r>
      <w:proofErr w:type="spellStart"/>
      <w:proofErr w:type="gramStart"/>
      <w:r w:rsidR="00A85D1F">
        <w:t>subject.analysis</w:t>
      </w:r>
      <w:proofErr w:type="gramEnd"/>
      <w:r w:rsidR="00A85D1F">
        <w:t>.ownership</w:t>
      </w:r>
      <w:r w:rsidR="00FE4C13">
        <w:t>.s</w:t>
      </w:r>
      <w:r w:rsidR="00A85D1F">
        <w:t>alesHistory</w:t>
      </w:r>
      <w:proofErr w:type="spellEnd"/>
      <w:r>
        <w:t>}</w:t>
      </w:r>
      <w:r w:rsidR="00FE4C13">
        <w:t>.</w:t>
      </w:r>
    </w:p>
    <w:p w14:paraId="04DCAEB5" w14:textId="77777777" w:rsidR="00FE4C13" w:rsidRDefault="00FE4C13">
      <w:pPr>
        <w:tabs>
          <w:tab w:val="left" w:pos="-720"/>
        </w:tabs>
        <w:suppressAutoHyphens/>
        <w:spacing w:line="240" w:lineRule="atLeast"/>
        <w:jc w:val="both"/>
      </w:pPr>
    </w:p>
    <w:p w14:paraId="17211F8D" w14:textId="5F360086" w:rsidR="008A4349" w:rsidRDefault="008A4349">
      <w:pPr>
        <w:tabs>
          <w:tab w:val="left" w:pos="-720"/>
        </w:tabs>
        <w:suppressAutoHyphens/>
        <w:spacing w:line="240" w:lineRule="atLeast"/>
        <w:jc w:val="both"/>
        <w:rPr>
          <w:b/>
          <w:bCs/>
          <w:u w:val="single"/>
        </w:rPr>
      </w:pPr>
      <w:r w:rsidRPr="008A4349">
        <w:rPr>
          <w:b/>
          <w:bCs/>
          <w:u w:val="single"/>
        </w:rPr>
        <w:t>Part Owners</w:t>
      </w:r>
    </w:p>
    <w:p w14:paraId="7C1F0597" w14:textId="77777777" w:rsidR="008A4349" w:rsidRPr="008A4349" w:rsidRDefault="008A4349">
      <w:pPr>
        <w:tabs>
          <w:tab w:val="left" w:pos="-720"/>
        </w:tabs>
        <w:suppressAutoHyphens/>
        <w:spacing w:line="240" w:lineRule="atLeast"/>
        <w:jc w:val="both"/>
        <w:rPr>
          <w:b/>
          <w:bCs/>
          <w:u w:val="single"/>
        </w:rPr>
      </w:pPr>
    </w:p>
    <w:p w14:paraId="710E3BC3" w14:textId="3DBFFD14" w:rsidR="005146D8" w:rsidRDefault="005146D8" w:rsidP="005146D8">
      <w:r>
        <w:t>{#</w:t>
      </w:r>
      <w:proofErr w:type="gramStart"/>
      <w:r>
        <w:t>subject.analysis</w:t>
      </w:r>
      <w:proofErr w:type="gramEnd"/>
      <w:r>
        <w:t>.ownership.</w:t>
      </w:r>
      <w:r w:rsidRPr="005146D8">
        <w:t>partOwners</w:t>
      </w:r>
      <w:r>
        <w:t>}</w:t>
      </w:r>
    </w:p>
    <w:p w14:paraId="4A178C2B" w14:textId="77777777" w:rsidR="005146D8" w:rsidRDefault="005146D8" w:rsidP="005146D8">
      <w:r>
        <w:t>{name}</w:t>
      </w:r>
      <w:r>
        <w:tab/>
      </w:r>
      <w:r>
        <w:tab/>
        <w:t>{shares} shares or {</w:t>
      </w:r>
      <w:r w:rsidRPr="00734300">
        <w:t>acres</w:t>
      </w:r>
      <w:r>
        <w:t xml:space="preserve">} </w:t>
      </w:r>
      <w:r w:rsidRPr="00734300">
        <w:t>acres</w:t>
      </w:r>
    </w:p>
    <w:p w14:paraId="04692FDB" w14:textId="60DB8CA0" w:rsidR="005146D8" w:rsidRPr="0062574E" w:rsidRDefault="005146D8" w:rsidP="005146D8">
      <w:r>
        <w:t>{/</w:t>
      </w:r>
      <w:proofErr w:type="spellStart"/>
      <w:proofErr w:type="gramStart"/>
      <w:r>
        <w:t>subject.analysis</w:t>
      </w:r>
      <w:proofErr w:type="gramEnd"/>
      <w:r>
        <w:t>.ownership.</w:t>
      </w:r>
      <w:r w:rsidRPr="005146D8">
        <w:t>partOwners</w:t>
      </w:r>
      <w:proofErr w:type="spellEnd"/>
      <w:r>
        <w:t>}</w:t>
      </w:r>
    </w:p>
    <w:p w14:paraId="0D8F2FFD" w14:textId="77777777" w:rsidR="0068528C" w:rsidRDefault="0068528C">
      <w:pPr>
        <w:tabs>
          <w:tab w:val="left" w:pos="-720"/>
        </w:tabs>
        <w:suppressAutoHyphens/>
        <w:spacing w:line="240" w:lineRule="atLeast"/>
        <w:jc w:val="both"/>
        <w:rPr>
          <w:rFonts w:ascii="Arial" w:hAnsi="Arial" w:cs="Arial"/>
          <w:spacing w:val="-3"/>
        </w:rPr>
      </w:pPr>
      <w:r>
        <w:rPr>
          <w:rFonts w:ascii="Arial" w:hAnsi="Arial" w:cs="Arial"/>
          <w:spacing w:val="-3"/>
        </w:rPr>
        <w:br w:type="page"/>
      </w:r>
    </w:p>
    <w:p w14:paraId="4930B52E" w14:textId="77777777" w:rsidR="00030D32" w:rsidRDefault="00030D32" w:rsidP="00030D32">
      <w:pPr>
        <w:tabs>
          <w:tab w:val="left" w:pos="-720"/>
        </w:tabs>
        <w:jc w:val="center"/>
        <w:rPr>
          <w:rFonts w:ascii="Arial" w:hAnsi="Arial" w:cs="Arial"/>
          <w:b/>
          <w:bCs/>
          <w:sz w:val="28"/>
          <w:szCs w:val="28"/>
        </w:rPr>
      </w:pPr>
      <w:r>
        <w:rPr>
          <w:rFonts w:ascii="Arial" w:hAnsi="Arial" w:cs="Arial"/>
          <w:b/>
          <w:bCs/>
          <w:sz w:val="28"/>
          <w:szCs w:val="28"/>
        </w:rPr>
        <w:lastRenderedPageBreak/>
        <w:t>SURVEY</w:t>
      </w:r>
    </w:p>
    <w:p w14:paraId="6CA38F5C" w14:textId="77777777" w:rsidR="00030D32" w:rsidRDefault="00030D32" w:rsidP="00030D32">
      <w:pPr>
        <w:tabs>
          <w:tab w:val="left" w:pos="-720"/>
        </w:tabs>
        <w:jc w:val="center"/>
        <w:rPr>
          <w:rFonts w:ascii="Arial" w:hAnsi="Arial" w:cs="Arial"/>
          <w:b/>
          <w:bCs/>
          <w:sz w:val="28"/>
          <w:szCs w:val="28"/>
        </w:rPr>
      </w:pPr>
    </w:p>
    <w:p w14:paraId="59BF9A9B" w14:textId="77777777" w:rsidR="00030D32" w:rsidRDefault="00030D32" w:rsidP="00030D32">
      <w:pPr>
        <w:tabs>
          <w:tab w:val="left" w:pos="-720"/>
        </w:tabs>
        <w:jc w:val="both"/>
        <w:rPr>
          <w:rFonts w:ascii="Arial" w:hAnsi="Arial" w:cs="Arial"/>
          <w:b/>
          <w:bCs/>
          <w:sz w:val="28"/>
          <w:szCs w:val="28"/>
        </w:rPr>
      </w:pPr>
    </w:p>
    <w:p w14:paraId="269B1296" w14:textId="59138EFF" w:rsidR="00030D32" w:rsidRPr="00000468" w:rsidRDefault="00476953" w:rsidP="00030D32">
      <w:pPr>
        <w:tabs>
          <w:tab w:val="left" w:pos="-720"/>
        </w:tabs>
        <w:jc w:val="both"/>
        <w:rPr>
          <w:rFonts w:ascii="Arial" w:hAnsi="Arial" w:cs="Arial"/>
          <w:b/>
          <w:bCs/>
          <w:sz w:val="28"/>
          <w:szCs w:val="28"/>
        </w:rPr>
        <w:sectPr w:rsidR="00030D32" w:rsidRPr="00000468" w:rsidSect="00AE12C6">
          <w:endnotePr>
            <w:numFmt w:val="decimal"/>
          </w:endnotePr>
          <w:pgSz w:w="12240" w:h="15840"/>
          <w:pgMar w:top="1440" w:right="1440" w:bottom="1440" w:left="1440" w:header="1440" w:footer="1440" w:gutter="0"/>
          <w:pgNumType w:start="1"/>
          <w:cols w:space="720"/>
          <w:noEndnote/>
          <w:titlePg/>
        </w:sectPr>
      </w:pPr>
      <w:r>
        <w:t>{</w:t>
      </w:r>
      <w:r w:rsidR="001E34D6">
        <w:t>%</w:t>
      </w:r>
      <w:proofErr w:type="spellStart"/>
      <w:proofErr w:type="gramStart"/>
      <w:r w:rsidR="00030D32">
        <w:t>subject.surveyImage</w:t>
      </w:r>
      <w:proofErr w:type="spellEnd"/>
      <w:proofErr w:type="gramEnd"/>
      <w:r>
        <w:t>}</w:t>
      </w:r>
    </w:p>
    <w:p w14:paraId="2624DC03" w14:textId="77777777" w:rsidR="00D766DD" w:rsidRDefault="00D766DD" w:rsidP="00D766DD">
      <w:pPr>
        <w:tabs>
          <w:tab w:val="left" w:pos="-720"/>
        </w:tabs>
        <w:suppressAutoHyphens/>
        <w:spacing w:line="240" w:lineRule="atLeast"/>
        <w:jc w:val="center"/>
        <w:rPr>
          <w:rFonts w:ascii="Arial" w:hAnsi="Arial" w:cs="Arial"/>
          <w:b/>
          <w:bCs/>
          <w:spacing w:val="-3"/>
        </w:rPr>
      </w:pPr>
      <w:r w:rsidRPr="00D766DD">
        <w:rPr>
          <w:rFonts w:ascii="Arial" w:hAnsi="Arial" w:cs="Arial"/>
          <w:b/>
          <w:bCs/>
          <w:spacing w:val="-3"/>
        </w:rPr>
        <w:lastRenderedPageBreak/>
        <w:t>ZONING MAP</w:t>
      </w:r>
    </w:p>
    <w:p w14:paraId="6F19188F" w14:textId="77777777" w:rsidR="00D626A3" w:rsidRDefault="00D626A3" w:rsidP="00D766DD">
      <w:pPr>
        <w:tabs>
          <w:tab w:val="left" w:pos="-720"/>
        </w:tabs>
        <w:suppressAutoHyphens/>
        <w:spacing w:line="240" w:lineRule="atLeast"/>
        <w:jc w:val="center"/>
        <w:rPr>
          <w:rFonts w:ascii="Arial" w:hAnsi="Arial" w:cs="Arial"/>
          <w:b/>
          <w:bCs/>
          <w:spacing w:val="-3"/>
        </w:rPr>
      </w:pPr>
    </w:p>
    <w:p w14:paraId="30D00C01" w14:textId="705395D8" w:rsidR="00852721" w:rsidRDefault="00476953" w:rsidP="00852721">
      <w:pPr>
        <w:tabs>
          <w:tab w:val="left" w:pos="-720"/>
        </w:tabs>
        <w:jc w:val="both"/>
        <w:rPr>
          <w:rFonts w:ascii="Arial" w:hAnsi="Arial" w:cs="Arial"/>
          <w:b/>
          <w:bCs/>
          <w:sz w:val="28"/>
          <w:szCs w:val="28"/>
        </w:rPr>
      </w:pPr>
      <w:r>
        <w:t>{</w:t>
      </w:r>
      <w:r w:rsidR="001E34D6">
        <w:t>%</w:t>
      </w:r>
      <w:proofErr w:type="spellStart"/>
      <w:r w:rsidR="00D626A3">
        <w:t>subject.zoning.map</w:t>
      </w:r>
      <w:proofErr w:type="spellEnd"/>
      <w:r>
        <w:t>}</w:t>
      </w:r>
    </w:p>
    <w:p w14:paraId="386944FA" w14:textId="77777777" w:rsidR="00852721" w:rsidRDefault="00852721">
      <w:pPr>
        <w:widowControl/>
        <w:autoSpaceDE/>
        <w:autoSpaceDN/>
        <w:adjustRightInd/>
        <w:rPr>
          <w:rFonts w:ascii="Arial" w:hAnsi="Arial" w:cs="Arial"/>
          <w:b/>
          <w:bCs/>
          <w:sz w:val="28"/>
          <w:szCs w:val="28"/>
        </w:rPr>
      </w:pPr>
      <w:r>
        <w:rPr>
          <w:rFonts w:ascii="Arial" w:hAnsi="Arial" w:cs="Arial"/>
          <w:b/>
          <w:bCs/>
          <w:sz w:val="28"/>
          <w:szCs w:val="28"/>
        </w:rPr>
        <w:br w:type="page"/>
      </w:r>
    </w:p>
    <w:p w14:paraId="3987F0A7" w14:textId="77777777" w:rsidR="009C620D" w:rsidRDefault="009C620D" w:rsidP="00852721">
      <w:pPr>
        <w:tabs>
          <w:tab w:val="left" w:pos="-720"/>
        </w:tabs>
        <w:jc w:val="both"/>
        <w:rPr>
          <w:rFonts w:ascii="Arial" w:hAnsi="Arial" w:cs="Arial"/>
          <w:b/>
          <w:bCs/>
          <w:spacing w:val="-3"/>
        </w:rPr>
      </w:pPr>
      <w:r>
        <w:rPr>
          <w:rFonts w:ascii="Arial" w:hAnsi="Arial" w:cs="Arial"/>
          <w:b/>
          <w:bCs/>
          <w:spacing w:val="-3"/>
        </w:rPr>
        <w:lastRenderedPageBreak/>
        <w:t>FLOOD</w:t>
      </w:r>
      <w:r w:rsidRPr="00D766DD">
        <w:rPr>
          <w:rFonts w:ascii="Arial" w:hAnsi="Arial" w:cs="Arial"/>
          <w:b/>
          <w:bCs/>
          <w:spacing w:val="-3"/>
        </w:rPr>
        <w:t xml:space="preserve"> MAP</w:t>
      </w:r>
    </w:p>
    <w:p w14:paraId="2F281B99" w14:textId="77777777" w:rsidR="009C620D" w:rsidRDefault="009C620D" w:rsidP="009C620D">
      <w:pPr>
        <w:tabs>
          <w:tab w:val="left" w:pos="-720"/>
        </w:tabs>
        <w:suppressAutoHyphens/>
        <w:spacing w:line="240" w:lineRule="atLeast"/>
        <w:jc w:val="center"/>
        <w:rPr>
          <w:rFonts w:ascii="Arial" w:hAnsi="Arial" w:cs="Arial"/>
          <w:b/>
          <w:bCs/>
          <w:spacing w:val="-3"/>
        </w:rPr>
      </w:pPr>
    </w:p>
    <w:p w14:paraId="30B789C2" w14:textId="4781A34E" w:rsidR="00852721" w:rsidRDefault="00476953" w:rsidP="009C620D">
      <w:pPr>
        <w:tabs>
          <w:tab w:val="left" w:pos="-720"/>
        </w:tabs>
        <w:jc w:val="both"/>
        <w:rPr>
          <w:rFonts w:ascii="Arial" w:hAnsi="Arial" w:cs="Arial"/>
          <w:b/>
          <w:bCs/>
          <w:sz w:val="28"/>
          <w:szCs w:val="28"/>
        </w:rPr>
      </w:pPr>
      <w:r>
        <w:t>{</w:t>
      </w:r>
      <w:r w:rsidR="001E34D6">
        <w:t>%</w:t>
      </w:r>
      <w:proofErr w:type="spellStart"/>
      <w:proofErr w:type="gramStart"/>
      <w:r w:rsidR="009C620D">
        <w:t>subject.floodMap.image</w:t>
      </w:r>
      <w:proofErr w:type="spellEnd"/>
      <w:proofErr w:type="gramEnd"/>
      <w:r>
        <w:t>}</w:t>
      </w:r>
    </w:p>
    <w:p w14:paraId="0C2CB4C4" w14:textId="77777777" w:rsidR="00852721" w:rsidRDefault="00852721">
      <w:pPr>
        <w:widowControl/>
        <w:autoSpaceDE/>
        <w:autoSpaceDN/>
        <w:adjustRightInd/>
        <w:rPr>
          <w:rFonts w:ascii="Arial" w:hAnsi="Arial" w:cs="Arial"/>
          <w:b/>
          <w:bCs/>
          <w:sz w:val="28"/>
          <w:szCs w:val="28"/>
        </w:rPr>
      </w:pPr>
      <w:r>
        <w:rPr>
          <w:rFonts w:ascii="Arial" w:hAnsi="Arial" w:cs="Arial"/>
          <w:b/>
          <w:bCs/>
          <w:sz w:val="28"/>
          <w:szCs w:val="28"/>
        </w:rPr>
        <w:br w:type="page"/>
      </w:r>
    </w:p>
    <w:p w14:paraId="2A1F7C26" w14:textId="0D325D30" w:rsidR="009C620D" w:rsidRDefault="00476953" w:rsidP="009C620D">
      <w:pPr>
        <w:tabs>
          <w:tab w:val="left" w:pos="-720"/>
        </w:tabs>
        <w:jc w:val="both"/>
        <w:rPr>
          <w:rFonts w:ascii="Arial" w:hAnsi="Arial" w:cs="Arial"/>
          <w:bCs/>
        </w:rPr>
      </w:pPr>
      <w:r>
        <w:lastRenderedPageBreak/>
        <w:t>{</w:t>
      </w:r>
      <w:r w:rsidR="001E34D6">
        <w:t>%</w:t>
      </w:r>
      <w:proofErr w:type="spellStart"/>
      <w:proofErr w:type="gramStart"/>
      <w:r w:rsidR="009C620D">
        <w:t>subject.floodMap.femaImage</w:t>
      </w:r>
      <w:proofErr w:type="spellEnd"/>
      <w:proofErr w:type="gramEnd"/>
      <w:r>
        <w:t>}</w:t>
      </w:r>
    </w:p>
    <w:p w14:paraId="14EA9972" w14:textId="77777777" w:rsidR="009C620D" w:rsidRDefault="009C620D" w:rsidP="009C620D">
      <w:pPr>
        <w:tabs>
          <w:tab w:val="left" w:pos="-720"/>
        </w:tabs>
        <w:jc w:val="both"/>
        <w:rPr>
          <w:rFonts w:ascii="Arial" w:hAnsi="Arial" w:cs="Arial"/>
          <w:bCs/>
        </w:rPr>
      </w:pPr>
    </w:p>
    <w:p w14:paraId="4DE4C727" w14:textId="7DC47B99" w:rsidR="00CF4054" w:rsidRPr="00E64124" w:rsidRDefault="009C620D">
      <w:pPr>
        <w:widowControl/>
        <w:autoSpaceDE/>
        <w:autoSpaceDN/>
        <w:adjustRightInd/>
        <w:rPr>
          <w:rFonts w:ascii="Arial" w:hAnsi="Arial" w:cs="Arial"/>
          <w:bCs/>
        </w:rPr>
      </w:pPr>
      <w:r>
        <w:rPr>
          <w:rFonts w:ascii="Arial" w:hAnsi="Arial" w:cs="Arial"/>
          <w:bCs/>
        </w:rPr>
        <w:br w:type="page"/>
      </w:r>
    </w:p>
    <w:p w14:paraId="5CB910A3" w14:textId="77777777" w:rsidR="00014E0C" w:rsidRPr="00E64124" w:rsidRDefault="00014E0C" w:rsidP="00E64124">
      <w:pPr>
        <w:pStyle w:val="Heading2"/>
        <w:jc w:val="center"/>
        <w:rPr>
          <w:sz w:val="28"/>
          <w:szCs w:val="28"/>
          <w:u w:val="none"/>
        </w:rPr>
      </w:pPr>
      <w:bookmarkStart w:id="34" w:name="_Toc186913752"/>
      <w:bookmarkStart w:id="35" w:name="_Toc186914421"/>
      <w:r w:rsidRPr="00E64124">
        <w:rPr>
          <w:sz w:val="28"/>
          <w:szCs w:val="28"/>
          <w:u w:val="none"/>
        </w:rPr>
        <w:lastRenderedPageBreak/>
        <w:t>HIGHEST AND BEST USE/MARKET ANALYSIS</w:t>
      </w:r>
      <w:bookmarkEnd w:id="34"/>
      <w:bookmarkEnd w:id="35"/>
    </w:p>
    <w:p w14:paraId="42C02584"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606C0CCC"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Highest and best use is defined by </w:t>
      </w:r>
      <w:r w:rsidRPr="00650D85">
        <w:rPr>
          <w:rFonts w:ascii="Arial" w:hAnsi="Arial" w:cs="Arial"/>
          <w:spacing w:val="-3"/>
          <w:u w:val="single"/>
        </w:rPr>
        <w:t>The Appraisal of Real Estate</w:t>
      </w:r>
      <w:r w:rsidRPr="00650D85">
        <w:rPr>
          <w:rFonts w:ascii="Arial" w:hAnsi="Arial" w:cs="Arial"/>
          <w:spacing w:val="-3"/>
        </w:rPr>
        <w:t>, 9th Edition, American Institute of Real Estate Appraisers, as:</w:t>
      </w:r>
    </w:p>
    <w:p w14:paraId="2C33D1C4"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5B031602" w14:textId="77777777" w:rsidR="00014E0C" w:rsidRPr="00650D85" w:rsidRDefault="00014E0C" w:rsidP="00014E0C">
      <w:pPr>
        <w:tabs>
          <w:tab w:val="center" w:pos="4680"/>
        </w:tabs>
        <w:suppressAutoHyphens/>
        <w:spacing w:line="240" w:lineRule="atLeast"/>
        <w:jc w:val="both"/>
        <w:rPr>
          <w:rFonts w:ascii="Arial" w:hAnsi="Arial" w:cs="Arial"/>
          <w:spacing w:val="-3"/>
        </w:rPr>
      </w:pPr>
      <w:r w:rsidRPr="00650D85">
        <w:rPr>
          <w:rFonts w:ascii="Arial" w:hAnsi="Arial" w:cs="Arial"/>
          <w:spacing w:val="-3"/>
        </w:rPr>
        <w:tab/>
        <w:t xml:space="preserve">"The reasonable probable and legal use of vacant land or an improved </w:t>
      </w:r>
    </w:p>
    <w:p w14:paraId="20702159" w14:textId="77777777" w:rsidR="00014E0C" w:rsidRPr="00650D85" w:rsidRDefault="00014E0C" w:rsidP="00014E0C">
      <w:pPr>
        <w:tabs>
          <w:tab w:val="center" w:pos="4680"/>
        </w:tabs>
        <w:suppressAutoHyphens/>
        <w:spacing w:line="240" w:lineRule="atLeast"/>
        <w:jc w:val="both"/>
        <w:rPr>
          <w:rFonts w:ascii="Arial" w:hAnsi="Arial" w:cs="Arial"/>
          <w:spacing w:val="-3"/>
        </w:rPr>
      </w:pPr>
      <w:r w:rsidRPr="00650D85">
        <w:rPr>
          <w:rFonts w:ascii="Arial" w:hAnsi="Arial" w:cs="Arial"/>
          <w:spacing w:val="-3"/>
        </w:rPr>
        <w:tab/>
        <w:t xml:space="preserve">property, which is physically possible, appropriately supported,  </w:t>
      </w:r>
    </w:p>
    <w:p w14:paraId="08BC05EA" w14:textId="77777777" w:rsidR="00014E0C" w:rsidRPr="00650D85" w:rsidRDefault="00014E0C" w:rsidP="00014E0C">
      <w:pPr>
        <w:tabs>
          <w:tab w:val="center" w:pos="4680"/>
        </w:tabs>
        <w:suppressAutoHyphens/>
        <w:spacing w:line="240" w:lineRule="atLeast"/>
        <w:jc w:val="both"/>
        <w:rPr>
          <w:rFonts w:ascii="Arial" w:hAnsi="Arial" w:cs="Arial"/>
          <w:spacing w:val="-3"/>
        </w:rPr>
      </w:pPr>
      <w:r w:rsidRPr="00650D85">
        <w:rPr>
          <w:rFonts w:ascii="Arial" w:hAnsi="Arial" w:cs="Arial"/>
          <w:spacing w:val="-3"/>
        </w:rPr>
        <w:tab/>
        <w:t xml:space="preserve">financially feasible, and results in the highest value."          </w:t>
      </w:r>
    </w:p>
    <w:p w14:paraId="303B866D"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76A0C1B6"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Because the presence of improvements can limit a parcel of land's possible uses, highest and best use is determined separately for the land as vacant and available to be put to its highest and best use, and for the property as improved.  The highest and best use of the land as vacant and available for use may be different from the highest and best use of the improved property.  This will occur when existing improvements create value </w:t>
      </w:r>
      <w:proofErr w:type="gramStart"/>
      <w:r w:rsidRPr="00650D85">
        <w:rPr>
          <w:rFonts w:ascii="Arial" w:hAnsi="Arial" w:cs="Arial"/>
          <w:spacing w:val="-3"/>
        </w:rPr>
        <w:t>in excess of</w:t>
      </w:r>
      <w:proofErr w:type="gramEnd"/>
      <w:r w:rsidRPr="00650D85">
        <w:rPr>
          <w:rFonts w:ascii="Arial" w:hAnsi="Arial" w:cs="Arial"/>
          <w:spacing w:val="-3"/>
        </w:rPr>
        <w:t xml:space="preserve"> the land alone, but do not add maximum value since the improvements are not the most beneficial use. </w:t>
      </w:r>
    </w:p>
    <w:p w14:paraId="10345337"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42690E44"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Whether vacant or improved, the highest and best use of land must meet the following four criteria: </w:t>
      </w:r>
    </w:p>
    <w:p w14:paraId="535523C3"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0449E09C"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ab/>
        <w:t xml:space="preserve">1) Physically Possible:   </w:t>
      </w:r>
      <w:r w:rsidRPr="00650D85">
        <w:rPr>
          <w:rFonts w:ascii="Arial" w:hAnsi="Arial" w:cs="Arial"/>
          <w:spacing w:val="-3"/>
        </w:rPr>
        <w:tab/>
        <w:t xml:space="preserve">The uses which are physically possible to place on the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site in question.</w:t>
      </w:r>
    </w:p>
    <w:p w14:paraId="213A8250"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5CA5EF08"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ab/>
        <w:t>2) Legally Permissible:</w:t>
      </w:r>
      <w:r w:rsidRPr="00650D85">
        <w:rPr>
          <w:rFonts w:ascii="Arial" w:hAnsi="Arial" w:cs="Arial"/>
          <w:spacing w:val="-3"/>
        </w:rPr>
        <w:tab/>
        <w:t xml:space="preserve">The uses that are permitted by the current zoning and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any deed restrictions currently on the site in question.</w:t>
      </w:r>
    </w:p>
    <w:p w14:paraId="64CFFA0B"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19B866AB"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ab/>
        <w:t>3) Financially Feasible:</w:t>
      </w:r>
      <w:r w:rsidRPr="00650D85">
        <w:rPr>
          <w:rFonts w:ascii="Arial" w:hAnsi="Arial" w:cs="Arial"/>
          <w:spacing w:val="-3"/>
        </w:rPr>
        <w:tab/>
        <w:t xml:space="preserve">Any possible and permissible use that will produce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 xml:space="preserve">a net return to the land, and therefore an owner of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the site.</w:t>
      </w:r>
    </w:p>
    <w:p w14:paraId="52476C76"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1918C981"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ab/>
        <w:t>4) Maximally Productive</w:t>
      </w:r>
      <w:r w:rsidRPr="00650D85">
        <w:rPr>
          <w:rFonts w:ascii="Arial" w:hAnsi="Arial" w:cs="Arial"/>
          <w:b/>
          <w:bCs/>
          <w:spacing w:val="-3"/>
        </w:rPr>
        <w:t>:</w:t>
      </w:r>
      <w:r w:rsidRPr="00650D85">
        <w:rPr>
          <w:rFonts w:ascii="Arial" w:hAnsi="Arial" w:cs="Arial"/>
          <w:spacing w:val="-3"/>
        </w:rPr>
        <w:tab/>
        <w:t xml:space="preserve">The feasible use that will produce the greatest net </w:t>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r>
      <w:r w:rsidRPr="00650D85">
        <w:rPr>
          <w:rFonts w:ascii="Arial" w:hAnsi="Arial" w:cs="Arial"/>
          <w:spacing w:val="-3"/>
        </w:rPr>
        <w:tab/>
        <w:t xml:space="preserve">return or highest present worth to the land.     </w:t>
      </w:r>
      <w:r w:rsidRPr="00650D85">
        <w:rPr>
          <w:rFonts w:ascii="Arial" w:hAnsi="Arial" w:cs="Arial"/>
          <w:spacing w:val="-3"/>
        </w:rPr>
        <w:tab/>
      </w:r>
    </w:p>
    <w:p w14:paraId="66F71D26"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b/>
          <w:bCs/>
          <w:spacing w:val="-3"/>
          <w:u w:val="single"/>
        </w:rPr>
        <w:t xml:space="preserve">Site </w:t>
      </w:r>
      <w:r w:rsidR="00EB75D1" w:rsidRPr="00650D85">
        <w:rPr>
          <w:rFonts w:ascii="Arial" w:hAnsi="Arial" w:cs="Arial"/>
          <w:b/>
          <w:bCs/>
          <w:spacing w:val="-3"/>
          <w:u w:val="single"/>
        </w:rPr>
        <w:t>as</w:t>
      </w:r>
      <w:r w:rsidRPr="00650D85">
        <w:rPr>
          <w:rFonts w:ascii="Arial" w:hAnsi="Arial" w:cs="Arial"/>
          <w:b/>
          <w:bCs/>
          <w:spacing w:val="-3"/>
          <w:u w:val="single"/>
        </w:rPr>
        <w:t xml:space="preserve"> Vacant</w:t>
      </w:r>
    </w:p>
    <w:p w14:paraId="312618FE"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1FBE0F29" w14:textId="77777777" w:rsidR="00202580" w:rsidRDefault="00014E0C" w:rsidP="00014E0C">
      <w:pPr>
        <w:tabs>
          <w:tab w:val="left" w:pos="-720"/>
        </w:tabs>
        <w:suppressAutoHyphens/>
        <w:spacing w:line="240" w:lineRule="atLeast"/>
      </w:pPr>
      <w:r>
        <w:t>The Highest and Best Use Analysis of the subject site, as vacant begins by considering the various physical characteristics.  Uses might be limited by physical attributes such as size, frontage, topography, soil and subsoil conditions and utility availability.  Each factor can limit the possible uses for the site.  The subject site contains a total of approximately</w:t>
      </w:r>
      <w:r w:rsidR="00EC58FB">
        <w:t xml:space="preserve"> </w:t>
      </w:r>
    </w:p>
    <w:p w14:paraId="07155297" w14:textId="652A73D9" w:rsidR="00202580" w:rsidRDefault="00476953" w:rsidP="00014E0C">
      <w:pPr>
        <w:tabs>
          <w:tab w:val="left" w:pos="-720"/>
        </w:tabs>
        <w:suppressAutoHyphens/>
        <w:spacing w:line="240" w:lineRule="atLeast"/>
      </w:pPr>
      <w:r>
        <w:t>{</w:t>
      </w:r>
      <w:proofErr w:type="spellStart"/>
      <w:proofErr w:type="gramStart"/>
      <w:r w:rsidR="00EC58FB">
        <w:t>subject.size</w:t>
      </w:r>
      <w:proofErr w:type="gramEnd"/>
      <w:r w:rsidR="00EC58FB">
        <w:t>.acres</w:t>
      </w:r>
      <w:proofErr w:type="spellEnd"/>
      <w:r>
        <w:t>}</w:t>
      </w:r>
      <w:r w:rsidR="00215B77">
        <w:t xml:space="preserve"> </w:t>
      </w:r>
      <w:r w:rsidR="00014E0C">
        <w:t>, net, or</w:t>
      </w:r>
      <w:r w:rsidR="00202580">
        <w:t xml:space="preserve"> </w:t>
      </w:r>
      <w:r>
        <w:t>{</w:t>
      </w:r>
      <w:proofErr w:type="spellStart"/>
      <w:r w:rsidR="00202580">
        <w:t>subject.size.squareFeet</w:t>
      </w:r>
      <w:proofErr w:type="spellEnd"/>
      <w:r>
        <w:t>}</w:t>
      </w:r>
      <w:r w:rsidR="00014E0C">
        <w:t>.</w:t>
      </w:r>
    </w:p>
    <w:p w14:paraId="1D8B10B5" w14:textId="4C5A806B" w:rsidR="00BF4528" w:rsidRDefault="00476953" w:rsidP="00014E0C">
      <w:pPr>
        <w:tabs>
          <w:tab w:val="left" w:pos="-720"/>
        </w:tabs>
        <w:suppressAutoHyphens/>
        <w:spacing w:line="240" w:lineRule="atLeast"/>
      </w:pPr>
      <w:r>
        <w:t>{</w:t>
      </w:r>
      <w:proofErr w:type="spellStart"/>
      <w:proofErr w:type="gramStart"/>
      <w:r w:rsidR="00014E0C">
        <w:t>subject.analysis</w:t>
      </w:r>
      <w:proofErr w:type="gramEnd"/>
      <w:r w:rsidR="00014E0C">
        <w:t>.frontageAndAccessibility</w:t>
      </w:r>
      <w:proofErr w:type="spellEnd"/>
      <w:r>
        <w:t>}</w:t>
      </w:r>
      <w:r w:rsidR="00BF4528">
        <w:t xml:space="preserve"> </w:t>
      </w:r>
      <w:r w:rsidR="00014E0C">
        <w:t xml:space="preserve">. </w:t>
      </w:r>
    </w:p>
    <w:p w14:paraId="1D99881D" w14:textId="43F4B330" w:rsidR="00014E0C" w:rsidRPr="00650D85" w:rsidRDefault="00014E0C" w:rsidP="00014E0C">
      <w:pPr>
        <w:tabs>
          <w:tab w:val="left" w:pos="-720"/>
        </w:tabs>
        <w:suppressAutoHyphens/>
        <w:spacing w:line="240" w:lineRule="atLeast"/>
        <w:rPr>
          <w:rFonts w:ascii="Arial" w:hAnsi="Arial" w:cs="Arial"/>
          <w:spacing w:val="-3"/>
        </w:rPr>
      </w:pPr>
      <w:r>
        <w:lastRenderedPageBreak/>
        <w:t>The topography and the soil and subsoil conditions appear to be adequate.  In addition, the site contains access to all private and some public utilities.  The subject tract of land appears to be of sufficient size and shape to accommodate a wide range of possible uses.</w:t>
      </w:r>
    </w:p>
    <w:p w14:paraId="26079116" w14:textId="77777777" w:rsidR="00014E0C" w:rsidRDefault="00014E0C" w:rsidP="00014E0C">
      <w:pPr>
        <w:tabs>
          <w:tab w:val="left" w:pos="-720"/>
        </w:tabs>
        <w:suppressAutoHyphens/>
        <w:spacing w:line="240" w:lineRule="atLeast"/>
        <w:jc w:val="both"/>
        <w:rPr>
          <w:rFonts w:ascii="Arial" w:hAnsi="Arial" w:cs="Arial"/>
          <w:spacing w:val="-3"/>
        </w:rPr>
      </w:pPr>
    </w:p>
    <w:p w14:paraId="0B55B696"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Secondly, the use must be legally permissible.  Zoning, deed restriction, building codes, and environmental regulations are all legal restrictions, which may limit the site's highest and best use.  </w:t>
      </w:r>
      <w:r>
        <w:rPr>
          <w:rFonts w:ascii="Arial" w:hAnsi="Arial" w:cs="Arial"/>
          <w:spacing w:val="-3"/>
        </w:rPr>
        <w:t>The subject outside the city limits, therefore not subject to city zoning ordinances.</w:t>
      </w:r>
      <w:r w:rsidRPr="00650D85">
        <w:rPr>
          <w:rFonts w:ascii="Arial" w:hAnsi="Arial" w:cs="Arial"/>
          <w:spacing w:val="-3"/>
        </w:rPr>
        <w:t xml:space="preserve">  </w:t>
      </w:r>
    </w:p>
    <w:p w14:paraId="724A57CE"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12A4537E" w14:textId="77777777" w:rsidR="005576F7" w:rsidRDefault="00014E0C" w:rsidP="00014E0C">
      <w:pPr>
        <w:tabs>
          <w:tab w:val="left" w:pos="-720"/>
        </w:tabs>
        <w:suppressAutoHyphens/>
        <w:spacing w:line="240" w:lineRule="atLeast"/>
        <w:jc w:val="both"/>
      </w:pPr>
      <w:r>
        <w:t>When considering financial feasibility, supply and demand factors are major determinants.  As described in the Neighborhood Analysis section, the subject's defined neighborhood contains a variety of developments, and in the immediate vicinity of the subject property, these developments are</w:t>
      </w:r>
      <w:r w:rsidR="00473012">
        <w:t xml:space="preserve"> </w:t>
      </w:r>
    </w:p>
    <w:p w14:paraId="29176655" w14:textId="029E07D6" w:rsidR="00014E0C" w:rsidRPr="00650D85" w:rsidRDefault="00476953" w:rsidP="00014E0C">
      <w:pPr>
        <w:tabs>
          <w:tab w:val="left" w:pos="-720"/>
        </w:tabs>
        <w:suppressAutoHyphens/>
        <w:spacing w:line="240" w:lineRule="atLeast"/>
        <w:jc w:val="both"/>
        <w:rPr>
          <w:rFonts w:ascii="Arial" w:hAnsi="Arial" w:cs="Arial"/>
          <w:spacing w:val="-3"/>
        </w:rPr>
      </w:pPr>
      <w:r>
        <w:t>{</w:t>
      </w:r>
      <w:proofErr w:type="spellStart"/>
      <w:proofErr w:type="gramStart"/>
      <w:r w:rsidR="00014E0C">
        <w:t>subject.neighborhood</w:t>
      </w:r>
      <w:proofErr w:type="gramEnd"/>
      <w:r w:rsidR="00014E0C">
        <w:t>.primaryUse</w:t>
      </w:r>
      <w:proofErr w:type="spellEnd"/>
      <w:r>
        <w:t>}</w:t>
      </w:r>
      <w:r w:rsidR="0056273A">
        <w:t xml:space="preserve"> </w:t>
      </w:r>
      <w:r w:rsidR="00014E0C">
        <w:t>.</w:t>
      </w:r>
    </w:p>
    <w:p w14:paraId="01BDA552"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 </w:t>
      </w:r>
    </w:p>
    <w:p w14:paraId="637BF77B" w14:textId="77777777" w:rsidR="00014E0C" w:rsidRPr="00650D85" w:rsidRDefault="00014E0C" w:rsidP="00014E0C">
      <w:pPr>
        <w:tabs>
          <w:tab w:val="left" w:pos="-720"/>
        </w:tabs>
        <w:suppressAutoHyphens/>
        <w:spacing w:line="240" w:lineRule="atLeast"/>
        <w:jc w:val="both"/>
        <w:rPr>
          <w:rFonts w:ascii="Arial" w:hAnsi="Arial" w:cs="Arial"/>
          <w:spacing w:val="-3"/>
        </w:rPr>
      </w:pPr>
      <w:r w:rsidRPr="00650D85">
        <w:rPr>
          <w:rFonts w:ascii="Arial" w:hAnsi="Arial" w:cs="Arial"/>
          <w:spacing w:val="-3"/>
        </w:rPr>
        <w:t xml:space="preserve">Although the subject site legally and physically allows for the development of a wide variety of utilizations, only those which produce income and/or a return ample to fulfill the requirements of operating expenses, financial expenses, and capital amortization are regarded.  Location </w:t>
      </w:r>
      <w:r w:rsidR="004B6E21">
        <w:rPr>
          <w:rFonts w:ascii="Arial" w:hAnsi="Arial" w:cs="Arial"/>
          <w:spacing w:val="-3"/>
        </w:rPr>
        <w:t xml:space="preserve">in </w:t>
      </w:r>
      <w:proofErr w:type="gramStart"/>
      <w:r w:rsidR="004B6E21">
        <w:rPr>
          <w:rFonts w:ascii="Arial" w:hAnsi="Arial" w:cs="Arial"/>
          <w:spacing w:val="-3"/>
        </w:rPr>
        <w:t>a</w:t>
      </w:r>
      <w:r w:rsidR="00CA0EC3">
        <w:rPr>
          <w:rFonts w:ascii="Arial" w:hAnsi="Arial" w:cs="Arial"/>
          <w:spacing w:val="-3"/>
        </w:rPr>
        <w:t>n</w:t>
      </w:r>
      <w:proofErr w:type="gramEnd"/>
      <w:r w:rsidR="00CA0EC3">
        <w:rPr>
          <w:rFonts w:ascii="Arial" w:hAnsi="Arial" w:cs="Arial"/>
          <w:spacing w:val="-3"/>
        </w:rPr>
        <w:t xml:space="preserve"> </w:t>
      </w:r>
      <w:r w:rsidR="00CA0EC3" w:rsidRPr="00CA0EC3">
        <w:rPr>
          <w:rFonts w:ascii="Arial" w:hAnsi="Arial" w:cs="Arial"/>
          <w:spacing w:val="-3"/>
        </w:rPr>
        <w:t>rural</w:t>
      </w:r>
      <w:r w:rsidRPr="00CA0EC3">
        <w:rPr>
          <w:rFonts w:ascii="Arial" w:hAnsi="Arial" w:cs="Arial"/>
          <w:spacing w:val="-3"/>
        </w:rPr>
        <w:t xml:space="preserve"> industrial area </w:t>
      </w:r>
      <w:r w:rsidR="004F5E98">
        <w:rPr>
          <w:rFonts w:ascii="Arial" w:hAnsi="Arial" w:cs="Arial"/>
          <w:spacing w:val="-3"/>
        </w:rPr>
        <w:t>along</w:t>
      </w:r>
      <w:r w:rsidRPr="00CA0EC3">
        <w:rPr>
          <w:rFonts w:ascii="Arial" w:hAnsi="Arial" w:cs="Arial"/>
          <w:spacing w:val="-3"/>
        </w:rPr>
        <w:t xml:space="preserve"> </w:t>
      </w:r>
      <w:r w:rsidR="00B75791" w:rsidRPr="00CA0EC3">
        <w:rPr>
          <w:rFonts w:ascii="Arial" w:hAnsi="Arial" w:cs="Arial"/>
          <w:spacing w:val="-3"/>
        </w:rPr>
        <w:t>FM 307</w:t>
      </w:r>
      <w:r w:rsidRPr="00CA0EC3">
        <w:rPr>
          <w:rFonts w:ascii="Arial" w:hAnsi="Arial" w:cs="Arial"/>
          <w:spacing w:val="-3"/>
        </w:rPr>
        <w:t xml:space="preserve"> affords the site good accessibility, view and exposure. The ideal use of the property would be one in conjunction with the surrounding developments, or a</w:t>
      </w:r>
      <w:r w:rsidR="008D2CA6">
        <w:rPr>
          <w:rFonts w:ascii="Arial" w:hAnsi="Arial" w:cs="Arial"/>
          <w:spacing w:val="-3"/>
        </w:rPr>
        <w:t xml:space="preserve"> commercial/</w:t>
      </w:r>
      <w:r w:rsidRPr="00CA0EC3">
        <w:rPr>
          <w:rFonts w:ascii="Arial" w:hAnsi="Arial" w:cs="Arial"/>
          <w:spacing w:val="-3"/>
        </w:rPr>
        <w:t>industrial use.</w:t>
      </w:r>
      <w:r w:rsidRPr="00650D85">
        <w:rPr>
          <w:rFonts w:ascii="Arial" w:hAnsi="Arial" w:cs="Arial"/>
          <w:spacing w:val="-3"/>
        </w:rPr>
        <w:t xml:space="preserve">  </w:t>
      </w:r>
    </w:p>
    <w:p w14:paraId="25D20879" w14:textId="77777777" w:rsidR="00014E0C" w:rsidRPr="00650D85" w:rsidRDefault="00014E0C" w:rsidP="00014E0C">
      <w:pPr>
        <w:tabs>
          <w:tab w:val="left" w:pos="-720"/>
        </w:tabs>
        <w:suppressAutoHyphens/>
        <w:spacing w:line="240" w:lineRule="atLeast"/>
        <w:jc w:val="both"/>
        <w:rPr>
          <w:rFonts w:ascii="Arial" w:hAnsi="Arial" w:cs="Arial"/>
          <w:spacing w:val="-3"/>
        </w:rPr>
      </w:pPr>
    </w:p>
    <w:p w14:paraId="059BCBD3" w14:textId="77777777" w:rsidR="004F75A2" w:rsidRDefault="004F75A2" w:rsidP="004F75A2">
      <w:pPr>
        <w:tabs>
          <w:tab w:val="left" w:pos="-720"/>
        </w:tabs>
        <w:suppressAutoHyphens/>
        <w:spacing w:line="240" w:lineRule="atLeast"/>
        <w:jc w:val="both"/>
        <w:rPr>
          <w:spacing w:val="-3"/>
        </w:rPr>
      </w:pPr>
    </w:p>
    <w:p w14:paraId="44E7042A" w14:textId="77777777" w:rsidR="00014E0C" w:rsidRDefault="00014E0C" w:rsidP="00014E0C">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pPr>
      <w:r>
        <w:rPr>
          <w:spacing w:val="-3"/>
        </w:rPr>
        <w:t xml:space="preserve"> </w:t>
      </w:r>
    </w:p>
    <w:p w14:paraId="6D97A708" w14:textId="77777777" w:rsidR="00014E0C" w:rsidRDefault="00014E0C" w:rsidP="00014E0C">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sectPr w:rsidR="00014E0C" w:rsidSect="00D16A1F">
          <w:endnotePr>
            <w:numFmt w:val="decimal"/>
          </w:endnotePr>
          <w:pgSz w:w="12240" w:h="15840"/>
          <w:pgMar w:top="1440" w:right="1440" w:bottom="1440" w:left="1440" w:header="1440" w:footer="1440" w:gutter="0"/>
          <w:cols w:space="720"/>
          <w:noEndnote/>
          <w:titlePg/>
        </w:sectPr>
      </w:pPr>
    </w:p>
    <w:p w14:paraId="6DEFCDB2" w14:textId="77777777" w:rsidR="00014E0C" w:rsidRDefault="00014E0C" w:rsidP="00014E0C">
      <w:pPr>
        <w:tabs>
          <w:tab w:val="lef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line="240" w:lineRule="atLeast"/>
        <w:jc w:val="both"/>
        <w:rPr>
          <w:spacing w:val="-3"/>
        </w:rPr>
      </w:pPr>
    </w:p>
    <w:p w14:paraId="23B3262B"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2ACC06E1" w14:textId="77777777" w:rsidR="00014E0C" w:rsidRDefault="00014E0C" w:rsidP="005D3539">
      <w:pPr>
        <w:tabs>
          <w:tab w:val="center" w:pos="4680"/>
        </w:tabs>
        <w:suppressAutoHyphens/>
        <w:spacing w:line="240" w:lineRule="atLeast"/>
        <w:jc w:val="center"/>
        <w:rPr>
          <w:rFonts w:ascii="Arial" w:hAnsi="Arial" w:cs="Arial"/>
          <w:b/>
          <w:bCs/>
          <w:iCs/>
          <w:spacing w:val="-4"/>
          <w:sz w:val="32"/>
          <w:szCs w:val="32"/>
        </w:rPr>
      </w:pPr>
    </w:p>
    <w:p w14:paraId="7030B59C" w14:textId="77777777" w:rsidR="00014E0C" w:rsidRDefault="00014E0C" w:rsidP="005D3539">
      <w:pPr>
        <w:tabs>
          <w:tab w:val="center" w:pos="4680"/>
        </w:tabs>
        <w:suppressAutoHyphens/>
        <w:spacing w:line="240" w:lineRule="atLeast"/>
        <w:jc w:val="center"/>
        <w:rPr>
          <w:rFonts w:ascii="Arial" w:hAnsi="Arial" w:cs="Arial"/>
          <w:b/>
          <w:bCs/>
          <w:iCs/>
          <w:spacing w:val="-4"/>
          <w:sz w:val="32"/>
          <w:szCs w:val="32"/>
        </w:rPr>
      </w:pPr>
    </w:p>
    <w:p w14:paraId="17B413A4" w14:textId="77777777" w:rsidR="00014E0C" w:rsidRDefault="00014E0C" w:rsidP="005D3539">
      <w:pPr>
        <w:tabs>
          <w:tab w:val="center" w:pos="4680"/>
        </w:tabs>
        <w:suppressAutoHyphens/>
        <w:spacing w:line="240" w:lineRule="atLeast"/>
        <w:jc w:val="center"/>
        <w:rPr>
          <w:rFonts w:ascii="Arial" w:hAnsi="Arial" w:cs="Arial"/>
          <w:b/>
          <w:bCs/>
          <w:iCs/>
          <w:spacing w:val="-4"/>
          <w:sz w:val="32"/>
          <w:szCs w:val="32"/>
        </w:rPr>
      </w:pPr>
    </w:p>
    <w:p w14:paraId="726238B1"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3D25CE65"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6E6BC856"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37F18EAB"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48FB0086"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604FFCAE"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779D7D8B"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6FE631A2" w14:textId="77777777" w:rsidR="00AC5703" w:rsidRDefault="00AC5703" w:rsidP="005D3539">
      <w:pPr>
        <w:tabs>
          <w:tab w:val="center" w:pos="4680"/>
        </w:tabs>
        <w:suppressAutoHyphens/>
        <w:spacing w:line="240" w:lineRule="atLeast"/>
        <w:jc w:val="center"/>
        <w:rPr>
          <w:rFonts w:ascii="Arial" w:hAnsi="Arial" w:cs="Arial"/>
          <w:b/>
          <w:bCs/>
          <w:iCs/>
          <w:spacing w:val="-4"/>
          <w:sz w:val="32"/>
          <w:szCs w:val="32"/>
        </w:rPr>
      </w:pPr>
    </w:p>
    <w:p w14:paraId="6D0B0285" w14:textId="77777777" w:rsidR="006C0EBF" w:rsidRPr="00C943FC" w:rsidRDefault="006C0EBF" w:rsidP="00E64124">
      <w:pPr>
        <w:pStyle w:val="Heading1"/>
      </w:pPr>
      <w:bookmarkStart w:id="36" w:name="_Toc186913753"/>
      <w:bookmarkStart w:id="37" w:name="_Toc186914422"/>
      <w:r w:rsidRPr="00C943FC">
        <w:t>SUBJECT PROPERTY VALUATION</w:t>
      </w:r>
      <w:bookmarkEnd w:id="36"/>
      <w:bookmarkEnd w:id="37"/>
    </w:p>
    <w:p w14:paraId="5A6C8D18" w14:textId="77777777" w:rsidR="006C0EBF" w:rsidRPr="00650D85" w:rsidRDefault="006C0EBF">
      <w:pPr>
        <w:tabs>
          <w:tab w:val="left" w:pos="-720"/>
        </w:tabs>
        <w:suppressAutoHyphens/>
        <w:spacing w:line="240" w:lineRule="atLeast"/>
        <w:jc w:val="both"/>
        <w:rPr>
          <w:rFonts w:ascii="Arial" w:hAnsi="Arial" w:cs="Arial"/>
          <w:b/>
          <w:bCs/>
          <w:iCs/>
          <w:spacing w:val="-4"/>
        </w:rPr>
      </w:pPr>
    </w:p>
    <w:p w14:paraId="116DB766" w14:textId="77777777" w:rsidR="00A95379" w:rsidRPr="00E64124" w:rsidRDefault="00AC5703" w:rsidP="00E64124">
      <w:pPr>
        <w:pStyle w:val="Heading2"/>
        <w:jc w:val="center"/>
        <w:rPr>
          <w:u w:val="none"/>
        </w:rPr>
      </w:pPr>
      <w:r>
        <w:br w:type="page"/>
      </w:r>
      <w:bookmarkStart w:id="38" w:name="_Toc186913754"/>
      <w:bookmarkStart w:id="39" w:name="_Toc186914423"/>
      <w:r w:rsidR="00A95379" w:rsidRPr="00E64124">
        <w:rPr>
          <w:sz w:val="28"/>
          <w:szCs w:val="28"/>
          <w:u w:val="none"/>
        </w:rPr>
        <w:lastRenderedPageBreak/>
        <w:t>VALUATION PROCESS</w:t>
      </w:r>
      <w:bookmarkEnd w:id="38"/>
      <w:bookmarkEnd w:id="39"/>
    </w:p>
    <w:p w14:paraId="39218A30" w14:textId="77777777" w:rsidR="00A95379" w:rsidRDefault="00A95379" w:rsidP="00A95379">
      <w:pPr>
        <w:tabs>
          <w:tab w:val="left" w:pos="-720"/>
        </w:tabs>
        <w:suppressAutoHyphens/>
        <w:spacing w:line="240" w:lineRule="atLeast"/>
        <w:jc w:val="both"/>
        <w:rPr>
          <w:spacing w:val="-3"/>
        </w:rPr>
      </w:pPr>
    </w:p>
    <w:p w14:paraId="56BF2DE0" w14:textId="77777777" w:rsidR="00A95379" w:rsidRDefault="00A95379" w:rsidP="00A95379">
      <w:pPr>
        <w:tabs>
          <w:tab w:val="left" w:pos="-720"/>
        </w:tabs>
        <w:suppressAutoHyphens/>
        <w:spacing w:line="240" w:lineRule="atLeast"/>
        <w:jc w:val="both"/>
        <w:rPr>
          <w:spacing w:val="-3"/>
        </w:rPr>
      </w:pPr>
      <w:r>
        <w:rPr>
          <w:spacing w:val="-3"/>
        </w:rPr>
        <w:t xml:space="preserve">As previously mentioned, </w:t>
      </w:r>
      <w:r w:rsidR="00A52BB4">
        <w:rPr>
          <w:spacing w:val="-3"/>
        </w:rPr>
        <w:t>the Sales Comparison Approach to value</w:t>
      </w:r>
      <w:r>
        <w:rPr>
          <w:spacing w:val="-3"/>
        </w:rPr>
        <w:t xml:space="preserve"> will be utilized in estimating the value of the Subject Property.</w:t>
      </w:r>
    </w:p>
    <w:p w14:paraId="7F4FCD6D" w14:textId="77777777" w:rsidR="00A95379" w:rsidRDefault="00A95379" w:rsidP="00A95379">
      <w:pPr>
        <w:tabs>
          <w:tab w:val="left" w:pos="-720"/>
        </w:tabs>
        <w:suppressAutoHyphens/>
        <w:spacing w:line="240" w:lineRule="atLeast"/>
        <w:jc w:val="both"/>
        <w:rPr>
          <w:spacing w:val="-3"/>
        </w:rPr>
      </w:pPr>
    </w:p>
    <w:p w14:paraId="3388D3BF" w14:textId="77777777" w:rsidR="00A95379" w:rsidRDefault="00A95379" w:rsidP="00E64124">
      <w:pPr>
        <w:pStyle w:val="Heading2"/>
      </w:pPr>
      <w:bookmarkStart w:id="40" w:name="_Toc186913755"/>
      <w:bookmarkStart w:id="41" w:name="_Toc186914424"/>
      <w:r>
        <w:t>SALES COMPARISON APPROACH</w:t>
      </w:r>
      <w:bookmarkEnd w:id="40"/>
      <w:bookmarkEnd w:id="41"/>
    </w:p>
    <w:p w14:paraId="233017B0" w14:textId="77777777" w:rsidR="00A95379" w:rsidRDefault="00A95379" w:rsidP="00A95379">
      <w:pPr>
        <w:tabs>
          <w:tab w:val="left" w:pos="-720"/>
        </w:tabs>
        <w:suppressAutoHyphens/>
        <w:spacing w:line="240" w:lineRule="atLeast"/>
        <w:jc w:val="both"/>
        <w:rPr>
          <w:spacing w:val="-3"/>
        </w:rPr>
      </w:pPr>
    </w:p>
    <w:p w14:paraId="0709717D" w14:textId="77777777" w:rsidR="00A95379" w:rsidRDefault="00A95379" w:rsidP="00A95379">
      <w:pPr>
        <w:tabs>
          <w:tab w:val="left" w:pos="-720"/>
        </w:tabs>
        <w:suppressAutoHyphens/>
        <w:spacing w:line="240" w:lineRule="atLeast"/>
        <w:jc w:val="both"/>
        <w:rPr>
          <w:spacing w:val="-3"/>
        </w:rPr>
      </w:pPr>
      <w:r>
        <w:rPr>
          <w:spacing w:val="-3"/>
        </w:rPr>
        <w:t xml:space="preserve">When adequate historical market data pertaining to properties </w:t>
      </w:r>
      <w:proofErr w:type="gramStart"/>
      <w:r>
        <w:rPr>
          <w:spacing w:val="-3"/>
        </w:rPr>
        <w:t>similar to</w:t>
      </w:r>
      <w:proofErr w:type="gramEnd"/>
      <w:r>
        <w:rPr>
          <w:spacing w:val="-3"/>
        </w:rPr>
        <w:t xml:space="preserve"> subject is available, the Sales Comparison Approach can be very reliable.  The Appraiser must do five things </w:t>
      </w:r>
      <w:proofErr w:type="gramStart"/>
      <w:r>
        <w:rPr>
          <w:spacing w:val="-3"/>
        </w:rPr>
        <w:t>in order to</w:t>
      </w:r>
      <w:proofErr w:type="gramEnd"/>
      <w:r>
        <w:rPr>
          <w:spacing w:val="-3"/>
        </w:rPr>
        <w:t xml:space="preserve"> apply this approach:</w:t>
      </w:r>
    </w:p>
    <w:p w14:paraId="105384E1" w14:textId="77777777" w:rsidR="00A95379" w:rsidRDefault="00A95379" w:rsidP="00A95379">
      <w:pPr>
        <w:tabs>
          <w:tab w:val="left" w:pos="-720"/>
        </w:tabs>
        <w:suppressAutoHyphens/>
        <w:spacing w:line="240" w:lineRule="atLeast"/>
        <w:jc w:val="both"/>
        <w:rPr>
          <w:spacing w:val="-3"/>
        </w:rPr>
      </w:pPr>
    </w:p>
    <w:p w14:paraId="6F1D759D" w14:textId="77777777" w:rsidR="00A95379" w:rsidRDefault="00A95379" w:rsidP="00A95379">
      <w:pPr>
        <w:tabs>
          <w:tab w:val="left" w:pos="-720"/>
        </w:tabs>
        <w:suppressAutoHyphens/>
        <w:spacing w:line="240" w:lineRule="atLeast"/>
        <w:jc w:val="both"/>
        <w:rPr>
          <w:spacing w:val="-3"/>
        </w:rPr>
      </w:pPr>
      <w:r>
        <w:rPr>
          <w:spacing w:val="-3"/>
        </w:rPr>
        <w:t>1.</w:t>
      </w:r>
      <w:r>
        <w:rPr>
          <w:spacing w:val="-3"/>
        </w:rPr>
        <w:tab/>
        <w:t xml:space="preserve">Obtain market information on sales transactions, listings, and offerings to </w:t>
      </w:r>
      <w:r>
        <w:rPr>
          <w:spacing w:val="-3"/>
        </w:rPr>
        <w:tab/>
        <w:t xml:space="preserve">purchase properties </w:t>
      </w:r>
      <w:proofErr w:type="gramStart"/>
      <w:r>
        <w:rPr>
          <w:spacing w:val="-3"/>
        </w:rPr>
        <w:t>similar to</w:t>
      </w:r>
      <w:proofErr w:type="gramEnd"/>
      <w:r>
        <w:rPr>
          <w:spacing w:val="-3"/>
        </w:rPr>
        <w:t xml:space="preserve"> the subject property. </w:t>
      </w:r>
    </w:p>
    <w:p w14:paraId="58360BFC" w14:textId="77777777" w:rsidR="00A95379" w:rsidRDefault="00A95379" w:rsidP="00A95379">
      <w:pPr>
        <w:tabs>
          <w:tab w:val="left" w:pos="-720"/>
        </w:tabs>
        <w:suppressAutoHyphens/>
        <w:spacing w:line="240" w:lineRule="atLeast"/>
        <w:jc w:val="both"/>
        <w:rPr>
          <w:spacing w:val="-3"/>
        </w:rPr>
      </w:pPr>
    </w:p>
    <w:p w14:paraId="2C769771" w14:textId="77777777" w:rsidR="00A95379" w:rsidRDefault="00A95379" w:rsidP="001417CE">
      <w:pPr>
        <w:tabs>
          <w:tab w:val="left" w:pos="-720"/>
        </w:tabs>
        <w:suppressAutoHyphens/>
        <w:spacing w:line="240" w:lineRule="atLeast"/>
        <w:ind w:left="720" w:hanging="720"/>
        <w:jc w:val="both"/>
        <w:rPr>
          <w:spacing w:val="-3"/>
        </w:rPr>
      </w:pPr>
      <w:r>
        <w:rPr>
          <w:spacing w:val="-3"/>
        </w:rPr>
        <w:t>2.</w:t>
      </w:r>
      <w:r>
        <w:rPr>
          <w:spacing w:val="-3"/>
        </w:rPr>
        <w:tab/>
        <w:t xml:space="preserve">Verify the data obtained to assure its correctness and acquire the terms of sale </w:t>
      </w:r>
      <w:r>
        <w:rPr>
          <w:spacing w:val="-3"/>
        </w:rPr>
        <w:tab/>
        <w:t xml:space="preserve">to see that they reflect an arm's length transaction. </w:t>
      </w:r>
      <w:r>
        <w:rPr>
          <w:spacing w:val="-3"/>
        </w:rPr>
        <w:tab/>
      </w:r>
    </w:p>
    <w:p w14:paraId="5C9C9C2C" w14:textId="77777777" w:rsidR="00A95379" w:rsidRDefault="00A95379" w:rsidP="00A95379">
      <w:pPr>
        <w:tabs>
          <w:tab w:val="left" w:pos="-720"/>
        </w:tabs>
        <w:suppressAutoHyphens/>
        <w:spacing w:line="240" w:lineRule="atLeast"/>
        <w:jc w:val="both"/>
        <w:rPr>
          <w:spacing w:val="-3"/>
        </w:rPr>
      </w:pPr>
    </w:p>
    <w:p w14:paraId="7F2020D1" w14:textId="77777777" w:rsidR="001417CE" w:rsidRDefault="00A95379" w:rsidP="00A95379">
      <w:pPr>
        <w:tabs>
          <w:tab w:val="left" w:pos="-720"/>
        </w:tabs>
        <w:suppressAutoHyphens/>
        <w:spacing w:line="240" w:lineRule="atLeast"/>
        <w:jc w:val="both"/>
        <w:rPr>
          <w:spacing w:val="-3"/>
        </w:rPr>
      </w:pPr>
      <w:r>
        <w:rPr>
          <w:spacing w:val="-3"/>
        </w:rPr>
        <w:t xml:space="preserve">3. </w:t>
      </w:r>
      <w:r>
        <w:rPr>
          <w:spacing w:val="-3"/>
        </w:rPr>
        <w:tab/>
        <w:t xml:space="preserve">Analyze each of the comparable </w:t>
      </w:r>
      <w:proofErr w:type="gramStart"/>
      <w:r>
        <w:rPr>
          <w:spacing w:val="-3"/>
        </w:rPr>
        <w:t>properties</w:t>
      </w:r>
      <w:proofErr w:type="gramEnd"/>
      <w:r>
        <w:rPr>
          <w:spacing w:val="-3"/>
        </w:rPr>
        <w:t xml:space="preserve"> important characteristics with the </w:t>
      </w:r>
      <w:r>
        <w:rPr>
          <w:spacing w:val="-3"/>
        </w:rPr>
        <w:tab/>
        <w:t xml:space="preserve">corresponding ones of the subject property in order to derive the appropriate </w:t>
      </w:r>
      <w:r>
        <w:rPr>
          <w:spacing w:val="-3"/>
        </w:rPr>
        <w:tab/>
        <w:t xml:space="preserve">elements of comparison (e.g. time, location, and other characteristics </w:t>
      </w:r>
      <w:r w:rsidR="001417CE">
        <w:rPr>
          <w:spacing w:val="-3"/>
        </w:rPr>
        <w:t>–</w:t>
      </w:r>
      <w:r>
        <w:rPr>
          <w:spacing w:val="-3"/>
        </w:rPr>
        <w:t xml:space="preserve"> </w:t>
      </w:r>
    </w:p>
    <w:p w14:paraId="0E97F428" w14:textId="77777777" w:rsidR="00A95379" w:rsidRDefault="001417CE" w:rsidP="00A95379">
      <w:pPr>
        <w:tabs>
          <w:tab w:val="left" w:pos="-720"/>
        </w:tabs>
        <w:suppressAutoHyphens/>
        <w:spacing w:line="240" w:lineRule="atLeast"/>
        <w:jc w:val="both"/>
        <w:rPr>
          <w:spacing w:val="-3"/>
        </w:rPr>
      </w:pPr>
      <w:r>
        <w:rPr>
          <w:spacing w:val="-3"/>
        </w:rPr>
        <w:tab/>
      </w:r>
      <w:r w:rsidR="00A95379">
        <w:rPr>
          <w:spacing w:val="-3"/>
        </w:rPr>
        <w:t>physical and economical).</w:t>
      </w:r>
    </w:p>
    <w:p w14:paraId="767E4A2A" w14:textId="77777777" w:rsidR="00A24489" w:rsidRDefault="00A24489" w:rsidP="00A95379">
      <w:pPr>
        <w:tabs>
          <w:tab w:val="left" w:pos="-720"/>
        </w:tabs>
        <w:suppressAutoHyphens/>
        <w:spacing w:line="240" w:lineRule="atLeast"/>
        <w:jc w:val="both"/>
        <w:rPr>
          <w:spacing w:val="-3"/>
        </w:rPr>
      </w:pPr>
    </w:p>
    <w:p w14:paraId="65F030D4" w14:textId="77777777" w:rsidR="00A95379" w:rsidRDefault="00A95379" w:rsidP="00A95379">
      <w:pPr>
        <w:tabs>
          <w:tab w:val="left" w:pos="-720"/>
        </w:tabs>
        <w:suppressAutoHyphens/>
        <w:spacing w:line="240" w:lineRule="atLeast"/>
        <w:jc w:val="both"/>
        <w:rPr>
          <w:spacing w:val="-3"/>
        </w:rPr>
      </w:pPr>
      <w:r>
        <w:rPr>
          <w:spacing w:val="-3"/>
        </w:rPr>
        <w:t xml:space="preserve">4. </w:t>
      </w:r>
      <w:r>
        <w:rPr>
          <w:spacing w:val="-3"/>
        </w:rPr>
        <w:tab/>
        <w:t xml:space="preserve">Use the elements of comparison abstracted in the previous step </w:t>
      </w:r>
      <w:proofErr w:type="gramStart"/>
      <w:r>
        <w:rPr>
          <w:spacing w:val="-3"/>
        </w:rPr>
        <w:t>in order to</w:t>
      </w:r>
      <w:proofErr w:type="gramEnd"/>
      <w:r>
        <w:rPr>
          <w:spacing w:val="-3"/>
        </w:rPr>
        <w:t xml:space="preserve"> </w:t>
      </w:r>
      <w:r>
        <w:rPr>
          <w:spacing w:val="-3"/>
        </w:rPr>
        <w:tab/>
        <w:t xml:space="preserve">distinguish the differences between the subject property and the comparable </w:t>
      </w:r>
      <w:r>
        <w:rPr>
          <w:spacing w:val="-3"/>
        </w:rPr>
        <w:tab/>
        <w:t>sale properties and to see their effect on the sales price.</w:t>
      </w:r>
    </w:p>
    <w:p w14:paraId="4A8E33B8" w14:textId="77777777" w:rsidR="00A95379" w:rsidRDefault="00A95379" w:rsidP="00A95379">
      <w:pPr>
        <w:tabs>
          <w:tab w:val="left" w:pos="-720"/>
        </w:tabs>
        <w:suppressAutoHyphens/>
        <w:spacing w:line="240" w:lineRule="atLeast"/>
        <w:jc w:val="both"/>
        <w:rPr>
          <w:spacing w:val="-3"/>
        </w:rPr>
      </w:pPr>
    </w:p>
    <w:p w14:paraId="4C62F99A" w14:textId="77777777" w:rsidR="00A95379" w:rsidRDefault="00A95379" w:rsidP="00A95379">
      <w:pPr>
        <w:tabs>
          <w:tab w:val="left" w:pos="-720"/>
        </w:tabs>
        <w:suppressAutoHyphens/>
        <w:spacing w:line="240" w:lineRule="atLeast"/>
        <w:jc w:val="both"/>
        <w:rPr>
          <w:spacing w:val="-3"/>
        </w:rPr>
      </w:pPr>
      <w:r>
        <w:rPr>
          <w:spacing w:val="-3"/>
        </w:rPr>
        <w:t xml:space="preserve">5. </w:t>
      </w:r>
      <w:r>
        <w:rPr>
          <w:spacing w:val="-3"/>
        </w:rPr>
        <w:tab/>
        <w:t xml:space="preserve">Reconcile the value indications produced by the comparison into a single </w:t>
      </w:r>
      <w:r>
        <w:rPr>
          <w:spacing w:val="-3"/>
        </w:rPr>
        <w:tab/>
        <w:t xml:space="preserve">estimate of value or a range of values for the </w:t>
      </w:r>
      <w:proofErr w:type="gramStart"/>
      <w:r>
        <w:rPr>
          <w:spacing w:val="-3"/>
        </w:rPr>
        <w:t>property as a whole</w:t>
      </w:r>
      <w:proofErr w:type="gramEnd"/>
      <w:r>
        <w:rPr>
          <w:spacing w:val="-3"/>
        </w:rPr>
        <w:t>.</w:t>
      </w:r>
    </w:p>
    <w:p w14:paraId="0C0E6808" w14:textId="77777777" w:rsidR="00A95379" w:rsidRDefault="00A95379" w:rsidP="00A95379">
      <w:pPr>
        <w:tabs>
          <w:tab w:val="left" w:pos="-720"/>
        </w:tabs>
        <w:suppressAutoHyphens/>
        <w:spacing w:line="240" w:lineRule="atLeast"/>
        <w:jc w:val="both"/>
        <w:rPr>
          <w:spacing w:val="-3"/>
        </w:rPr>
      </w:pPr>
    </w:p>
    <w:p w14:paraId="1FB9C1A4" w14:textId="77777777" w:rsidR="00A95379" w:rsidRDefault="00A95379" w:rsidP="00A95379">
      <w:pPr>
        <w:tabs>
          <w:tab w:val="left" w:pos="-720"/>
        </w:tabs>
        <w:suppressAutoHyphens/>
        <w:spacing w:line="240" w:lineRule="atLeast"/>
        <w:jc w:val="both"/>
        <w:rPr>
          <w:spacing w:val="-3"/>
        </w:rPr>
      </w:pPr>
    </w:p>
    <w:p w14:paraId="3446760A" w14:textId="77777777" w:rsidR="00A24489" w:rsidRDefault="00A52BB4" w:rsidP="00A24489">
      <w:pPr>
        <w:tabs>
          <w:tab w:val="center" w:pos="4680"/>
        </w:tabs>
        <w:suppressAutoHyphens/>
        <w:jc w:val="center"/>
        <w:rPr>
          <w:spacing w:val="-3"/>
          <w:sz w:val="28"/>
        </w:rPr>
      </w:pPr>
      <w:r>
        <w:rPr>
          <w:b/>
          <w:spacing w:val="-3"/>
          <w:sz w:val="28"/>
        </w:rPr>
        <w:br w:type="page"/>
      </w:r>
      <w:r w:rsidR="006839F1">
        <w:rPr>
          <w:b/>
          <w:spacing w:val="-3"/>
          <w:sz w:val="28"/>
        </w:rPr>
        <w:lastRenderedPageBreak/>
        <w:t>SALES COMPARISON</w:t>
      </w:r>
      <w:r w:rsidR="00A24489">
        <w:rPr>
          <w:b/>
          <w:spacing w:val="-3"/>
          <w:sz w:val="28"/>
        </w:rPr>
        <w:t xml:space="preserve"> APPROACH - LAND VALUE ESTIMATE</w:t>
      </w:r>
    </w:p>
    <w:p w14:paraId="0E2B1FB9" w14:textId="77777777" w:rsidR="00A24489" w:rsidRDefault="00A24489" w:rsidP="00A2448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spacing w:val="-3"/>
        </w:rPr>
      </w:pPr>
    </w:p>
    <w:p w14:paraId="276CB7A1" w14:textId="5D2D5F5E" w:rsidR="00A24489" w:rsidRDefault="00A24489" w:rsidP="00A2448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spacing w:val="-3"/>
        </w:rPr>
      </w:pPr>
      <w:r>
        <w:t>The Sales Comparison Approach will be used to estimate the subject property as if vacant.</w:t>
      </w:r>
      <w:r w:rsidR="00247909">
        <w:t xml:space="preserve"> </w:t>
      </w:r>
      <w:r w:rsidR="00476953">
        <w:t>{</w:t>
      </w:r>
      <w:proofErr w:type="spellStart"/>
      <w:r>
        <w:t>salesComparison.introduction</w:t>
      </w:r>
      <w:proofErr w:type="spellEnd"/>
      <w:r w:rsidR="00476953">
        <w:t>}</w:t>
      </w:r>
      <w:r w:rsidR="00247909">
        <w:t xml:space="preserve"> </w:t>
      </w:r>
    </w:p>
    <w:p w14:paraId="10CD508A" w14:textId="77777777" w:rsidR="00A24489" w:rsidRDefault="00A24489" w:rsidP="00A2448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spacing w:val="-3"/>
        </w:rPr>
      </w:pPr>
    </w:p>
    <w:p w14:paraId="490D58D7" w14:textId="77777777" w:rsidR="005146D8" w:rsidRDefault="005146D8" w:rsidP="005146D8">
      <w:r>
        <w:t>{#sales}</w:t>
      </w:r>
    </w:p>
    <w:p w14:paraId="20160BE5" w14:textId="77777777" w:rsidR="005146D8" w:rsidRPr="009B1E35" w:rsidRDefault="005146D8" w:rsidP="005146D8">
      <w:pPr>
        <w:rPr>
          <w:b/>
          <w:bCs/>
          <w:u w:val="single"/>
        </w:rPr>
      </w:pPr>
      <w:r>
        <w:t>LAND SALE NUMBER {number}</w:t>
      </w:r>
    </w:p>
    <w:p w14:paraId="08D3173A" w14:textId="77777777" w:rsidR="005146D8" w:rsidRDefault="005146D8" w:rsidP="005146D8">
      <w:r>
        <w:t>Location:</w:t>
      </w:r>
      <w:r>
        <w:tab/>
      </w:r>
      <w:r>
        <w:tab/>
      </w:r>
      <w:r>
        <w:tab/>
        <w:t>{location}</w:t>
      </w:r>
    </w:p>
    <w:p w14:paraId="252EC70A" w14:textId="77777777" w:rsidR="005146D8" w:rsidRDefault="005146D8" w:rsidP="005146D8">
      <w:r>
        <w:t>Legal Description:</w:t>
      </w:r>
      <w:r>
        <w:tab/>
      </w:r>
      <w:r>
        <w:tab/>
        <w:t>{</w:t>
      </w:r>
      <w:proofErr w:type="spellStart"/>
      <w:r>
        <w:t>legalDescription</w:t>
      </w:r>
      <w:proofErr w:type="spellEnd"/>
      <w:r>
        <w:t>}</w:t>
      </w:r>
    </w:p>
    <w:p w14:paraId="0E96A29A" w14:textId="77777777" w:rsidR="005146D8" w:rsidRDefault="005146D8" w:rsidP="005146D8"/>
    <w:p w14:paraId="43E8AADD" w14:textId="77777777" w:rsidR="005146D8" w:rsidRDefault="005146D8" w:rsidP="005146D8">
      <w:r>
        <w:t>Date of Sale:</w:t>
      </w:r>
      <w:r>
        <w:tab/>
      </w:r>
      <w:r>
        <w:tab/>
        <w:t>{</w:t>
      </w:r>
      <w:proofErr w:type="spellStart"/>
      <w:r>
        <w:t>dateOfSale</w:t>
      </w:r>
      <w:proofErr w:type="spellEnd"/>
      <w:r>
        <w:t>}</w:t>
      </w:r>
    </w:p>
    <w:p w14:paraId="4FEFAD9C" w14:textId="77777777" w:rsidR="005146D8" w:rsidRDefault="005146D8" w:rsidP="005146D8">
      <w:r>
        <w:t>Recorded:</w:t>
      </w:r>
      <w:r>
        <w:tab/>
      </w:r>
      <w:r>
        <w:tab/>
        <w:t xml:space="preserve"> </w:t>
      </w:r>
      <w:r>
        <w:tab/>
        <w:t>{</w:t>
      </w:r>
      <w:proofErr w:type="spellStart"/>
      <w:r>
        <w:t>deedNumber</w:t>
      </w:r>
      <w:proofErr w:type="spellEnd"/>
      <w:r>
        <w:t>}</w:t>
      </w:r>
    </w:p>
    <w:p w14:paraId="38E424E5" w14:textId="77777777" w:rsidR="005146D8" w:rsidRDefault="005146D8" w:rsidP="005146D8">
      <w:r>
        <w:t>MLS Recording:</w:t>
      </w:r>
      <w:r>
        <w:tab/>
      </w:r>
      <w:r>
        <w:tab/>
        <w:t>{</w:t>
      </w:r>
      <w:proofErr w:type="spellStart"/>
      <w:r>
        <w:t>mlsNumber</w:t>
      </w:r>
      <w:proofErr w:type="spellEnd"/>
      <w:r>
        <w:t>}</w:t>
      </w:r>
    </w:p>
    <w:p w14:paraId="23683C43" w14:textId="77777777" w:rsidR="005146D8" w:rsidRDefault="005146D8" w:rsidP="005146D8">
      <w:r>
        <w:t>Grantor:</w:t>
      </w:r>
      <w:r>
        <w:tab/>
      </w:r>
      <w:r>
        <w:tab/>
      </w:r>
      <w:r>
        <w:tab/>
        <w:t>{grantor}</w:t>
      </w:r>
    </w:p>
    <w:p w14:paraId="70DC8C5C" w14:textId="77777777" w:rsidR="005146D8" w:rsidRDefault="005146D8" w:rsidP="005146D8">
      <w:r>
        <w:t>Grantee:</w:t>
      </w:r>
      <w:r>
        <w:tab/>
      </w:r>
      <w:r>
        <w:tab/>
      </w:r>
      <w:r>
        <w:tab/>
        <w:t>{grantee}</w:t>
      </w:r>
    </w:p>
    <w:p w14:paraId="5801A433" w14:textId="77777777" w:rsidR="005146D8" w:rsidRDefault="005146D8" w:rsidP="005146D8"/>
    <w:p w14:paraId="52051F41" w14:textId="77777777" w:rsidR="005146D8" w:rsidRDefault="005146D8" w:rsidP="005146D8">
      <w:r>
        <w:t>Consideration:</w:t>
      </w:r>
      <w:r>
        <w:tab/>
      </w:r>
      <w:r>
        <w:tab/>
        <w:t>{consideration}</w:t>
      </w:r>
    </w:p>
    <w:p w14:paraId="298CDB94" w14:textId="77777777" w:rsidR="005146D8" w:rsidRDefault="005146D8" w:rsidP="005146D8">
      <w:r>
        <w:t>Terms:</w:t>
      </w:r>
      <w:r>
        <w:tab/>
      </w:r>
      <w:r>
        <w:tab/>
      </w:r>
      <w:r>
        <w:tab/>
        <w:t>{terms}</w:t>
      </w:r>
    </w:p>
    <w:p w14:paraId="1BD083E0" w14:textId="77777777" w:rsidR="005146D8" w:rsidRDefault="005146D8" w:rsidP="005146D8">
      <w:r>
        <w:t>Unit Price:</w:t>
      </w:r>
      <w:r>
        <w:tab/>
      </w:r>
      <w:r>
        <w:tab/>
      </w:r>
      <w:r>
        <w:tab/>
        <w:t>{</w:t>
      </w:r>
      <w:proofErr w:type="spellStart"/>
      <w:r>
        <w:t>pricePerAcre</w:t>
      </w:r>
      <w:proofErr w:type="spellEnd"/>
      <w:r>
        <w:t>}/acre</w:t>
      </w:r>
    </w:p>
    <w:p w14:paraId="295FEA50" w14:textId="77777777" w:rsidR="005146D8" w:rsidRDefault="005146D8" w:rsidP="005146D8"/>
    <w:p w14:paraId="5FACD2E8" w14:textId="77777777" w:rsidR="005146D8" w:rsidRDefault="005146D8" w:rsidP="005146D8">
      <w:r>
        <w:t>PROPERTY DATA</w:t>
      </w:r>
    </w:p>
    <w:p w14:paraId="0423F1F1" w14:textId="77777777" w:rsidR="005146D8" w:rsidRDefault="005146D8" w:rsidP="005146D8">
      <w:r>
        <w:t>Property ID/CAD:</w:t>
      </w:r>
      <w:r>
        <w:tab/>
      </w:r>
      <w:r>
        <w:tab/>
        <w:t>{</w:t>
      </w:r>
      <w:proofErr w:type="spellStart"/>
      <w:r>
        <w:t>propertyId</w:t>
      </w:r>
      <w:proofErr w:type="spellEnd"/>
      <w:r>
        <w:t>}</w:t>
      </w:r>
    </w:p>
    <w:p w14:paraId="72054DFD" w14:textId="77777777" w:rsidR="005146D8" w:rsidRDefault="005146D8" w:rsidP="005146D8">
      <w:r>
        <w:t>Size:</w:t>
      </w:r>
      <w:r>
        <w:tab/>
      </w:r>
      <w:r>
        <w:tab/>
      </w:r>
      <w:r>
        <w:tab/>
      </w:r>
      <w:r>
        <w:tab/>
        <w:t>{size} acres</w:t>
      </w:r>
    </w:p>
    <w:p w14:paraId="508DDFE4" w14:textId="77777777" w:rsidR="005146D8" w:rsidRDefault="005146D8" w:rsidP="005146D8">
      <w:r>
        <w:t>Zoning:</w:t>
      </w:r>
      <w:r>
        <w:tab/>
      </w:r>
      <w:r>
        <w:tab/>
      </w:r>
      <w:r>
        <w:tab/>
        <w:t>{zoning}</w:t>
      </w:r>
    </w:p>
    <w:p w14:paraId="6DD306C4" w14:textId="77777777" w:rsidR="005146D8" w:rsidRDefault="005146D8" w:rsidP="005146D8">
      <w:r>
        <w:t>Utilities:</w:t>
      </w:r>
      <w:r>
        <w:tab/>
      </w:r>
      <w:r>
        <w:tab/>
      </w:r>
      <w:r>
        <w:tab/>
        <w:t>{utilities}</w:t>
      </w:r>
    </w:p>
    <w:p w14:paraId="53B77E58" w14:textId="77777777" w:rsidR="005146D8" w:rsidRDefault="005146D8" w:rsidP="005146D8">
      <w:r>
        <w:t>Road Frontage:</w:t>
      </w:r>
      <w:r>
        <w:tab/>
      </w:r>
      <w:r>
        <w:tab/>
        <w:t>{</w:t>
      </w:r>
      <w:proofErr w:type="spellStart"/>
      <w:r>
        <w:t>roadFrontage</w:t>
      </w:r>
      <w:proofErr w:type="spellEnd"/>
      <w:r>
        <w:t>}</w:t>
      </w:r>
    </w:p>
    <w:p w14:paraId="4176DA73" w14:textId="77777777" w:rsidR="005146D8" w:rsidRDefault="005146D8" w:rsidP="005146D8">
      <w:r>
        <w:t>Terrain:</w:t>
      </w:r>
      <w:r>
        <w:tab/>
      </w:r>
      <w:r>
        <w:tab/>
      </w:r>
      <w:r>
        <w:tab/>
        <w:t>{terrain}</w:t>
      </w:r>
    </w:p>
    <w:p w14:paraId="07A73783" w14:textId="77777777" w:rsidR="005146D8" w:rsidRDefault="005146D8" w:rsidP="005146D8">
      <w:r>
        <w:t>Flood Plain:</w:t>
      </w:r>
      <w:r>
        <w:tab/>
      </w:r>
      <w:r>
        <w:tab/>
      </w:r>
      <w:r>
        <w:tab/>
        <w:t>{</w:t>
      </w:r>
      <w:proofErr w:type="spellStart"/>
      <w:r>
        <w:t>floodPlain</w:t>
      </w:r>
      <w:proofErr w:type="spellEnd"/>
      <w:r>
        <w:t>}</w:t>
      </w:r>
    </w:p>
    <w:p w14:paraId="350945E0" w14:textId="77777777" w:rsidR="005146D8" w:rsidRDefault="005146D8" w:rsidP="005146D8">
      <w:r>
        <w:t>Easements:</w:t>
      </w:r>
      <w:r>
        <w:tab/>
      </w:r>
      <w:r>
        <w:tab/>
      </w:r>
      <w:r>
        <w:tab/>
        <w:t>{easements}</w:t>
      </w:r>
    </w:p>
    <w:p w14:paraId="3FCA7F70" w14:textId="77777777" w:rsidR="005146D8" w:rsidRDefault="005146D8" w:rsidP="005146D8">
      <w:r>
        <w:t>Improvements:</w:t>
      </w:r>
      <w:r>
        <w:tab/>
      </w:r>
      <w:r>
        <w:tab/>
        <w:t>{improvements}</w:t>
      </w:r>
    </w:p>
    <w:p w14:paraId="5687B617" w14:textId="77777777" w:rsidR="005146D8" w:rsidRDefault="005146D8" w:rsidP="005146D8"/>
    <w:p w14:paraId="2F61785B" w14:textId="77777777" w:rsidR="005146D8" w:rsidRDefault="005146D8" w:rsidP="005146D8">
      <w:r>
        <w:t>Comments:</w:t>
      </w:r>
      <w:r>
        <w:tab/>
      </w:r>
      <w:r>
        <w:tab/>
      </w:r>
      <w:r>
        <w:tab/>
        <w:t>{comments}</w:t>
      </w:r>
    </w:p>
    <w:p w14:paraId="49531965" w14:textId="77777777" w:rsidR="005146D8" w:rsidRDefault="005146D8" w:rsidP="005146D8"/>
    <w:p w14:paraId="14020578" w14:textId="77777777" w:rsidR="005146D8" w:rsidRDefault="005146D8" w:rsidP="005146D8">
      <w:r>
        <w:t>Source:</w:t>
      </w:r>
      <w:r>
        <w:tab/>
      </w:r>
      <w:r>
        <w:tab/>
      </w:r>
      <w:r>
        <w:tab/>
        <w:t>{source}</w:t>
      </w:r>
    </w:p>
    <w:p w14:paraId="70AC1CC2" w14:textId="77777777" w:rsidR="00225C04" w:rsidRDefault="00225C04" w:rsidP="005146D8"/>
    <w:p w14:paraId="2203A0BE" w14:textId="77777777" w:rsidR="00225C04" w:rsidRDefault="00225C04" w:rsidP="005146D8"/>
    <w:p w14:paraId="2C9894E7" w14:textId="77777777" w:rsidR="005146D8" w:rsidRDefault="005146D8" w:rsidP="005146D8">
      <w:r>
        <w:t>{/sales}</w:t>
      </w:r>
    </w:p>
    <w:p w14:paraId="2F9788B0" w14:textId="1E3A9907" w:rsidR="00B556D7" w:rsidRDefault="00B556D7" w:rsidP="00A24489">
      <w:pPr>
        <w:pStyle w:val="Document1"/>
        <w:keepNext w:val="0"/>
        <w:keepLines w:val="0"/>
        <w:tabs>
          <w:tab w:val="clear" w:pos="-720"/>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pacing w:line="240" w:lineRule="auto"/>
        <w:rPr>
          <w:spacing w:val="-3"/>
        </w:rPr>
      </w:pPr>
    </w:p>
    <w:p w14:paraId="63639782" w14:textId="77777777" w:rsidR="00B556D7" w:rsidRDefault="00B556D7">
      <w:pPr>
        <w:widowControl/>
        <w:autoSpaceDE/>
        <w:autoSpaceDN/>
        <w:adjustRightInd/>
        <w:rPr>
          <w:spacing w:val="-3"/>
        </w:rPr>
      </w:pPr>
      <w:r>
        <w:rPr>
          <w:spacing w:val="-3"/>
        </w:rPr>
        <w:lastRenderedPageBreak/>
        <w:br w:type="page"/>
      </w:r>
    </w:p>
    <w:p w14:paraId="7EB852AE" w14:textId="77777777" w:rsidR="00A24489" w:rsidRDefault="00B556D7" w:rsidP="00B556D7">
      <w:pPr>
        <w:pStyle w:val="Document1"/>
        <w:keepNext w:val="0"/>
        <w:keepLines w:val="0"/>
        <w:tabs>
          <w:tab w:val="clear" w:pos="-720"/>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pacing w:line="240" w:lineRule="auto"/>
        <w:jc w:val="center"/>
        <w:rPr>
          <w:spacing w:val="-3"/>
        </w:rPr>
      </w:pPr>
      <w:r>
        <w:rPr>
          <w:spacing w:val="-3"/>
        </w:rPr>
        <w:lastRenderedPageBreak/>
        <w:t>COMPARABLE SALES MAP</w:t>
      </w:r>
    </w:p>
    <w:p w14:paraId="0048D21A" w14:textId="77777777" w:rsidR="00B556D7" w:rsidRDefault="00B556D7" w:rsidP="00B556D7">
      <w:pPr>
        <w:pStyle w:val="Document1"/>
        <w:keepNext w:val="0"/>
        <w:keepLines w:val="0"/>
        <w:tabs>
          <w:tab w:val="clear" w:pos="-720"/>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pacing w:line="240" w:lineRule="auto"/>
        <w:jc w:val="center"/>
        <w:rPr>
          <w:spacing w:val="-3"/>
        </w:rPr>
      </w:pPr>
    </w:p>
    <w:p w14:paraId="04B0F0B6" w14:textId="55DA0022" w:rsidR="00B556D7" w:rsidRDefault="00476953" w:rsidP="00B556D7">
      <w:pPr>
        <w:pStyle w:val="Document1"/>
        <w:keepNext w:val="0"/>
        <w:keepLines w:val="0"/>
        <w:tabs>
          <w:tab w:val="clear" w:pos="-720"/>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pacing w:line="240" w:lineRule="auto"/>
        <w:jc w:val="both"/>
        <w:rPr>
          <w:spacing w:val="-3"/>
        </w:rPr>
      </w:pPr>
      <w:r>
        <w:t>{</w:t>
      </w:r>
      <w:r w:rsidR="001E34D6">
        <w:t>%</w:t>
      </w:r>
      <w:proofErr w:type="spellStart"/>
      <w:r w:rsidR="00B556D7">
        <w:t>salesComparison.map.image</w:t>
      </w:r>
      <w:proofErr w:type="spellEnd"/>
      <w:r>
        <w:t>}</w:t>
      </w:r>
    </w:p>
    <w:p w14:paraId="130F319D" w14:textId="77777777" w:rsidR="00633B50" w:rsidRPr="00B556D7" w:rsidRDefault="007E16E7" w:rsidP="00B556D7">
      <w:pPr>
        <w:rPr>
          <w:b/>
          <w:bCs/>
          <w:u w:val="single"/>
        </w:rPr>
      </w:pPr>
      <w:r>
        <w:br w:type="page"/>
      </w:r>
    </w:p>
    <w:p w14:paraId="48EF1E6D" w14:textId="77777777" w:rsidR="001C1039" w:rsidRDefault="000D3631" w:rsidP="00633B50">
      <w:pPr>
        <w:tabs>
          <w:tab w:val="left" w:pos="-720"/>
        </w:tabs>
        <w:suppressAutoHyphens/>
        <w:spacing w:line="240" w:lineRule="atLeast"/>
        <w:jc w:val="both"/>
        <w:rPr>
          <w:spacing w:val="-3"/>
        </w:rPr>
      </w:pPr>
      <w:r>
        <w:rPr>
          <w:spacing w:val="-3"/>
        </w:rPr>
        <w:lastRenderedPageBreak/>
        <w:t xml:space="preserve">      </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768"/>
        <w:gridCol w:w="1097"/>
        <w:gridCol w:w="1800"/>
        <w:gridCol w:w="1243"/>
        <w:gridCol w:w="1547"/>
        <w:gridCol w:w="1324"/>
      </w:tblGrid>
      <w:tr w:rsidR="00D624CA" w:rsidRPr="001C1039" w14:paraId="77475A76" w14:textId="77777777" w:rsidTr="0087115A">
        <w:trPr>
          <w:cantSplit/>
          <w:jc w:val="center"/>
        </w:trPr>
        <w:tc>
          <w:tcPr>
            <w:tcW w:w="7779" w:type="dxa"/>
            <w:gridSpan w:val="6"/>
          </w:tcPr>
          <w:p w14:paraId="186F0CB6" w14:textId="77777777" w:rsidR="00D624CA" w:rsidRPr="001C1039" w:rsidRDefault="00D624CA" w:rsidP="00D624CA">
            <w:pPr>
              <w:tabs>
                <w:tab w:val="center" w:pos="494"/>
              </w:tabs>
              <w:suppressAutoHyphens/>
              <w:spacing w:after="54"/>
              <w:jc w:val="center"/>
              <w:rPr>
                <w:spacing w:val="-3"/>
              </w:rPr>
            </w:pPr>
            <w:r w:rsidRPr="001C1039">
              <w:rPr>
                <w:b/>
                <w:spacing w:val="-3"/>
                <w:sz w:val="28"/>
              </w:rPr>
              <w:t>LAND SALES SUMMARY CHART</w:t>
            </w:r>
          </w:p>
        </w:tc>
      </w:tr>
      <w:tr w:rsidR="00D624CA" w:rsidRPr="001C1039" w14:paraId="221B57F8" w14:textId="77777777" w:rsidTr="00C47607">
        <w:trPr>
          <w:cantSplit/>
          <w:jc w:val="center"/>
        </w:trPr>
        <w:tc>
          <w:tcPr>
            <w:tcW w:w="768" w:type="dxa"/>
          </w:tcPr>
          <w:p w14:paraId="0766517D" w14:textId="77777777" w:rsidR="00D624CA" w:rsidRPr="001C1039" w:rsidRDefault="00D624CA" w:rsidP="001C1039">
            <w:pPr>
              <w:tabs>
                <w:tab w:val="center" w:leader="dot" w:pos="360"/>
              </w:tabs>
              <w:suppressAutoHyphens/>
              <w:spacing w:before="90"/>
              <w:rPr>
                <w:spacing w:val="-3"/>
              </w:rPr>
            </w:pPr>
            <w:r w:rsidRPr="001C1039">
              <w:rPr>
                <w:spacing w:val="-3"/>
              </w:rPr>
              <w:tab/>
              <w:t xml:space="preserve">Sale </w:t>
            </w:r>
          </w:p>
          <w:p w14:paraId="7B50DC2F" w14:textId="77777777" w:rsidR="00D624CA" w:rsidRPr="001C1039" w:rsidRDefault="00D624CA" w:rsidP="001C1039">
            <w:pPr>
              <w:tabs>
                <w:tab w:val="center" w:pos="360"/>
              </w:tabs>
              <w:suppressAutoHyphens/>
              <w:spacing w:after="54"/>
              <w:rPr>
                <w:spacing w:val="-3"/>
              </w:rPr>
            </w:pPr>
            <w:r w:rsidRPr="001C1039">
              <w:rPr>
                <w:spacing w:val="-3"/>
              </w:rPr>
              <w:tab/>
              <w:t>No.</w:t>
            </w:r>
          </w:p>
        </w:tc>
        <w:tc>
          <w:tcPr>
            <w:tcW w:w="1097" w:type="dxa"/>
          </w:tcPr>
          <w:p w14:paraId="681BE49E" w14:textId="77777777" w:rsidR="00D624CA" w:rsidRPr="001C1039" w:rsidRDefault="00D624CA" w:rsidP="001C1039">
            <w:pPr>
              <w:tabs>
                <w:tab w:val="center" w:pos="556"/>
              </w:tabs>
              <w:suppressAutoHyphens/>
              <w:spacing w:before="90"/>
              <w:rPr>
                <w:spacing w:val="-3"/>
              </w:rPr>
            </w:pPr>
            <w:r w:rsidRPr="001C1039">
              <w:rPr>
                <w:spacing w:val="-3"/>
              </w:rPr>
              <w:tab/>
              <w:t xml:space="preserve">Date of </w:t>
            </w:r>
          </w:p>
          <w:p w14:paraId="111E70AC" w14:textId="77777777" w:rsidR="00D624CA" w:rsidRPr="001C1039" w:rsidRDefault="00D624CA" w:rsidP="001C1039">
            <w:pPr>
              <w:tabs>
                <w:tab w:val="center" w:pos="556"/>
              </w:tabs>
              <w:suppressAutoHyphens/>
              <w:spacing w:after="54"/>
              <w:rPr>
                <w:spacing w:val="-3"/>
              </w:rPr>
            </w:pPr>
            <w:r w:rsidRPr="001C1039">
              <w:rPr>
                <w:spacing w:val="-3"/>
              </w:rPr>
              <w:tab/>
              <w:t>Sale</w:t>
            </w:r>
          </w:p>
        </w:tc>
        <w:tc>
          <w:tcPr>
            <w:tcW w:w="1800" w:type="dxa"/>
          </w:tcPr>
          <w:p w14:paraId="57D51FD8" w14:textId="77777777" w:rsidR="00D624CA" w:rsidRPr="001C1039" w:rsidRDefault="00D624CA" w:rsidP="001C1039">
            <w:pPr>
              <w:tabs>
                <w:tab w:val="center" w:pos="752"/>
              </w:tabs>
              <w:suppressAutoHyphens/>
              <w:spacing w:before="90"/>
              <w:jc w:val="center"/>
              <w:rPr>
                <w:spacing w:val="-3"/>
              </w:rPr>
            </w:pPr>
            <w:r w:rsidRPr="001C1039">
              <w:rPr>
                <w:spacing w:val="-3"/>
              </w:rPr>
              <w:t>Land</w:t>
            </w:r>
            <w:r>
              <w:rPr>
                <w:spacing w:val="-3"/>
              </w:rPr>
              <w:t xml:space="preserve"> Size/AC</w:t>
            </w:r>
          </w:p>
          <w:p w14:paraId="26338580" w14:textId="77777777" w:rsidR="00D624CA" w:rsidRPr="001C1039" w:rsidRDefault="00D624CA" w:rsidP="001C1039">
            <w:pPr>
              <w:tabs>
                <w:tab w:val="center" w:pos="752"/>
              </w:tabs>
              <w:suppressAutoHyphens/>
              <w:spacing w:after="54"/>
              <w:jc w:val="center"/>
              <w:rPr>
                <w:spacing w:val="-3"/>
              </w:rPr>
            </w:pPr>
            <w:r>
              <w:rPr>
                <w:spacing w:val="-3"/>
              </w:rPr>
              <w:t>(net usable)</w:t>
            </w:r>
          </w:p>
        </w:tc>
        <w:tc>
          <w:tcPr>
            <w:tcW w:w="1243" w:type="dxa"/>
          </w:tcPr>
          <w:p w14:paraId="219545C9" w14:textId="77777777" w:rsidR="00D624CA" w:rsidRPr="001C1039" w:rsidRDefault="00D624CA" w:rsidP="001C1039">
            <w:pPr>
              <w:tabs>
                <w:tab w:val="center" w:pos="678"/>
              </w:tabs>
              <w:suppressAutoHyphens/>
              <w:spacing w:before="90"/>
              <w:jc w:val="center"/>
              <w:rPr>
                <w:spacing w:val="-3"/>
              </w:rPr>
            </w:pPr>
            <w:r w:rsidRPr="001C1039">
              <w:rPr>
                <w:spacing w:val="-3"/>
              </w:rPr>
              <w:t>Overall</w:t>
            </w:r>
          </w:p>
          <w:p w14:paraId="76A2F207" w14:textId="77777777" w:rsidR="00D624CA" w:rsidRPr="001C1039" w:rsidRDefault="00D624CA" w:rsidP="001C1039">
            <w:pPr>
              <w:tabs>
                <w:tab w:val="center" w:pos="678"/>
              </w:tabs>
              <w:suppressAutoHyphens/>
              <w:spacing w:after="54"/>
              <w:jc w:val="center"/>
              <w:rPr>
                <w:spacing w:val="-3"/>
              </w:rPr>
            </w:pPr>
            <w:r w:rsidRPr="001C1039">
              <w:rPr>
                <w:spacing w:val="-3"/>
              </w:rPr>
              <w:t>Location</w:t>
            </w:r>
          </w:p>
        </w:tc>
        <w:tc>
          <w:tcPr>
            <w:tcW w:w="1547" w:type="dxa"/>
          </w:tcPr>
          <w:p w14:paraId="642BF7B8" w14:textId="77777777" w:rsidR="00D624CA" w:rsidRDefault="00D624CA" w:rsidP="001C1039">
            <w:pPr>
              <w:tabs>
                <w:tab w:val="center" w:pos="460"/>
              </w:tabs>
              <w:suppressAutoHyphens/>
              <w:spacing w:after="54"/>
              <w:jc w:val="center"/>
              <w:rPr>
                <w:spacing w:val="-3"/>
              </w:rPr>
            </w:pPr>
            <w:r w:rsidRPr="001C1039">
              <w:rPr>
                <w:spacing w:val="-3"/>
              </w:rPr>
              <w:t>Zoning</w:t>
            </w:r>
            <w:r>
              <w:rPr>
                <w:spacing w:val="-3"/>
              </w:rPr>
              <w:t xml:space="preserve">  </w:t>
            </w:r>
          </w:p>
          <w:p w14:paraId="05CB2D62" w14:textId="77777777" w:rsidR="00D624CA" w:rsidRPr="001C1039" w:rsidRDefault="00D624CA" w:rsidP="001C1039">
            <w:pPr>
              <w:tabs>
                <w:tab w:val="center" w:pos="460"/>
              </w:tabs>
              <w:suppressAutoHyphens/>
              <w:spacing w:after="54"/>
              <w:jc w:val="center"/>
              <w:rPr>
                <w:spacing w:val="-3"/>
              </w:rPr>
            </w:pPr>
            <w:r>
              <w:rPr>
                <w:spacing w:val="-3"/>
              </w:rPr>
              <w:t>Flood</w:t>
            </w:r>
          </w:p>
        </w:tc>
        <w:tc>
          <w:tcPr>
            <w:tcW w:w="1324" w:type="dxa"/>
          </w:tcPr>
          <w:p w14:paraId="5E98AC6A" w14:textId="77777777" w:rsidR="00D624CA" w:rsidRPr="001C1039" w:rsidRDefault="00D624CA" w:rsidP="00DC1DD0">
            <w:pPr>
              <w:tabs>
                <w:tab w:val="center" w:pos="494"/>
              </w:tabs>
              <w:suppressAutoHyphens/>
              <w:spacing w:after="54"/>
              <w:jc w:val="center"/>
              <w:rPr>
                <w:spacing w:val="-3"/>
              </w:rPr>
            </w:pPr>
            <w:r w:rsidRPr="001C1039">
              <w:rPr>
                <w:spacing w:val="-3"/>
              </w:rPr>
              <w:t>Price/</w:t>
            </w:r>
            <w:proofErr w:type="gramStart"/>
            <w:r w:rsidRPr="001C1039">
              <w:rPr>
                <w:spacing w:val="-3"/>
              </w:rPr>
              <w:t>AC</w:t>
            </w:r>
            <w:r>
              <w:rPr>
                <w:spacing w:val="-3"/>
              </w:rPr>
              <w:t xml:space="preserve">  (</w:t>
            </w:r>
            <w:proofErr w:type="gramEnd"/>
            <w:r>
              <w:rPr>
                <w:spacing w:val="-3"/>
              </w:rPr>
              <w:t>net usable)</w:t>
            </w:r>
          </w:p>
        </w:tc>
      </w:tr>
      <w:tr w:rsidR="00D624CA" w:rsidRPr="001C1039" w14:paraId="35E65142" w14:textId="77777777" w:rsidTr="00C47607">
        <w:trPr>
          <w:cantSplit/>
          <w:jc w:val="center"/>
        </w:trPr>
        <w:tc>
          <w:tcPr>
            <w:tcW w:w="768" w:type="dxa"/>
          </w:tcPr>
          <w:p w14:paraId="0E0A896F" w14:textId="77777777" w:rsidR="00D624CA" w:rsidRPr="001C1039" w:rsidRDefault="00D624CA" w:rsidP="007B5E11">
            <w:pPr>
              <w:tabs>
                <w:tab w:val="center" w:pos="360"/>
              </w:tabs>
              <w:suppressAutoHyphens/>
              <w:spacing w:before="90" w:after="54"/>
              <w:jc w:val="center"/>
              <w:rPr>
                <w:spacing w:val="-3"/>
              </w:rPr>
            </w:pPr>
            <w:r w:rsidRPr="001C1039">
              <w:rPr>
                <w:spacing w:val="-3"/>
              </w:rPr>
              <w:t>1</w:t>
            </w:r>
          </w:p>
        </w:tc>
        <w:tc>
          <w:tcPr>
            <w:tcW w:w="1097" w:type="dxa"/>
          </w:tcPr>
          <w:p w14:paraId="45470D9D" w14:textId="77777777" w:rsidR="00D624CA" w:rsidRPr="001C1039" w:rsidRDefault="00D624CA" w:rsidP="001C1039">
            <w:pPr>
              <w:tabs>
                <w:tab w:val="center" w:pos="556"/>
              </w:tabs>
              <w:suppressAutoHyphens/>
              <w:spacing w:before="90" w:after="54"/>
              <w:jc w:val="center"/>
              <w:rPr>
                <w:spacing w:val="-3"/>
              </w:rPr>
            </w:pPr>
          </w:p>
        </w:tc>
        <w:tc>
          <w:tcPr>
            <w:tcW w:w="1800" w:type="dxa"/>
          </w:tcPr>
          <w:p w14:paraId="51E212E8" w14:textId="77777777" w:rsidR="00D624CA" w:rsidRPr="001C1039" w:rsidRDefault="00D624CA" w:rsidP="001C1039">
            <w:pPr>
              <w:tabs>
                <w:tab w:val="center" w:pos="752"/>
              </w:tabs>
              <w:suppressAutoHyphens/>
              <w:spacing w:before="90" w:after="54"/>
              <w:jc w:val="center"/>
              <w:rPr>
                <w:spacing w:val="-3"/>
              </w:rPr>
            </w:pPr>
          </w:p>
        </w:tc>
        <w:tc>
          <w:tcPr>
            <w:tcW w:w="1243" w:type="dxa"/>
          </w:tcPr>
          <w:p w14:paraId="68FC2412" w14:textId="77777777" w:rsidR="00D624CA" w:rsidRPr="001C1039" w:rsidRDefault="00D624CA" w:rsidP="001C1039">
            <w:pPr>
              <w:tabs>
                <w:tab w:val="center" w:pos="678"/>
              </w:tabs>
              <w:suppressAutoHyphens/>
              <w:spacing w:before="90" w:after="54"/>
              <w:jc w:val="center"/>
              <w:rPr>
                <w:spacing w:val="-3"/>
              </w:rPr>
            </w:pPr>
          </w:p>
        </w:tc>
        <w:tc>
          <w:tcPr>
            <w:tcW w:w="1547" w:type="dxa"/>
          </w:tcPr>
          <w:p w14:paraId="2C00C5EB" w14:textId="77777777" w:rsidR="00D624CA" w:rsidRPr="001C1039" w:rsidRDefault="00D624CA" w:rsidP="00393E8D">
            <w:pPr>
              <w:tabs>
                <w:tab w:val="center" w:pos="460"/>
              </w:tabs>
              <w:suppressAutoHyphens/>
              <w:spacing w:before="90" w:after="54"/>
              <w:jc w:val="center"/>
              <w:rPr>
                <w:spacing w:val="-3"/>
              </w:rPr>
            </w:pPr>
          </w:p>
        </w:tc>
        <w:tc>
          <w:tcPr>
            <w:tcW w:w="1324" w:type="dxa"/>
          </w:tcPr>
          <w:p w14:paraId="34B59A1E" w14:textId="77777777" w:rsidR="00D624CA" w:rsidRPr="001C1039" w:rsidRDefault="00D624CA" w:rsidP="00E6709F">
            <w:pPr>
              <w:tabs>
                <w:tab w:val="center" w:pos="494"/>
              </w:tabs>
              <w:suppressAutoHyphens/>
              <w:spacing w:before="90" w:after="54"/>
              <w:jc w:val="center"/>
              <w:rPr>
                <w:spacing w:val="-3"/>
              </w:rPr>
            </w:pPr>
          </w:p>
        </w:tc>
      </w:tr>
      <w:tr w:rsidR="00D624CA" w:rsidRPr="001C1039" w14:paraId="7CBB4616" w14:textId="77777777" w:rsidTr="00C47607">
        <w:trPr>
          <w:cantSplit/>
          <w:jc w:val="center"/>
        </w:trPr>
        <w:tc>
          <w:tcPr>
            <w:tcW w:w="768" w:type="dxa"/>
          </w:tcPr>
          <w:p w14:paraId="5FC81B14" w14:textId="77777777" w:rsidR="00D624CA" w:rsidRPr="001C1039" w:rsidRDefault="00D624CA" w:rsidP="007B5E11">
            <w:pPr>
              <w:tabs>
                <w:tab w:val="center" w:pos="360"/>
              </w:tabs>
              <w:suppressAutoHyphens/>
              <w:spacing w:before="90" w:after="54"/>
              <w:jc w:val="center"/>
              <w:rPr>
                <w:spacing w:val="-3"/>
              </w:rPr>
            </w:pPr>
            <w:r>
              <w:rPr>
                <w:spacing w:val="-3"/>
              </w:rPr>
              <w:t>2</w:t>
            </w:r>
          </w:p>
        </w:tc>
        <w:tc>
          <w:tcPr>
            <w:tcW w:w="1097" w:type="dxa"/>
          </w:tcPr>
          <w:p w14:paraId="1AC3C0C2" w14:textId="77777777" w:rsidR="00D624CA" w:rsidRPr="001C1039" w:rsidRDefault="00D624CA" w:rsidP="00021145">
            <w:pPr>
              <w:tabs>
                <w:tab w:val="center" w:pos="556"/>
              </w:tabs>
              <w:suppressAutoHyphens/>
              <w:spacing w:before="90" w:after="54"/>
              <w:jc w:val="center"/>
              <w:rPr>
                <w:spacing w:val="-3"/>
              </w:rPr>
            </w:pPr>
          </w:p>
        </w:tc>
        <w:tc>
          <w:tcPr>
            <w:tcW w:w="1800" w:type="dxa"/>
          </w:tcPr>
          <w:p w14:paraId="62C69AEE" w14:textId="77777777" w:rsidR="00D624CA" w:rsidRPr="001C1039" w:rsidRDefault="00D624CA" w:rsidP="00DC1DD0">
            <w:pPr>
              <w:tabs>
                <w:tab w:val="center" w:pos="752"/>
              </w:tabs>
              <w:suppressAutoHyphens/>
              <w:spacing w:before="90" w:after="54"/>
              <w:jc w:val="center"/>
              <w:rPr>
                <w:spacing w:val="-3"/>
              </w:rPr>
            </w:pPr>
          </w:p>
        </w:tc>
        <w:tc>
          <w:tcPr>
            <w:tcW w:w="1243" w:type="dxa"/>
          </w:tcPr>
          <w:p w14:paraId="78328F19" w14:textId="77777777" w:rsidR="00D624CA" w:rsidRPr="001C1039" w:rsidRDefault="00D624CA" w:rsidP="00DC1DD0">
            <w:pPr>
              <w:tabs>
                <w:tab w:val="center" w:pos="678"/>
              </w:tabs>
              <w:suppressAutoHyphens/>
              <w:spacing w:before="90" w:after="54"/>
              <w:jc w:val="center"/>
              <w:rPr>
                <w:spacing w:val="-3"/>
              </w:rPr>
            </w:pPr>
          </w:p>
        </w:tc>
        <w:tc>
          <w:tcPr>
            <w:tcW w:w="1547" w:type="dxa"/>
          </w:tcPr>
          <w:p w14:paraId="46A8AED6" w14:textId="77777777" w:rsidR="00D624CA" w:rsidRPr="001C1039" w:rsidRDefault="00D624CA" w:rsidP="001C1039">
            <w:pPr>
              <w:tabs>
                <w:tab w:val="center" w:pos="460"/>
              </w:tabs>
              <w:suppressAutoHyphens/>
              <w:spacing w:before="90" w:after="54"/>
              <w:jc w:val="center"/>
              <w:rPr>
                <w:spacing w:val="-3"/>
              </w:rPr>
            </w:pPr>
          </w:p>
        </w:tc>
        <w:tc>
          <w:tcPr>
            <w:tcW w:w="1324" w:type="dxa"/>
          </w:tcPr>
          <w:p w14:paraId="50483237" w14:textId="77777777" w:rsidR="00D624CA" w:rsidRPr="001C1039" w:rsidRDefault="00D624CA" w:rsidP="001C1039">
            <w:pPr>
              <w:tabs>
                <w:tab w:val="center" w:pos="494"/>
              </w:tabs>
              <w:suppressAutoHyphens/>
              <w:spacing w:before="90" w:after="54"/>
              <w:jc w:val="center"/>
              <w:rPr>
                <w:spacing w:val="-3"/>
              </w:rPr>
            </w:pPr>
          </w:p>
        </w:tc>
      </w:tr>
      <w:tr w:rsidR="00D624CA" w:rsidRPr="001C1039" w14:paraId="68802527" w14:textId="77777777" w:rsidTr="00C47607">
        <w:trPr>
          <w:cantSplit/>
          <w:jc w:val="center"/>
        </w:trPr>
        <w:tc>
          <w:tcPr>
            <w:tcW w:w="768" w:type="dxa"/>
          </w:tcPr>
          <w:p w14:paraId="377CBF97" w14:textId="77777777" w:rsidR="00D624CA" w:rsidRPr="001C1039" w:rsidRDefault="00D624CA" w:rsidP="007B5E11">
            <w:pPr>
              <w:tabs>
                <w:tab w:val="center" w:pos="360"/>
              </w:tabs>
              <w:suppressAutoHyphens/>
              <w:spacing w:before="90" w:after="54"/>
              <w:jc w:val="center"/>
              <w:rPr>
                <w:spacing w:val="-3"/>
              </w:rPr>
            </w:pPr>
            <w:r>
              <w:rPr>
                <w:spacing w:val="-3"/>
              </w:rPr>
              <w:t>3</w:t>
            </w:r>
          </w:p>
        </w:tc>
        <w:tc>
          <w:tcPr>
            <w:tcW w:w="1097" w:type="dxa"/>
          </w:tcPr>
          <w:p w14:paraId="47CED899" w14:textId="77777777" w:rsidR="00D624CA" w:rsidRPr="001C1039" w:rsidRDefault="00D624CA" w:rsidP="003E5AB0">
            <w:pPr>
              <w:tabs>
                <w:tab w:val="center" w:pos="556"/>
              </w:tabs>
              <w:suppressAutoHyphens/>
              <w:spacing w:before="90" w:after="54"/>
              <w:jc w:val="center"/>
              <w:rPr>
                <w:spacing w:val="-3"/>
              </w:rPr>
            </w:pPr>
          </w:p>
        </w:tc>
        <w:tc>
          <w:tcPr>
            <w:tcW w:w="1800" w:type="dxa"/>
          </w:tcPr>
          <w:p w14:paraId="65585021" w14:textId="77777777" w:rsidR="00D624CA" w:rsidRPr="001C1039" w:rsidRDefault="00D624CA" w:rsidP="003E5AB0">
            <w:pPr>
              <w:tabs>
                <w:tab w:val="center" w:pos="752"/>
              </w:tabs>
              <w:suppressAutoHyphens/>
              <w:spacing w:before="90" w:after="54"/>
              <w:jc w:val="center"/>
              <w:rPr>
                <w:spacing w:val="-3"/>
              </w:rPr>
            </w:pPr>
          </w:p>
        </w:tc>
        <w:tc>
          <w:tcPr>
            <w:tcW w:w="1243" w:type="dxa"/>
          </w:tcPr>
          <w:p w14:paraId="0806E712" w14:textId="77777777" w:rsidR="00D624CA" w:rsidRPr="001C1039" w:rsidRDefault="00D624CA" w:rsidP="003E5AB0">
            <w:pPr>
              <w:tabs>
                <w:tab w:val="center" w:pos="678"/>
              </w:tabs>
              <w:suppressAutoHyphens/>
              <w:spacing w:before="90" w:after="54"/>
              <w:jc w:val="center"/>
              <w:rPr>
                <w:spacing w:val="-3"/>
              </w:rPr>
            </w:pPr>
          </w:p>
        </w:tc>
        <w:tc>
          <w:tcPr>
            <w:tcW w:w="1547" w:type="dxa"/>
          </w:tcPr>
          <w:p w14:paraId="0BDB524B" w14:textId="77777777" w:rsidR="00D624CA" w:rsidRPr="001C1039" w:rsidRDefault="00D624CA" w:rsidP="003E5AB0">
            <w:pPr>
              <w:tabs>
                <w:tab w:val="center" w:pos="460"/>
              </w:tabs>
              <w:suppressAutoHyphens/>
              <w:spacing w:before="90" w:after="54"/>
              <w:jc w:val="center"/>
              <w:rPr>
                <w:spacing w:val="-3"/>
              </w:rPr>
            </w:pPr>
          </w:p>
        </w:tc>
        <w:tc>
          <w:tcPr>
            <w:tcW w:w="1324" w:type="dxa"/>
          </w:tcPr>
          <w:p w14:paraId="77F0B5EC" w14:textId="77777777" w:rsidR="00D624CA" w:rsidRPr="001C1039" w:rsidRDefault="00D624CA" w:rsidP="003E5AB0">
            <w:pPr>
              <w:tabs>
                <w:tab w:val="center" w:pos="494"/>
              </w:tabs>
              <w:suppressAutoHyphens/>
              <w:spacing w:before="90" w:after="54"/>
              <w:jc w:val="center"/>
              <w:rPr>
                <w:spacing w:val="-3"/>
              </w:rPr>
            </w:pPr>
          </w:p>
        </w:tc>
      </w:tr>
      <w:tr w:rsidR="00D624CA" w:rsidRPr="001C1039" w14:paraId="376027EA" w14:textId="77777777" w:rsidTr="00C47607">
        <w:trPr>
          <w:cantSplit/>
          <w:jc w:val="center"/>
        </w:trPr>
        <w:tc>
          <w:tcPr>
            <w:tcW w:w="768" w:type="dxa"/>
          </w:tcPr>
          <w:p w14:paraId="171E4421" w14:textId="77777777" w:rsidR="00D624CA" w:rsidRDefault="00D624CA" w:rsidP="007B5E11">
            <w:pPr>
              <w:tabs>
                <w:tab w:val="center" w:pos="360"/>
              </w:tabs>
              <w:suppressAutoHyphens/>
              <w:spacing w:before="90" w:after="54"/>
              <w:jc w:val="center"/>
              <w:rPr>
                <w:spacing w:val="-3"/>
              </w:rPr>
            </w:pPr>
            <w:r>
              <w:rPr>
                <w:spacing w:val="-3"/>
              </w:rPr>
              <w:t>4</w:t>
            </w:r>
          </w:p>
        </w:tc>
        <w:tc>
          <w:tcPr>
            <w:tcW w:w="1097" w:type="dxa"/>
          </w:tcPr>
          <w:p w14:paraId="7F285C3C" w14:textId="77777777" w:rsidR="00D624CA" w:rsidRDefault="00D624CA" w:rsidP="003E5AB0">
            <w:pPr>
              <w:tabs>
                <w:tab w:val="center" w:pos="556"/>
              </w:tabs>
              <w:suppressAutoHyphens/>
              <w:spacing w:before="90" w:after="54"/>
              <w:jc w:val="center"/>
              <w:rPr>
                <w:spacing w:val="-3"/>
              </w:rPr>
            </w:pPr>
          </w:p>
        </w:tc>
        <w:tc>
          <w:tcPr>
            <w:tcW w:w="1800" w:type="dxa"/>
          </w:tcPr>
          <w:p w14:paraId="4A67571E" w14:textId="77777777" w:rsidR="00D624CA" w:rsidRDefault="00D624CA" w:rsidP="003E5AB0">
            <w:pPr>
              <w:tabs>
                <w:tab w:val="center" w:pos="752"/>
              </w:tabs>
              <w:suppressAutoHyphens/>
              <w:spacing w:before="90" w:after="54"/>
              <w:jc w:val="center"/>
              <w:rPr>
                <w:spacing w:val="-3"/>
              </w:rPr>
            </w:pPr>
          </w:p>
        </w:tc>
        <w:tc>
          <w:tcPr>
            <w:tcW w:w="1243" w:type="dxa"/>
          </w:tcPr>
          <w:p w14:paraId="7985F455" w14:textId="77777777" w:rsidR="00D624CA" w:rsidRDefault="00D624CA" w:rsidP="003E5AB0">
            <w:pPr>
              <w:tabs>
                <w:tab w:val="center" w:pos="678"/>
              </w:tabs>
              <w:suppressAutoHyphens/>
              <w:spacing w:before="90" w:after="54"/>
              <w:jc w:val="center"/>
              <w:rPr>
                <w:spacing w:val="-3"/>
              </w:rPr>
            </w:pPr>
          </w:p>
        </w:tc>
        <w:tc>
          <w:tcPr>
            <w:tcW w:w="1547" w:type="dxa"/>
          </w:tcPr>
          <w:p w14:paraId="22FB6A4D" w14:textId="77777777" w:rsidR="00D624CA" w:rsidRDefault="00D624CA" w:rsidP="003E5AB0">
            <w:pPr>
              <w:tabs>
                <w:tab w:val="center" w:pos="460"/>
              </w:tabs>
              <w:suppressAutoHyphens/>
              <w:spacing w:before="90" w:after="54"/>
              <w:jc w:val="center"/>
              <w:rPr>
                <w:spacing w:val="-3"/>
              </w:rPr>
            </w:pPr>
          </w:p>
        </w:tc>
        <w:tc>
          <w:tcPr>
            <w:tcW w:w="1324" w:type="dxa"/>
          </w:tcPr>
          <w:p w14:paraId="2229C465" w14:textId="77777777" w:rsidR="00D624CA" w:rsidRDefault="00D624CA" w:rsidP="003E5AB0">
            <w:pPr>
              <w:tabs>
                <w:tab w:val="center" w:pos="494"/>
              </w:tabs>
              <w:suppressAutoHyphens/>
              <w:spacing w:before="90" w:after="54"/>
              <w:jc w:val="center"/>
              <w:rPr>
                <w:spacing w:val="-3"/>
              </w:rPr>
            </w:pPr>
          </w:p>
        </w:tc>
      </w:tr>
      <w:tr w:rsidR="00D624CA" w:rsidRPr="001C1039" w14:paraId="67C37267" w14:textId="77777777" w:rsidTr="00C47607">
        <w:trPr>
          <w:cantSplit/>
          <w:jc w:val="center"/>
        </w:trPr>
        <w:tc>
          <w:tcPr>
            <w:tcW w:w="768" w:type="dxa"/>
          </w:tcPr>
          <w:p w14:paraId="7EE811F2" w14:textId="77777777" w:rsidR="00D624CA" w:rsidRPr="001C1039" w:rsidRDefault="003D7137" w:rsidP="007B5E11">
            <w:pPr>
              <w:tabs>
                <w:tab w:val="center" w:pos="360"/>
              </w:tabs>
              <w:suppressAutoHyphens/>
              <w:spacing w:after="54"/>
              <w:jc w:val="center"/>
              <w:rPr>
                <w:spacing w:val="-3"/>
              </w:rPr>
            </w:pPr>
            <w:r>
              <w:rPr>
                <w:spacing w:val="-3"/>
              </w:rPr>
              <w:t>5</w:t>
            </w:r>
          </w:p>
        </w:tc>
        <w:tc>
          <w:tcPr>
            <w:tcW w:w="1097" w:type="dxa"/>
          </w:tcPr>
          <w:p w14:paraId="28057E3B" w14:textId="77777777" w:rsidR="00D624CA" w:rsidRPr="001C1039" w:rsidRDefault="00D624CA" w:rsidP="003E5AB0">
            <w:pPr>
              <w:tabs>
                <w:tab w:val="center" w:pos="556"/>
              </w:tabs>
              <w:suppressAutoHyphens/>
              <w:spacing w:after="54"/>
              <w:jc w:val="center"/>
              <w:rPr>
                <w:spacing w:val="-3"/>
              </w:rPr>
            </w:pPr>
          </w:p>
        </w:tc>
        <w:tc>
          <w:tcPr>
            <w:tcW w:w="1800" w:type="dxa"/>
          </w:tcPr>
          <w:p w14:paraId="75C866EF" w14:textId="77777777" w:rsidR="00D624CA" w:rsidRPr="001C1039" w:rsidRDefault="00D624CA" w:rsidP="003E5AB0">
            <w:pPr>
              <w:tabs>
                <w:tab w:val="center" w:pos="752"/>
              </w:tabs>
              <w:suppressAutoHyphens/>
              <w:spacing w:after="54"/>
              <w:jc w:val="center"/>
              <w:rPr>
                <w:spacing w:val="-3"/>
              </w:rPr>
            </w:pPr>
          </w:p>
        </w:tc>
        <w:tc>
          <w:tcPr>
            <w:tcW w:w="1243" w:type="dxa"/>
          </w:tcPr>
          <w:p w14:paraId="2421E64C" w14:textId="77777777" w:rsidR="00D624CA" w:rsidRPr="001C1039" w:rsidRDefault="00D624CA" w:rsidP="00021145">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c>
          <w:tcPr>
            <w:tcW w:w="1547" w:type="dxa"/>
          </w:tcPr>
          <w:p w14:paraId="438CB4AC" w14:textId="77777777" w:rsidR="00D624CA" w:rsidRPr="001C1039" w:rsidRDefault="00D624CA" w:rsidP="003E5AB0">
            <w:pPr>
              <w:tabs>
                <w:tab w:val="center" w:pos="460"/>
              </w:tabs>
              <w:suppressAutoHyphens/>
              <w:spacing w:before="90" w:after="54"/>
              <w:jc w:val="center"/>
              <w:rPr>
                <w:spacing w:val="-3"/>
              </w:rPr>
            </w:pPr>
          </w:p>
        </w:tc>
        <w:tc>
          <w:tcPr>
            <w:tcW w:w="1324" w:type="dxa"/>
          </w:tcPr>
          <w:p w14:paraId="07FBF3C5" w14:textId="77777777" w:rsidR="00D624CA" w:rsidRPr="001C1039" w:rsidRDefault="00D624CA" w:rsidP="003E5A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r>
      <w:tr w:rsidR="007B5E11" w:rsidRPr="001C1039" w14:paraId="1CD8234E" w14:textId="77777777" w:rsidTr="00C47607">
        <w:trPr>
          <w:cantSplit/>
          <w:jc w:val="center"/>
        </w:trPr>
        <w:tc>
          <w:tcPr>
            <w:tcW w:w="768" w:type="dxa"/>
          </w:tcPr>
          <w:p w14:paraId="5008CF34" w14:textId="77777777" w:rsidR="007B5E11" w:rsidRPr="001C1039" w:rsidRDefault="007B5E11" w:rsidP="007B5E11">
            <w:pPr>
              <w:tabs>
                <w:tab w:val="center" w:pos="360"/>
              </w:tabs>
              <w:suppressAutoHyphens/>
              <w:spacing w:after="54"/>
              <w:jc w:val="center"/>
              <w:rPr>
                <w:spacing w:val="-3"/>
              </w:rPr>
            </w:pPr>
            <w:r>
              <w:rPr>
                <w:spacing w:val="-3"/>
              </w:rPr>
              <w:t>6</w:t>
            </w:r>
          </w:p>
        </w:tc>
        <w:tc>
          <w:tcPr>
            <w:tcW w:w="1097" w:type="dxa"/>
          </w:tcPr>
          <w:p w14:paraId="7D01EC68" w14:textId="77777777" w:rsidR="007B5E11" w:rsidRDefault="007B5E11" w:rsidP="007B5E11">
            <w:pPr>
              <w:tabs>
                <w:tab w:val="center" w:pos="556"/>
              </w:tabs>
              <w:suppressAutoHyphens/>
              <w:spacing w:after="54"/>
              <w:jc w:val="center"/>
              <w:rPr>
                <w:spacing w:val="-3"/>
              </w:rPr>
            </w:pPr>
          </w:p>
        </w:tc>
        <w:tc>
          <w:tcPr>
            <w:tcW w:w="1800" w:type="dxa"/>
          </w:tcPr>
          <w:p w14:paraId="4DD74EE9" w14:textId="77777777" w:rsidR="007B5E11" w:rsidRDefault="007B5E11" w:rsidP="007B5E11">
            <w:pPr>
              <w:tabs>
                <w:tab w:val="center" w:pos="752"/>
              </w:tabs>
              <w:suppressAutoHyphens/>
              <w:spacing w:after="54"/>
              <w:jc w:val="center"/>
              <w:rPr>
                <w:spacing w:val="-3"/>
              </w:rPr>
            </w:pPr>
          </w:p>
        </w:tc>
        <w:tc>
          <w:tcPr>
            <w:tcW w:w="1243" w:type="dxa"/>
          </w:tcPr>
          <w:p w14:paraId="57FB2785" w14:textId="77777777" w:rsidR="007B5E11" w:rsidRDefault="007B5E11" w:rsidP="007B5E11">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c>
          <w:tcPr>
            <w:tcW w:w="1547" w:type="dxa"/>
          </w:tcPr>
          <w:p w14:paraId="59280237" w14:textId="77777777" w:rsidR="007B5E11" w:rsidRDefault="007B5E11" w:rsidP="007B5E11">
            <w:pPr>
              <w:tabs>
                <w:tab w:val="center" w:pos="460"/>
              </w:tabs>
              <w:suppressAutoHyphens/>
              <w:spacing w:before="90" w:after="54"/>
              <w:jc w:val="center"/>
              <w:rPr>
                <w:spacing w:val="-3"/>
              </w:rPr>
            </w:pPr>
          </w:p>
        </w:tc>
        <w:tc>
          <w:tcPr>
            <w:tcW w:w="1324" w:type="dxa"/>
          </w:tcPr>
          <w:p w14:paraId="6EE9DD35" w14:textId="77777777" w:rsidR="007B5E11" w:rsidRDefault="007B5E11" w:rsidP="007B5E11">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r>
      <w:tr w:rsidR="007B5E11" w:rsidRPr="001C1039" w14:paraId="4F4B5AC4" w14:textId="77777777" w:rsidTr="00C47607">
        <w:trPr>
          <w:cantSplit/>
          <w:jc w:val="center"/>
        </w:trPr>
        <w:tc>
          <w:tcPr>
            <w:tcW w:w="768" w:type="dxa"/>
          </w:tcPr>
          <w:p w14:paraId="2ACF3424" w14:textId="77777777" w:rsidR="007B5E11" w:rsidRDefault="007B5E11" w:rsidP="007B5E11">
            <w:pPr>
              <w:tabs>
                <w:tab w:val="center" w:pos="360"/>
              </w:tabs>
              <w:suppressAutoHyphens/>
              <w:spacing w:after="54"/>
              <w:jc w:val="center"/>
              <w:rPr>
                <w:spacing w:val="-3"/>
              </w:rPr>
            </w:pPr>
            <w:r>
              <w:rPr>
                <w:spacing w:val="-3"/>
              </w:rPr>
              <w:t>7</w:t>
            </w:r>
          </w:p>
        </w:tc>
        <w:tc>
          <w:tcPr>
            <w:tcW w:w="1097" w:type="dxa"/>
          </w:tcPr>
          <w:p w14:paraId="6A100385" w14:textId="77777777" w:rsidR="007B5E11" w:rsidRDefault="007B5E11" w:rsidP="007B5E11">
            <w:pPr>
              <w:tabs>
                <w:tab w:val="center" w:pos="556"/>
              </w:tabs>
              <w:suppressAutoHyphens/>
              <w:spacing w:after="54"/>
              <w:jc w:val="center"/>
              <w:rPr>
                <w:spacing w:val="-3"/>
              </w:rPr>
            </w:pPr>
          </w:p>
        </w:tc>
        <w:tc>
          <w:tcPr>
            <w:tcW w:w="1800" w:type="dxa"/>
          </w:tcPr>
          <w:p w14:paraId="0363F93C" w14:textId="77777777" w:rsidR="007B5E11" w:rsidRDefault="007B5E11" w:rsidP="007B5E11">
            <w:pPr>
              <w:tabs>
                <w:tab w:val="center" w:pos="752"/>
              </w:tabs>
              <w:suppressAutoHyphens/>
              <w:spacing w:after="54"/>
              <w:jc w:val="center"/>
              <w:rPr>
                <w:spacing w:val="-3"/>
              </w:rPr>
            </w:pPr>
          </w:p>
        </w:tc>
        <w:tc>
          <w:tcPr>
            <w:tcW w:w="1243" w:type="dxa"/>
          </w:tcPr>
          <w:p w14:paraId="2D5D2633" w14:textId="77777777" w:rsidR="007B5E11" w:rsidRDefault="007B5E11" w:rsidP="007B5E11">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c>
          <w:tcPr>
            <w:tcW w:w="1547" w:type="dxa"/>
          </w:tcPr>
          <w:p w14:paraId="698F3D3B" w14:textId="77777777" w:rsidR="007B5E11" w:rsidRDefault="007B5E11" w:rsidP="007B5E11">
            <w:pPr>
              <w:tabs>
                <w:tab w:val="center" w:pos="460"/>
              </w:tabs>
              <w:suppressAutoHyphens/>
              <w:spacing w:before="90" w:after="54"/>
              <w:jc w:val="center"/>
              <w:rPr>
                <w:spacing w:val="-3"/>
              </w:rPr>
            </w:pPr>
          </w:p>
        </w:tc>
        <w:tc>
          <w:tcPr>
            <w:tcW w:w="1324" w:type="dxa"/>
          </w:tcPr>
          <w:p w14:paraId="372CDDF2" w14:textId="77777777" w:rsidR="007B5E11" w:rsidRDefault="007B5E11" w:rsidP="007B5E11">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r>
      <w:tr w:rsidR="003D7137" w:rsidRPr="001C1039" w14:paraId="6DCF806E" w14:textId="77777777" w:rsidTr="00C47607">
        <w:trPr>
          <w:cantSplit/>
          <w:jc w:val="center"/>
        </w:trPr>
        <w:tc>
          <w:tcPr>
            <w:tcW w:w="768" w:type="dxa"/>
          </w:tcPr>
          <w:p w14:paraId="18E5E07B" w14:textId="77777777" w:rsidR="003D7137" w:rsidRPr="001C1039" w:rsidRDefault="003D7137" w:rsidP="003D7137">
            <w:pPr>
              <w:tabs>
                <w:tab w:val="center" w:pos="360"/>
              </w:tabs>
              <w:suppressAutoHyphens/>
              <w:spacing w:after="54"/>
              <w:rPr>
                <w:spacing w:val="-3"/>
              </w:rPr>
            </w:pPr>
            <w:r w:rsidRPr="001C1039">
              <w:rPr>
                <w:spacing w:val="-3"/>
              </w:rPr>
              <w:tab/>
              <w:t>Subj</w:t>
            </w:r>
          </w:p>
        </w:tc>
        <w:tc>
          <w:tcPr>
            <w:tcW w:w="1097" w:type="dxa"/>
          </w:tcPr>
          <w:p w14:paraId="45E188E7" w14:textId="77777777" w:rsidR="003D7137" w:rsidRDefault="003D7137" w:rsidP="003D7137">
            <w:pPr>
              <w:tabs>
                <w:tab w:val="center" w:pos="556"/>
              </w:tabs>
              <w:suppressAutoHyphens/>
              <w:spacing w:after="54"/>
              <w:jc w:val="center"/>
              <w:rPr>
                <w:spacing w:val="-3"/>
              </w:rPr>
            </w:pPr>
          </w:p>
        </w:tc>
        <w:tc>
          <w:tcPr>
            <w:tcW w:w="1800" w:type="dxa"/>
          </w:tcPr>
          <w:p w14:paraId="784DE4ED" w14:textId="77777777" w:rsidR="003D7137" w:rsidRDefault="003D7137" w:rsidP="003D7137">
            <w:pPr>
              <w:tabs>
                <w:tab w:val="center" w:pos="752"/>
              </w:tabs>
              <w:suppressAutoHyphens/>
              <w:spacing w:after="54"/>
              <w:jc w:val="center"/>
              <w:rPr>
                <w:spacing w:val="-3"/>
              </w:rPr>
            </w:pPr>
          </w:p>
        </w:tc>
        <w:tc>
          <w:tcPr>
            <w:tcW w:w="1243" w:type="dxa"/>
          </w:tcPr>
          <w:p w14:paraId="5F543E39" w14:textId="77777777" w:rsidR="003D7137" w:rsidRDefault="003D7137" w:rsidP="003D7137">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c>
          <w:tcPr>
            <w:tcW w:w="1547" w:type="dxa"/>
          </w:tcPr>
          <w:p w14:paraId="3DE400BA" w14:textId="77777777" w:rsidR="003D7137" w:rsidRPr="001C1039" w:rsidRDefault="003D7137" w:rsidP="003D7137">
            <w:pPr>
              <w:tabs>
                <w:tab w:val="center" w:pos="460"/>
              </w:tabs>
              <w:suppressAutoHyphens/>
              <w:spacing w:before="90" w:after="54"/>
              <w:jc w:val="center"/>
              <w:rPr>
                <w:spacing w:val="-3"/>
              </w:rPr>
            </w:pPr>
          </w:p>
        </w:tc>
        <w:tc>
          <w:tcPr>
            <w:tcW w:w="1324" w:type="dxa"/>
          </w:tcPr>
          <w:p w14:paraId="6EFCA840" w14:textId="77777777" w:rsidR="003D7137" w:rsidRDefault="003D7137" w:rsidP="003D7137">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spacing w:before="90" w:after="54"/>
              <w:jc w:val="center"/>
              <w:rPr>
                <w:spacing w:val="-3"/>
              </w:rPr>
            </w:pPr>
          </w:p>
        </w:tc>
      </w:tr>
    </w:tbl>
    <w:p w14:paraId="4C7EEC6E" w14:textId="77777777" w:rsidR="00633B50" w:rsidRDefault="00633B50" w:rsidP="00633B50">
      <w:pPr>
        <w:tabs>
          <w:tab w:val="left" w:pos="-720"/>
        </w:tabs>
        <w:suppressAutoHyphens/>
        <w:spacing w:line="240" w:lineRule="atLeast"/>
        <w:jc w:val="both"/>
        <w:rPr>
          <w:spacing w:val="-3"/>
        </w:rPr>
      </w:pPr>
    </w:p>
    <w:p w14:paraId="3C41042A" w14:textId="77777777" w:rsidR="004D1B4D" w:rsidRDefault="004D1B4D" w:rsidP="00633B50">
      <w:pPr>
        <w:tabs>
          <w:tab w:val="left" w:pos="-720"/>
        </w:tabs>
        <w:suppressAutoHyphens/>
        <w:spacing w:line="240" w:lineRule="atLeast"/>
        <w:jc w:val="both"/>
        <w:rPr>
          <w:spacing w:val="-3"/>
        </w:rPr>
      </w:pPr>
    </w:p>
    <w:p w14:paraId="25498EAF" w14:textId="77777777" w:rsidR="000F37DD" w:rsidRPr="00DE6C91" w:rsidRDefault="000F37DD" w:rsidP="00633B50">
      <w:pPr>
        <w:tabs>
          <w:tab w:val="left" w:pos="-720"/>
        </w:tabs>
        <w:suppressAutoHyphens/>
        <w:spacing w:line="240" w:lineRule="atLeast"/>
        <w:jc w:val="both"/>
        <w:rPr>
          <w:b/>
          <w:spacing w:val="-3"/>
          <w:u w:val="single"/>
        </w:rPr>
      </w:pPr>
      <w:r w:rsidRPr="00DE6C91">
        <w:rPr>
          <w:b/>
          <w:spacing w:val="-3"/>
          <w:u w:val="single"/>
        </w:rPr>
        <w:t>Analysis of the Sales</w:t>
      </w:r>
    </w:p>
    <w:p w14:paraId="11F397BC" w14:textId="53355A3D" w:rsidR="006A1996" w:rsidRDefault="00476953" w:rsidP="00C573B9">
      <w:pPr>
        <w:tabs>
          <w:tab w:val="left" w:pos="-720"/>
        </w:tabs>
        <w:suppressAutoHyphens/>
        <w:spacing w:line="240" w:lineRule="atLeast"/>
        <w:jc w:val="both"/>
      </w:pPr>
      <w:r>
        <w:t>{</w:t>
      </w:r>
      <w:proofErr w:type="spellStart"/>
      <w:proofErr w:type="gramStart"/>
      <w:r w:rsidR="004D1B4D">
        <w:t>salesComparison.analysis.summary</w:t>
      </w:r>
      <w:proofErr w:type="spellEnd"/>
      <w:proofErr w:type="gramEnd"/>
      <w:r>
        <w:t>}</w:t>
      </w:r>
    </w:p>
    <w:p w14:paraId="4910B7B3" w14:textId="77777777" w:rsidR="006A1996" w:rsidRDefault="006A1996"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p>
    <w:p w14:paraId="216434E8" w14:textId="77777777" w:rsidR="00175CB7" w:rsidRDefault="00175CB7"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p>
    <w:p w14:paraId="1C4E6AD2" w14:textId="77777777" w:rsidR="00175CB7" w:rsidRPr="000D3087" w:rsidRDefault="00175CB7"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b/>
          <w:u w:val="single"/>
        </w:rPr>
      </w:pPr>
      <w:r w:rsidRPr="000D3087">
        <w:rPr>
          <w:b/>
          <w:u w:val="single"/>
        </w:rPr>
        <w:t>Time or Date of Sale</w:t>
      </w:r>
    </w:p>
    <w:p w14:paraId="0764B928" w14:textId="77777777" w:rsidR="00175CB7" w:rsidRDefault="00175CB7"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b/>
          <w:u w:val="single"/>
        </w:rPr>
      </w:pPr>
    </w:p>
    <w:p w14:paraId="3E1FF638" w14:textId="1344CAFD" w:rsidR="006A1C2E" w:rsidRDefault="00476953"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r>
        <w:t>{</w:t>
      </w:r>
      <w:proofErr w:type="spellStart"/>
      <w:proofErr w:type="gramStart"/>
      <w:r w:rsidR="004D1B4D">
        <w:t>salesComparison.analysis.dateOfSale.description</w:t>
      </w:r>
      <w:proofErr w:type="spellEnd"/>
      <w:proofErr w:type="gramEnd"/>
      <w:r>
        <w:t>}</w:t>
      </w:r>
    </w:p>
    <w:p w14:paraId="6B358F25" w14:textId="1E591D01" w:rsidR="004D1B4D" w:rsidRPr="008C1EB1" w:rsidRDefault="00476953"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r>
        <w:t>{</w:t>
      </w:r>
      <w:proofErr w:type="spellStart"/>
      <w:proofErr w:type="gramStart"/>
      <w:r w:rsidR="004D1B4D">
        <w:t>salesComparison.analysis.dateOfSale.adjustments</w:t>
      </w:r>
      <w:proofErr w:type="spellEnd"/>
      <w:proofErr w:type="gramEnd"/>
      <w:r>
        <w:t>}</w:t>
      </w:r>
    </w:p>
    <w:p w14:paraId="00C15F41" w14:textId="77777777" w:rsidR="005072A6" w:rsidRPr="008C1EB1" w:rsidRDefault="005072A6"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p>
    <w:p w14:paraId="156FE7CE" w14:textId="77777777" w:rsidR="00E17EEF" w:rsidRPr="008C1EB1" w:rsidRDefault="00E17EEF"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p>
    <w:p w14:paraId="011C7D3E" w14:textId="77777777" w:rsidR="00E17EEF" w:rsidRPr="004D1B4D" w:rsidRDefault="00E17EEF"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b/>
          <w:u w:val="single"/>
        </w:rPr>
      </w:pPr>
      <w:r w:rsidRPr="004D1B4D">
        <w:rPr>
          <w:b/>
          <w:u w:val="single"/>
        </w:rPr>
        <w:t>Size</w:t>
      </w:r>
    </w:p>
    <w:p w14:paraId="3CFD635E" w14:textId="77777777" w:rsidR="006A1C2E" w:rsidRPr="008C1EB1" w:rsidRDefault="006A1C2E"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b/>
          <w:highlight w:val="yellow"/>
          <w:u w:val="single"/>
        </w:rPr>
      </w:pPr>
    </w:p>
    <w:p w14:paraId="5FD9D2F2" w14:textId="19D313BE" w:rsidR="00E17EEF" w:rsidRPr="008C1EB1" w:rsidRDefault="00476953"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r>
        <w:t>{</w:t>
      </w:r>
      <w:proofErr w:type="spellStart"/>
      <w:proofErr w:type="gramStart"/>
      <w:r w:rsidR="004F5E31">
        <w:t>salesComparison.analysis.size</w:t>
      </w:r>
      <w:proofErr w:type="spellEnd"/>
      <w:proofErr w:type="gramEnd"/>
      <w:r>
        <w:t>}</w:t>
      </w:r>
    </w:p>
    <w:p w14:paraId="427E67AE" w14:textId="77777777" w:rsidR="00E17EEF" w:rsidRPr="008C1EB1" w:rsidRDefault="00E17EEF"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p>
    <w:p w14:paraId="065C48EB" w14:textId="77777777" w:rsidR="009E5966" w:rsidRPr="008C1EB1" w:rsidRDefault="009E5966"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p>
    <w:p w14:paraId="1D661685" w14:textId="77777777" w:rsidR="00175CB7" w:rsidRPr="004F5E31" w:rsidRDefault="00175CB7"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b/>
          <w:u w:val="single"/>
        </w:rPr>
      </w:pPr>
      <w:r w:rsidRPr="004F5E31">
        <w:rPr>
          <w:b/>
          <w:u w:val="single"/>
        </w:rPr>
        <w:t>Location</w:t>
      </w:r>
    </w:p>
    <w:p w14:paraId="707ABA2A" w14:textId="77777777" w:rsidR="00914E81" w:rsidRPr="004F5E31" w:rsidRDefault="00175CB7"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r w:rsidRPr="004F5E31">
        <w:t xml:space="preserve">  </w:t>
      </w:r>
    </w:p>
    <w:p w14:paraId="2F44D2E6" w14:textId="6234FAF1" w:rsidR="0007197E" w:rsidRDefault="00476953" w:rsidP="00B547B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b/>
          <w:u w:val="single"/>
        </w:rPr>
      </w:pPr>
      <w:r>
        <w:t>{</w:t>
      </w:r>
      <w:proofErr w:type="spellStart"/>
      <w:proofErr w:type="gramStart"/>
      <w:r w:rsidR="004F5E31">
        <w:t>salesComparison.analysis.location</w:t>
      </w:r>
      <w:proofErr w:type="spellEnd"/>
      <w:proofErr w:type="gramEnd"/>
      <w:r>
        <w:t>}</w:t>
      </w:r>
    </w:p>
    <w:p w14:paraId="7E5B7BC5" w14:textId="77777777" w:rsidR="00D74A39" w:rsidRDefault="00007575"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r>
        <w:br w:type="page"/>
      </w:r>
      <w:r w:rsidR="00BE44CE">
        <w:lastRenderedPageBreak/>
        <w:t>As the main variables of influence have been discussed, t</w:t>
      </w:r>
      <w:r w:rsidR="00D74A39">
        <w:t xml:space="preserve">he </w:t>
      </w:r>
      <w:r w:rsidR="00CC299C">
        <w:t>applicable</w:t>
      </w:r>
      <w:r w:rsidR="00D74A39">
        <w:t xml:space="preserve"> adjustment</w:t>
      </w:r>
      <w:r w:rsidR="00CC299C">
        <w:t xml:space="preserve">s </w:t>
      </w:r>
      <w:r w:rsidR="00D74A39">
        <w:t>will be made in the chart</w:t>
      </w:r>
      <w:r w:rsidR="00D74A39" w:rsidRPr="00D56A4A">
        <w:t xml:space="preserve"> </w:t>
      </w:r>
      <w:r w:rsidR="00BE44CE">
        <w:t>as follows</w:t>
      </w:r>
      <w:r w:rsidR="00D74A39">
        <w:t>.</w:t>
      </w:r>
    </w:p>
    <w:p w14:paraId="16A839F1" w14:textId="77777777" w:rsidR="00BE44CE" w:rsidRDefault="00BE44CE"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p>
    <w:tbl>
      <w:tblPr>
        <w:tblW w:w="9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1360"/>
        <w:gridCol w:w="1390"/>
        <w:gridCol w:w="1719"/>
        <w:gridCol w:w="1824"/>
        <w:gridCol w:w="1808"/>
      </w:tblGrid>
      <w:tr w:rsidR="00BD302F" w:rsidRPr="006E4253" w14:paraId="3FD0F701" w14:textId="77777777">
        <w:trPr>
          <w:jc w:val="center"/>
        </w:trPr>
        <w:tc>
          <w:tcPr>
            <w:tcW w:w="9408" w:type="dxa"/>
            <w:gridSpan w:val="6"/>
          </w:tcPr>
          <w:p w14:paraId="4EC39250" w14:textId="77777777" w:rsidR="00BD302F" w:rsidRDefault="00BD302F" w:rsidP="008539DC">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rPr>
            </w:pPr>
            <w:r>
              <w:rPr>
                <w:b/>
              </w:rPr>
              <w:t>ADJUSTMENT CHART</w:t>
            </w:r>
          </w:p>
        </w:tc>
      </w:tr>
      <w:tr w:rsidR="00BD302F" w:rsidRPr="006E4253" w14:paraId="7D0A2DAB" w14:textId="77777777" w:rsidTr="00BD302F">
        <w:trPr>
          <w:jc w:val="center"/>
        </w:trPr>
        <w:tc>
          <w:tcPr>
            <w:tcW w:w="1307" w:type="dxa"/>
          </w:tcPr>
          <w:p w14:paraId="4EA0C970" w14:textId="77777777" w:rsidR="00BD302F" w:rsidRPr="006E4253" w:rsidRDefault="00BD302F" w:rsidP="008539DC">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rPr>
            </w:pPr>
            <w:r w:rsidRPr="006E4253">
              <w:rPr>
                <w:b/>
              </w:rPr>
              <w:t>Sale No.</w:t>
            </w:r>
          </w:p>
        </w:tc>
        <w:tc>
          <w:tcPr>
            <w:tcW w:w="1360" w:type="dxa"/>
          </w:tcPr>
          <w:p w14:paraId="095CB2FF" w14:textId="77777777" w:rsidR="00BD302F" w:rsidRPr="006E4253" w:rsidRDefault="00BD302F" w:rsidP="008539DC">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rPr>
            </w:pPr>
            <w:r w:rsidRPr="006E4253">
              <w:rPr>
                <w:b/>
              </w:rPr>
              <w:t>Price/AC</w:t>
            </w:r>
          </w:p>
        </w:tc>
        <w:tc>
          <w:tcPr>
            <w:tcW w:w="1390" w:type="dxa"/>
          </w:tcPr>
          <w:p w14:paraId="444B83EE" w14:textId="77777777" w:rsidR="00BD302F" w:rsidRPr="006E4253" w:rsidRDefault="00BD302F" w:rsidP="00E86E48">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rPr>
                <w:b/>
              </w:rPr>
            </w:pPr>
            <w:r>
              <w:rPr>
                <w:b/>
              </w:rPr>
              <w:t xml:space="preserve"> Time Adj. </w:t>
            </w:r>
          </w:p>
        </w:tc>
        <w:tc>
          <w:tcPr>
            <w:tcW w:w="1719" w:type="dxa"/>
          </w:tcPr>
          <w:p w14:paraId="20110A25" w14:textId="77777777" w:rsidR="00BD302F" w:rsidRDefault="00BD302F" w:rsidP="008539DC">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rPr>
            </w:pPr>
            <w:r>
              <w:rPr>
                <w:b/>
              </w:rPr>
              <w:t>Time Adj. Price/AC</w:t>
            </w:r>
          </w:p>
        </w:tc>
        <w:tc>
          <w:tcPr>
            <w:tcW w:w="1824" w:type="dxa"/>
          </w:tcPr>
          <w:p w14:paraId="48BEE843" w14:textId="77777777" w:rsidR="00BD302F" w:rsidRDefault="00BD302F" w:rsidP="008539DC">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rPr>
            </w:pPr>
            <w:r>
              <w:rPr>
                <w:b/>
              </w:rPr>
              <w:t>Location</w:t>
            </w:r>
          </w:p>
        </w:tc>
        <w:tc>
          <w:tcPr>
            <w:tcW w:w="1808" w:type="dxa"/>
          </w:tcPr>
          <w:p w14:paraId="5EE11C5E" w14:textId="77777777" w:rsidR="00BD302F" w:rsidRPr="006E4253" w:rsidRDefault="00BD302F" w:rsidP="008539DC">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rPr>
            </w:pPr>
            <w:r>
              <w:rPr>
                <w:b/>
              </w:rPr>
              <w:t xml:space="preserve">Final </w:t>
            </w:r>
            <w:r w:rsidRPr="006E4253">
              <w:rPr>
                <w:b/>
              </w:rPr>
              <w:t>Adj. Price/AC</w:t>
            </w:r>
          </w:p>
        </w:tc>
      </w:tr>
      <w:tr w:rsidR="00F819B0" w14:paraId="705AF602" w14:textId="77777777" w:rsidTr="00BD302F">
        <w:trPr>
          <w:jc w:val="center"/>
        </w:trPr>
        <w:tc>
          <w:tcPr>
            <w:tcW w:w="1307" w:type="dxa"/>
          </w:tcPr>
          <w:p w14:paraId="0A86EC11"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1</w:t>
            </w:r>
          </w:p>
        </w:tc>
        <w:tc>
          <w:tcPr>
            <w:tcW w:w="1360" w:type="dxa"/>
          </w:tcPr>
          <w:p w14:paraId="751AEDB6" w14:textId="77777777" w:rsidR="00F819B0" w:rsidRPr="001C1039" w:rsidRDefault="00F819B0" w:rsidP="00F819B0">
            <w:pPr>
              <w:tabs>
                <w:tab w:val="center" w:pos="494"/>
              </w:tabs>
              <w:suppressAutoHyphens/>
              <w:spacing w:before="90" w:after="54"/>
              <w:jc w:val="center"/>
              <w:rPr>
                <w:spacing w:val="-3"/>
              </w:rPr>
            </w:pPr>
          </w:p>
        </w:tc>
        <w:tc>
          <w:tcPr>
            <w:tcW w:w="1390" w:type="dxa"/>
          </w:tcPr>
          <w:p w14:paraId="251E5F65" w14:textId="77777777" w:rsidR="00F819B0" w:rsidRDefault="00F819B0" w:rsidP="00F819B0">
            <w:pPr>
              <w:tabs>
                <w:tab w:val="left" w:leader="dot" w:pos="0"/>
                <w:tab w:val="left" w:pos="397"/>
                <w:tab w:val="center" w:pos="596"/>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193E7E56" w14:textId="77777777" w:rsidR="00F819B0" w:rsidRDefault="00F819B0" w:rsidP="00F819B0">
            <w:pPr>
              <w:tabs>
                <w:tab w:val="center" w:pos="494"/>
              </w:tabs>
              <w:suppressAutoHyphens/>
              <w:spacing w:before="90" w:after="54"/>
              <w:jc w:val="center"/>
              <w:rPr>
                <w:spacing w:val="-3"/>
              </w:rPr>
            </w:pPr>
          </w:p>
        </w:tc>
        <w:tc>
          <w:tcPr>
            <w:tcW w:w="1824" w:type="dxa"/>
          </w:tcPr>
          <w:p w14:paraId="0D815827" w14:textId="77777777" w:rsidR="00F819B0" w:rsidRDefault="00F819B0" w:rsidP="00F819B0">
            <w:pPr>
              <w:tabs>
                <w:tab w:val="center" w:pos="494"/>
              </w:tabs>
              <w:suppressAutoHyphens/>
              <w:spacing w:before="90" w:after="54"/>
              <w:jc w:val="center"/>
              <w:rPr>
                <w:spacing w:val="-3"/>
              </w:rPr>
            </w:pPr>
          </w:p>
        </w:tc>
        <w:tc>
          <w:tcPr>
            <w:tcW w:w="1808" w:type="dxa"/>
          </w:tcPr>
          <w:p w14:paraId="361F7868" w14:textId="77777777" w:rsidR="00F819B0" w:rsidRDefault="00F819B0" w:rsidP="00F819B0">
            <w:pPr>
              <w:tabs>
                <w:tab w:val="center" w:pos="494"/>
              </w:tabs>
              <w:suppressAutoHyphens/>
              <w:spacing w:before="90" w:after="54"/>
              <w:jc w:val="center"/>
              <w:rPr>
                <w:spacing w:val="-3"/>
              </w:rPr>
            </w:pPr>
          </w:p>
        </w:tc>
      </w:tr>
      <w:tr w:rsidR="00F819B0" w14:paraId="56E81BAA" w14:textId="77777777" w:rsidTr="00BD302F">
        <w:trPr>
          <w:jc w:val="center"/>
        </w:trPr>
        <w:tc>
          <w:tcPr>
            <w:tcW w:w="1307" w:type="dxa"/>
          </w:tcPr>
          <w:p w14:paraId="6C9CAED3"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2</w:t>
            </w:r>
          </w:p>
        </w:tc>
        <w:tc>
          <w:tcPr>
            <w:tcW w:w="1360" w:type="dxa"/>
          </w:tcPr>
          <w:p w14:paraId="51EBB77B" w14:textId="77777777" w:rsidR="00F819B0" w:rsidRPr="001C1039" w:rsidRDefault="00F819B0" w:rsidP="00F819B0">
            <w:pPr>
              <w:tabs>
                <w:tab w:val="center" w:pos="494"/>
              </w:tabs>
              <w:suppressAutoHyphens/>
              <w:spacing w:before="90" w:after="54"/>
              <w:jc w:val="center"/>
              <w:rPr>
                <w:spacing w:val="-3"/>
              </w:rPr>
            </w:pPr>
          </w:p>
        </w:tc>
        <w:tc>
          <w:tcPr>
            <w:tcW w:w="1390" w:type="dxa"/>
          </w:tcPr>
          <w:p w14:paraId="5AEADA00"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7EBA168D" w14:textId="77777777" w:rsidR="00F819B0" w:rsidRDefault="00F819B0" w:rsidP="00F819B0">
            <w:pPr>
              <w:tabs>
                <w:tab w:val="center" w:pos="494"/>
              </w:tabs>
              <w:suppressAutoHyphens/>
              <w:spacing w:before="90" w:after="54"/>
              <w:jc w:val="center"/>
              <w:rPr>
                <w:spacing w:val="-3"/>
              </w:rPr>
            </w:pPr>
          </w:p>
        </w:tc>
        <w:tc>
          <w:tcPr>
            <w:tcW w:w="1824" w:type="dxa"/>
          </w:tcPr>
          <w:p w14:paraId="44001649" w14:textId="77777777" w:rsidR="00F819B0" w:rsidRDefault="00F819B0" w:rsidP="00F819B0">
            <w:pPr>
              <w:tabs>
                <w:tab w:val="center" w:pos="494"/>
              </w:tabs>
              <w:suppressAutoHyphens/>
              <w:spacing w:before="90" w:after="54"/>
              <w:jc w:val="center"/>
              <w:rPr>
                <w:spacing w:val="-3"/>
              </w:rPr>
            </w:pPr>
          </w:p>
        </w:tc>
        <w:tc>
          <w:tcPr>
            <w:tcW w:w="1808" w:type="dxa"/>
          </w:tcPr>
          <w:p w14:paraId="5263BA1F" w14:textId="77777777" w:rsidR="00F819B0" w:rsidRDefault="00F819B0" w:rsidP="00F819B0">
            <w:pPr>
              <w:tabs>
                <w:tab w:val="center" w:pos="494"/>
              </w:tabs>
              <w:suppressAutoHyphens/>
              <w:spacing w:before="90" w:after="54"/>
              <w:jc w:val="center"/>
              <w:rPr>
                <w:spacing w:val="-3"/>
              </w:rPr>
            </w:pPr>
          </w:p>
        </w:tc>
      </w:tr>
      <w:tr w:rsidR="00F819B0" w14:paraId="26E2D8B3" w14:textId="77777777" w:rsidTr="00BD302F">
        <w:trPr>
          <w:jc w:val="center"/>
        </w:trPr>
        <w:tc>
          <w:tcPr>
            <w:tcW w:w="1307" w:type="dxa"/>
          </w:tcPr>
          <w:p w14:paraId="217A31E2"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3</w:t>
            </w:r>
          </w:p>
        </w:tc>
        <w:tc>
          <w:tcPr>
            <w:tcW w:w="1360" w:type="dxa"/>
          </w:tcPr>
          <w:p w14:paraId="67D87EDF" w14:textId="77777777" w:rsidR="00F819B0" w:rsidRPr="001C1039" w:rsidRDefault="00F819B0" w:rsidP="00F819B0">
            <w:pPr>
              <w:tabs>
                <w:tab w:val="center" w:pos="494"/>
              </w:tabs>
              <w:suppressAutoHyphens/>
              <w:spacing w:before="90" w:after="54"/>
              <w:jc w:val="center"/>
              <w:rPr>
                <w:spacing w:val="-3"/>
              </w:rPr>
            </w:pPr>
          </w:p>
        </w:tc>
        <w:tc>
          <w:tcPr>
            <w:tcW w:w="1390" w:type="dxa"/>
          </w:tcPr>
          <w:p w14:paraId="77880DB2"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398259F4" w14:textId="77777777" w:rsidR="00F819B0" w:rsidRDefault="00F819B0" w:rsidP="00F819B0">
            <w:pPr>
              <w:tabs>
                <w:tab w:val="center" w:pos="494"/>
              </w:tabs>
              <w:suppressAutoHyphens/>
              <w:spacing w:before="90" w:after="54"/>
              <w:jc w:val="center"/>
              <w:rPr>
                <w:spacing w:val="-3"/>
              </w:rPr>
            </w:pPr>
          </w:p>
        </w:tc>
        <w:tc>
          <w:tcPr>
            <w:tcW w:w="1824" w:type="dxa"/>
          </w:tcPr>
          <w:p w14:paraId="58C1BBE2" w14:textId="77777777" w:rsidR="00F819B0" w:rsidRDefault="00F819B0" w:rsidP="00F819B0">
            <w:pPr>
              <w:tabs>
                <w:tab w:val="center" w:pos="494"/>
              </w:tabs>
              <w:suppressAutoHyphens/>
              <w:spacing w:before="90" w:after="54"/>
              <w:jc w:val="center"/>
              <w:rPr>
                <w:spacing w:val="-3"/>
              </w:rPr>
            </w:pPr>
          </w:p>
        </w:tc>
        <w:tc>
          <w:tcPr>
            <w:tcW w:w="1808" w:type="dxa"/>
          </w:tcPr>
          <w:p w14:paraId="1B51A991" w14:textId="77777777" w:rsidR="00F819B0" w:rsidRPr="001C1039" w:rsidRDefault="00F819B0" w:rsidP="00F819B0">
            <w:pPr>
              <w:tabs>
                <w:tab w:val="center" w:pos="494"/>
              </w:tabs>
              <w:suppressAutoHyphens/>
              <w:spacing w:before="90" w:after="54"/>
              <w:jc w:val="center"/>
              <w:rPr>
                <w:spacing w:val="-3"/>
              </w:rPr>
            </w:pPr>
          </w:p>
        </w:tc>
      </w:tr>
      <w:tr w:rsidR="00F819B0" w14:paraId="2DF5032C" w14:textId="77777777" w:rsidTr="00BD302F">
        <w:trPr>
          <w:jc w:val="center"/>
        </w:trPr>
        <w:tc>
          <w:tcPr>
            <w:tcW w:w="1307" w:type="dxa"/>
          </w:tcPr>
          <w:p w14:paraId="67A00745"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4</w:t>
            </w:r>
          </w:p>
        </w:tc>
        <w:tc>
          <w:tcPr>
            <w:tcW w:w="1360" w:type="dxa"/>
          </w:tcPr>
          <w:p w14:paraId="0143BD68" w14:textId="77777777" w:rsidR="00F819B0" w:rsidRDefault="00F819B0" w:rsidP="00F819B0">
            <w:pPr>
              <w:tabs>
                <w:tab w:val="center" w:pos="494"/>
              </w:tabs>
              <w:suppressAutoHyphens/>
              <w:spacing w:before="90" w:after="54"/>
              <w:jc w:val="center"/>
              <w:rPr>
                <w:spacing w:val="-3"/>
              </w:rPr>
            </w:pPr>
          </w:p>
        </w:tc>
        <w:tc>
          <w:tcPr>
            <w:tcW w:w="1390" w:type="dxa"/>
          </w:tcPr>
          <w:p w14:paraId="1EC6025E"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2D55A3D9"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24" w:type="dxa"/>
          </w:tcPr>
          <w:p w14:paraId="497B76B0"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08" w:type="dxa"/>
          </w:tcPr>
          <w:p w14:paraId="20851EA2"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r>
      <w:tr w:rsidR="00F819B0" w14:paraId="25B9998B" w14:textId="77777777" w:rsidTr="00BD302F">
        <w:trPr>
          <w:jc w:val="center"/>
        </w:trPr>
        <w:tc>
          <w:tcPr>
            <w:tcW w:w="1307" w:type="dxa"/>
          </w:tcPr>
          <w:p w14:paraId="2B876C0D"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5</w:t>
            </w:r>
          </w:p>
        </w:tc>
        <w:tc>
          <w:tcPr>
            <w:tcW w:w="1360" w:type="dxa"/>
          </w:tcPr>
          <w:p w14:paraId="054909FD" w14:textId="77777777" w:rsidR="00F819B0" w:rsidRDefault="00F819B0" w:rsidP="00F819B0">
            <w:pPr>
              <w:tabs>
                <w:tab w:val="center" w:pos="494"/>
              </w:tabs>
              <w:suppressAutoHyphens/>
              <w:spacing w:before="90" w:after="54"/>
              <w:jc w:val="center"/>
              <w:rPr>
                <w:spacing w:val="-3"/>
              </w:rPr>
            </w:pPr>
          </w:p>
        </w:tc>
        <w:tc>
          <w:tcPr>
            <w:tcW w:w="1390" w:type="dxa"/>
          </w:tcPr>
          <w:p w14:paraId="5E10EB87"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4A2871DC"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24" w:type="dxa"/>
          </w:tcPr>
          <w:p w14:paraId="0CA4DA45"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08" w:type="dxa"/>
          </w:tcPr>
          <w:p w14:paraId="2B563846" w14:textId="77777777" w:rsidR="00F819B0" w:rsidRDefault="00F819B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r>
      <w:tr w:rsidR="007B5E11" w14:paraId="66FFF55D" w14:textId="77777777" w:rsidTr="00BD302F">
        <w:trPr>
          <w:jc w:val="center"/>
        </w:trPr>
        <w:tc>
          <w:tcPr>
            <w:tcW w:w="1307" w:type="dxa"/>
          </w:tcPr>
          <w:p w14:paraId="5C44213E" w14:textId="77777777" w:rsidR="007B5E11" w:rsidRDefault="007B5E11"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6</w:t>
            </w:r>
          </w:p>
        </w:tc>
        <w:tc>
          <w:tcPr>
            <w:tcW w:w="1360" w:type="dxa"/>
          </w:tcPr>
          <w:p w14:paraId="3CBC26C2" w14:textId="77777777" w:rsidR="007B5E11" w:rsidRDefault="007B5E11" w:rsidP="00F819B0">
            <w:pPr>
              <w:tabs>
                <w:tab w:val="center" w:pos="494"/>
              </w:tabs>
              <w:suppressAutoHyphens/>
              <w:spacing w:before="90" w:after="54"/>
              <w:jc w:val="center"/>
              <w:rPr>
                <w:spacing w:val="-3"/>
              </w:rPr>
            </w:pPr>
          </w:p>
        </w:tc>
        <w:tc>
          <w:tcPr>
            <w:tcW w:w="1390" w:type="dxa"/>
          </w:tcPr>
          <w:p w14:paraId="1927B526" w14:textId="77777777" w:rsidR="007B5E11" w:rsidRDefault="007B5E11"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235D3006" w14:textId="77777777" w:rsidR="007B5E11" w:rsidRDefault="007B5E11"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24" w:type="dxa"/>
          </w:tcPr>
          <w:p w14:paraId="49081904" w14:textId="77777777" w:rsidR="007B5E11" w:rsidRDefault="007B5E11"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08" w:type="dxa"/>
          </w:tcPr>
          <w:p w14:paraId="56B48931" w14:textId="77777777" w:rsidR="007B5E11" w:rsidRDefault="007B5E11"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r>
      <w:tr w:rsidR="000C30C0" w14:paraId="6401892A" w14:textId="77777777" w:rsidTr="00BD302F">
        <w:trPr>
          <w:jc w:val="center"/>
        </w:trPr>
        <w:tc>
          <w:tcPr>
            <w:tcW w:w="1307" w:type="dxa"/>
          </w:tcPr>
          <w:p w14:paraId="0474E574" w14:textId="77777777" w:rsidR="000C30C0" w:rsidRDefault="000C30C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r>
              <w:t>7</w:t>
            </w:r>
          </w:p>
        </w:tc>
        <w:tc>
          <w:tcPr>
            <w:tcW w:w="1360" w:type="dxa"/>
          </w:tcPr>
          <w:p w14:paraId="13933F80" w14:textId="77777777" w:rsidR="000C30C0" w:rsidRDefault="000C30C0" w:rsidP="00F819B0">
            <w:pPr>
              <w:tabs>
                <w:tab w:val="center" w:pos="494"/>
              </w:tabs>
              <w:suppressAutoHyphens/>
              <w:spacing w:before="90" w:after="54"/>
              <w:jc w:val="center"/>
              <w:rPr>
                <w:spacing w:val="-3"/>
              </w:rPr>
            </w:pPr>
          </w:p>
        </w:tc>
        <w:tc>
          <w:tcPr>
            <w:tcW w:w="1390" w:type="dxa"/>
          </w:tcPr>
          <w:p w14:paraId="12F7D95C" w14:textId="77777777" w:rsidR="000C30C0" w:rsidRDefault="000C30C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719" w:type="dxa"/>
          </w:tcPr>
          <w:p w14:paraId="495A5951" w14:textId="77777777" w:rsidR="000C30C0" w:rsidRDefault="000C30C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24" w:type="dxa"/>
          </w:tcPr>
          <w:p w14:paraId="2A21496D" w14:textId="77777777" w:rsidR="000C30C0" w:rsidRDefault="000C30C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c>
          <w:tcPr>
            <w:tcW w:w="1808" w:type="dxa"/>
          </w:tcPr>
          <w:p w14:paraId="5A0A9BA2" w14:textId="77777777" w:rsidR="000C30C0" w:rsidRDefault="000C30C0" w:rsidP="00F819B0">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pPr>
          </w:p>
        </w:tc>
      </w:tr>
    </w:tbl>
    <w:p w14:paraId="29F7FF01" w14:textId="77777777" w:rsidR="00BE44CE" w:rsidRDefault="00BE44CE"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pPr>
    </w:p>
    <w:p w14:paraId="29FE8EAC" w14:textId="77777777" w:rsidR="007D35BC" w:rsidRPr="008C1EB1" w:rsidRDefault="007D35BC"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r>
        <w:t>Based on these sales, the estimated range of value for the subject</w:t>
      </w:r>
      <w:r w:rsidR="00E86E48">
        <w:t xml:space="preserve">, </w:t>
      </w:r>
      <w:proofErr w:type="gramStart"/>
      <w:r w:rsidR="00E86E48">
        <w:t>with the exception of</w:t>
      </w:r>
      <w:proofErr w:type="gramEnd"/>
      <w:r w:rsidR="00E86E48">
        <w:t xml:space="preserve"> the </w:t>
      </w:r>
      <w:r w:rsidR="00E86E48" w:rsidRPr="008C1EB1">
        <w:rPr>
          <w:highlight w:val="yellow"/>
        </w:rPr>
        <w:t>extremes,</w:t>
      </w:r>
      <w:r w:rsidRPr="008C1EB1">
        <w:rPr>
          <w:highlight w:val="yellow"/>
        </w:rPr>
        <w:t xml:space="preserve"> is $</w:t>
      </w:r>
      <w:r w:rsidR="002678B4" w:rsidRPr="008C1EB1">
        <w:rPr>
          <w:highlight w:val="yellow"/>
        </w:rPr>
        <w:t>4</w:t>
      </w:r>
      <w:r w:rsidR="00A66214" w:rsidRPr="008C1EB1">
        <w:rPr>
          <w:highlight w:val="yellow"/>
        </w:rPr>
        <w:t>0,547</w:t>
      </w:r>
      <w:r w:rsidR="00DE6C91" w:rsidRPr="008C1EB1">
        <w:rPr>
          <w:highlight w:val="yellow"/>
        </w:rPr>
        <w:t>/AC to $</w:t>
      </w:r>
      <w:r w:rsidR="002678B4" w:rsidRPr="008C1EB1">
        <w:rPr>
          <w:highlight w:val="yellow"/>
        </w:rPr>
        <w:t>56,710</w:t>
      </w:r>
      <w:r w:rsidRPr="008C1EB1">
        <w:rPr>
          <w:highlight w:val="yellow"/>
        </w:rPr>
        <w:t>/AC</w:t>
      </w:r>
      <w:r w:rsidR="00DE6C91" w:rsidRPr="008C1EB1">
        <w:rPr>
          <w:highlight w:val="yellow"/>
        </w:rPr>
        <w:t xml:space="preserve">, </w:t>
      </w:r>
      <w:r w:rsidR="00823452" w:rsidRPr="008C1EB1">
        <w:rPr>
          <w:highlight w:val="yellow"/>
        </w:rPr>
        <w:t>a</w:t>
      </w:r>
      <w:r w:rsidR="002678B4" w:rsidRPr="008C1EB1">
        <w:rPr>
          <w:highlight w:val="yellow"/>
        </w:rPr>
        <w:t xml:space="preserve"> fairly</w:t>
      </w:r>
      <w:r w:rsidR="00823452" w:rsidRPr="008C1EB1">
        <w:rPr>
          <w:highlight w:val="yellow"/>
        </w:rPr>
        <w:t xml:space="preserve"> close range.</w:t>
      </w:r>
      <w:r w:rsidR="00A66214" w:rsidRPr="008C1EB1">
        <w:rPr>
          <w:highlight w:val="yellow"/>
        </w:rPr>
        <w:t xml:space="preserve">  Note is made that </w:t>
      </w:r>
      <w:proofErr w:type="spellStart"/>
      <w:proofErr w:type="gramStart"/>
      <w:r w:rsidR="00A66214" w:rsidRPr="008C1EB1">
        <w:rPr>
          <w:highlight w:val="yellow"/>
        </w:rPr>
        <w:t>No.</w:t>
      </w:r>
      <w:r w:rsidR="000C30C0" w:rsidRPr="008C1EB1">
        <w:rPr>
          <w:highlight w:val="yellow"/>
        </w:rPr>
        <w:t>s</w:t>
      </w:r>
      <w:proofErr w:type="spellEnd"/>
      <w:proofErr w:type="gramEnd"/>
      <w:r w:rsidR="00A66214" w:rsidRPr="008C1EB1">
        <w:rPr>
          <w:highlight w:val="yellow"/>
        </w:rPr>
        <w:t xml:space="preserve"> 5</w:t>
      </w:r>
      <w:r w:rsidR="000C30C0" w:rsidRPr="008C1EB1">
        <w:rPr>
          <w:highlight w:val="yellow"/>
        </w:rPr>
        <w:t xml:space="preserve"> and 6</w:t>
      </w:r>
      <w:r w:rsidR="00A66214" w:rsidRPr="008C1EB1">
        <w:rPr>
          <w:highlight w:val="yellow"/>
        </w:rPr>
        <w:t xml:space="preserve">, </w:t>
      </w:r>
      <w:r w:rsidR="000C30C0" w:rsidRPr="008C1EB1">
        <w:rPr>
          <w:highlight w:val="yellow"/>
        </w:rPr>
        <w:t xml:space="preserve">are </w:t>
      </w:r>
      <w:r w:rsidR="00A66214" w:rsidRPr="008C1EB1">
        <w:rPr>
          <w:highlight w:val="yellow"/>
        </w:rPr>
        <w:t>the lowest priced sale</w:t>
      </w:r>
      <w:r w:rsidR="000C30C0" w:rsidRPr="008C1EB1">
        <w:rPr>
          <w:highlight w:val="yellow"/>
        </w:rPr>
        <w:t>s</w:t>
      </w:r>
      <w:r w:rsidR="00A66214" w:rsidRPr="008C1EB1">
        <w:rPr>
          <w:highlight w:val="yellow"/>
        </w:rPr>
        <w:t>, the subject</w:t>
      </w:r>
      <w:r w:rsidR="000C30C0" w:rsidRPr="008C1EB1">
        <w:rPr>
          <w:highlight w:val="yellow"/>
        </w:rPr>
        <w:t xml:space="preserve"> and adjacent property</w:t>
      </w:r>
      <w:r w:rsidR="00A66214" w:rsidRPr="008C1EB1">
        <w:rPr>
          <w:highlight w:val="yellow"/>
        </w:rPr>
        <w:t xml:space="preserve">; however, </w:t>
      </w:r>
      <w:r w:rsidR="00007575" w:rsidRPr="008C1EB1">
        <w:rPr>
          <w:highlight w:val="yellow"/>
        </w:rPr>
        <w:t xml:space="preserve">as mentioned, </w:t>
      </w:r>
      <w:r w:rsidR="000C30C0" w:rsidRPr="008C1EB1">
        <w:rPr>
          <w:highlight w:val="yellow"/>
        </w:rPr>
        <w:t>they were</w:t>
      </w:r>
      <w:r w:rsidR="00A66214" w:rsidRPr="008C1EB1">
        <w:rPr>
          <w:highlight w:val="yellow"/>
        </w:rPr>
        <w:t xml:space="preserve"> </w:t>
      </w:r>
      <w:r w:rsidR="000C30C0" w:rsidRPr="008C1EB1">
        <w:rPr>
          <w:highlight w:val="yellow"/>
        </w:rPr>
        <w:t>e</w:t>
      </w:r>
      <w:r w:rsidR="00A66214" w:rsidRPr="008C1EB1">
        <w:rPr>
          <w:highlight w:val="yellow"/>
        </w:rPr>
        <w:t>state sale</w:t>
      </w:r>
      <w:r w:rsidR="000C30C0" w:rsidRPr="008C1EB1">
        <w:rPr>
          <w:highlight w:val="yellow"/>
        </w:rPr>
        <w:t>s</w:t>
      </w:r>
      <w:r w:rsidR="00A66214" w:rsidRPr="008C1EB1">
        <w:rPr>
          <w:highlight w:val="yellow"/>
        </w:rPr>
        <w:t xml:space="preserve"> out of a larger tract</w:t>
      </w:r>
      <w:r w:rsidR="00007575" w:rsidRPr="008C1EB1">
        <w:rPr>
          <w:highlight w:val="yellow"/>
        </w:rPr>
        <w:t>, as is No. 7, but it is more reflective of the current market expectations</w:t>
      </w:r>
      <w:r w:rsidR="00A66214" w:rsidRPr="008C1EB1">
        <w:rPr>
          <w:highlight w:val="yellow"/>
        </w:rPr>
        <w:t xml:space="preserve">. </w:t>
      </w:r>
      <w:r w:rsidRPr="008C1EB1">
        <w:rPr>
          <w:highlight w:val="yellow"/>
        </w:rPr>
        <w:t xml:space="preserve"> </w:t>
      </w:r>
      <w:r w:rsidR="0001338E" w:rsidRPr="008C1EB1">
        <w:rPr>
          <w:highlight w:val="yellow"/>
        </w:rPr>
        <w:t xml:space="preserve">Based on </w:t>
      </w:r>
      <w:r w:rsidR="000C30C0" w:rsidRPr="008C1EB1">
        <w:rPr>
          <w:highlight w:val="yellow"/>
        </w:rPr>
        <w:t xml:space="preserve">all </w:t>
      </w:r>
      <w:r w:rsidR="0001338E" w:rsidRPr="008C1EB1">
        <w:rPr>
          <w:highlight w:val="yellow"/>
        </w:rPr>
        <w:t>these</w:t>
      </w:r>
      <w:r w:rsidR="00804052" w:rsidRPr="008C1EB1">
        <w:rPr>
          <w:highlight w:val="yellow"/>
        </w:rPr>
        <w:t>,</w:t>
      </w:r>
      <w:r w:rsidR="000C30C0" w:rsidRPr="008C1EB1">
        <w:rPr>
          <w:highlight w:val="yellow"/>
        </w:rPr>
        <w:t xml:space="preserve"> with support of No. 7, the listing,</w:t>
      </w:r>
      <w:r w:rsidR="00804052" w:rsidRPr="008C1EB1">
        <w:rPr>
          <w:highlight w:val="yellow"/>
        </w:rPr>
        <w:t xml:space="preserve"> the estimated value of the subject </w:t>
      </w:r>
      <w:r w:rsidR="00823452" w:rsidRPr="008C1EB1">
        <w:rPr>
          <w:highlight w:val="yellow"/>
        </w:rPr>
        <w:t xml:space="preserve">site is </w:t>
      </w:r>
      <w:r w:rsidR="00804052" w:rsidRPr="008C1EB1">
        <w:rPr>
          <w:highlight w:val="yellow"/>
        </w:rPr>
        <w:t>well</w:t>
      </w:r>
      <w:r w:rsidR="00823452" w:rsidRPr="008C1EB1">
        <w:rPr>
          <w:highlight w:val="yellow"/>
        </w:rPr>
        <w:t xml:space="preserve"> supported at</w:t>
      </w:r>
      <w:r w:rsidR="00BA1CEA" w:rsidRPr="008C1EB1">
        <w:rPr>
          <w:highlight w:val="yellow"/>
        </w:rPr>
        <w:t xml:space="preserve"> a value </w:t>
      </w:r>
      <w:r w:rsidR="008C6C81" w:rsidRPr="008C1EB1">
        <w:rPr>
          <w:highlight w:val="yellow"/>
        </w:rPr>
        <w:t>a</w:t>
      </w:r>
      <w:r w:rsidR="002678B4" w:rsidRPr="008C1EB1">
        <w:rPr>
          <w:highlight w:val="yellow"/>
        </w:rPr>
        <w:t xml:space="preserve">round </w:t>
      </w:r>
      <w:proofErr w:type="spellStart"/>
      <w:r w:rsidR="002678B4" w:rsidRPr="008C1EB1">
        <w:rPr>
          <w:highlight w:val="yellow"/>
        </w:rPr>
        <w:t>mid</w:t>
      </w:r>
      <w:r w:rsidR="00BA1CEA" w:rsidRPr="008C1EB1">
        <w:rPr>
          <w:highlight w:val="yellow"/>
        </w:rPr>
        <w:t xml:space="preserve"> range</w:t>
      </w:r>
      <w:proofErr w:type="spellEnd"/>
      <w:r w:rsidR="00A43352" w:rsidRPr="008C1EB1">
        <w:rPr>
          <w:highlight w:val="yellow"/>
        </w:rPr>
        <w:t xml:space="preserve"> and close to the</w:t>
      </w:r>
      <w:r w:rsidR="00A66214" w:rsidRPr="008C1EB1">
        <w:rPr>
          <w:highlight w:val="yellow"/>
        </w:rPr>
        <w:t xml:space="preserve"> current</w:t>
      </w:r>
      <w:r w:rsidR="00A43352" w:rsidRPr="008C1EB1">
        <w:rPr>
          <w:highlight w:val="yellow"/>
        </w:rPr>
        <w:t xml:space="preserve"> contract price</w:t>
      </w:r>
      <w:r w:rsidR="00BA1CEA" w:rsidRPr="008C1EB1">
        <w:rPr>
          <w:highlight w:val="yellow"/>
        </w:rPr>
        <w:t xml:space="preserve">, or </w:t>
      </w:r>
      <w:r w:rsidR="0001338E" w:rsidRPr="008C1EB1">
        <w:rPr>
          <w:highlight w:val="yellow"/>
        </w:rPr>
        <w:t>$</w:t>
      </w:r>
      <w:r w:rsidR="002678B4" w:rsidRPr="008C1EB1">
        <w:rPr>
          <w:highlight w:val="yellow"/>
        </w:rPr>
        <w:t>5</w:t>
      </w:r>
      <w:r w:rsidR="00A66214" w:rsidRPr="008C1EB1">
        <w:rPr>
          <w:highlight w:val="yellow"/>
        </w:rPr>
        <w:t>1,5</w:t>
      </w:r>
      <w:r w:rsidR="00E86E48" w:rsidRPr="008C1EB1">
        <w:rPr>
          <w:highlight w:val="yellow"/>
        </w:rPr>
        <w:t>00</w:t>
      </w:r>
      <w:r w:rsidRPr="008C1EB1">
        <w:rPr>
          <w:highlight w:val="yellow"/>
        </w:rPr>
        <w:t>/AC.</w:t>
      </w:r>
    </w:p>
    <w:p w14:paraId="25B43700" w14:textId="77777777" w:rsidR="007D35BC" w:rsidRPr="008C1EB1" w:rsidRDefault="007D35BC"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p>
    <w:p w14:paraId="0DAEBEAA" w14:textId="77777777" w:rsidR="006A5A89" w:rsidRPr="008C1EB1" w:rsidRDefault="006A5A89" w:rsidP="00D74A39">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both"/>
        <w:rPr>
          <w:highlight w:val="yellow"/>
        </w:rPr>
      </w:pPr>
    </w:p>
    <w:p w14:paraId="03D53410" w14:textId="77777777" w:rsidR="00DE6C91" w:rsidRPr="006A5A89" w:rsidRDefault="00E86E48" w:rsidP="00DE6C91">
      <w:pPr>
        <w:tabs>
          <w:tab w:val="left" w:leader="dot" w:pos="0"/>
          <w:tab w:val="left" w:pos="720"/>
          <w:tab w:val="left" w:pos="1440"/>
          <w:tab w:val="left" w:pos="2160"/>
          <w:tab w:val="left" w:pos="2880"/>
          <w:tab w:val="left" w:pos="3672"/>
          <w:tab w:val="left" w:pos="4392"/>
          <w:tab w:val="left" w:pos="5112"/>
          <w:tab w:val="left" w:pos="5832"/>
          <w:tab w:val="left" w:pos="6552"/>
          <w:tab w:val="left" w:pos="7272"/>
          <w:tab w:val="left" w:pos="7992"/>
          <w:tab w:val="left" w:pos="8712"/>
          <w:tab w:val="left" w:pos="9432"/>
          <w:tab w:val="left" w:pos="10152"/>
        </w:tabs>
        <w:suppressAutoHyphens/>
        <w:jc w:val="center"/>
        <w:rPr>
          <w:b/>
          <w:sz w:val="28"/>
          <w:szCs w:val="28"/>
        </w:rPr>
      </w:pPr>
      <w:r w:rsidRPr="008C1EB1">
        <w:rPr>
          <w:b/>
          <w:sz w:val="28"/>
          <w:szCs w:val="28"/>
          <w:highlight w:val="yellow"/>
        </w:rPr>
        <w:t>33.295 Net</w:t>
      </w:r>
      <w:r w:rsidR="007D35BC" w:rsidRPr="008C1EB1">
        <w:rPr>
          <w:b/>
          <w:sz w:val="28"/>
          <w:szCs w:val="28"/>
          <w:highlight w:val="yellow"/>
        </w:rPr>
        <w:t xml:space="preserve"> AC @ $</w:t>
      </w:r>
      <w:r w:rsidR="008C6C81" w:rsidRPr="008C1EB1">
        <w:rPr>
          <w:b/>
          <w:sz w:val="28"/>
          <w:szCs w:val="28"/>
          <w:highlight w:val="yellow"/>
        </w:rPr>
        <w:t>5</w:t>
      </w:r>
      <w:r w:rsidR="00A43352" w:rsidRPr="008C1EB1">
        <w:rPr>
          <w:b/>
          <w:sz w:val="28"/>
          <w:szCs w:val="28"/>
          <w:highlight w:val="yellow"/>
        </w:rPr>
        <w:t>1</w:t>
      </w:r>
      <w:r w:rsidRPr="008C1EB1">
        <w:rPr>
          <w:b/>
          <w:sz w:val="28"/>
          <w:szCs w:val="28"/>
          <w:highlight w:val="yellow"/>
        </w:rPr>
        <w:t>,</w:t>
      </w:r>
      <w:r w:rsidR="008C6C81" w:rsidRPr="008C1EB1">
        <w:rPr>
          <w:b/>
          <w:sz w:val="28"/>
          <w:szCs w:val="28"/>
          <w:highlight w:val="yellow"/>
        </w:rPr>
        <w:t>5</w:t>
      </w:r>
      <w:r w:rsidR="00804052" w:rsidRPr="008C1EB1">
        <w:rPr>
          <w:b/>
          <w:sz w:val="28"/>
          <w:szCs w:val="28"/>
          <w:highlight w:val="yellow"/>
        </w:rPr>
        <w:t>00</w:t>
      </w:r>
      <w:r w:rsidR="007D35BC" w:rsidRPr="008C1EB1">
        <w:rPr>
          <w:b/>
          <w:sz w:val="28"/>
          <w:szCs w:val="28"/>
          <w:highlight w:val="yellow"/>
        </w:rPr>
        <w:t>/AC = $</w:t>
      </w:r>
      <w:r w:rsidR="005E6F04" w:rsidRPr="008C1EB1">
        <w:rPr>
          <w:b/>
          <w:sz w:val="28"/>
          <w:szCs w:val="28"/>
          <w:highlight w:val="yellow"/>
        </w:rPr>
        <w:t>1,</w:t>
      </w:r>
      <w:r w:rsidR="00A43352" w:rsidRPr="008C1EB1">
        <w:rPr>
          <w:b/>
          <w:sz w:val="28"/>
          <w:szCs w:val="28"/>
          <w:highlight w:val="yellow"/>
        </w:rPr>
        <w:t>715</w:t>
      </w:r>
      <w:r w:rsidR="00DE6C91" w:rsidRPr="008C1EB1">
        <w:rPr>
          <w:b/>
          <w:sz w:val="28"/>
          <w:szCs w:val="28"/>
          <w:highlight w:val="yellow"/>
        </w:rPr>
        <w:t>,000</w:t>
      </w:r>
      <w:r w:rsidR="00823452" w:rsidRPr="008C1EB1">
        <w:rPr>
          <w:b/>
          <w:sz w:val="28"/>
          <w:szCs w:val="28"/>
          <w:highlight w:val="yellow"/>
        </w:rPr>
        <w:t xml:space="preserve"> R</w:t>
      </w:r>
      <w:r w:rsidR="006D4F91" w:rsidRPr="006A5A89">
        <w:rPr>
          <w:b/>
          <w:sz w:val="28"/>
          <w:szCs w:val="28"/>
        </w:rPr>
        <w:tab/>
      </w:r>
    </w:p>
    <w:p w14:paraId="253AF50C" w14:textId="77777777" w:rsidR="000C30C0" w:rsidRDefault="000C30C0" w:rsidP="000B332A">
      <w:pPr>
        <w:pStyle w:val="Heading7"/>
      </w:pPr>
    </w:p>
    <w:p w14:paraId="61D79FC7" w14:textId="77777777" w:rsidR="000C30C0" w:rsidRDefault="000C30C0" w:rsidP="000B332A">
      <w:pPr>
        <w:pStyle w:val="Heading7"/>
      </w:pPr>
    </w:p>
    <w:p w14:paraId="28198E01" w14:textId="77777777" w:rsidR="000B332A" w:rsidRPr="002056D0" w:rsidRDefault="000B332A" w:rsidP="00E64124">
      <w:pPr>
        <w:pStyle w:val="Heading2"/>
      </w:pPr>
      <w:bookmarkStart w:id="42" w:name="_Toc186913756"/>
      <w:bookmarkStart w:id="43" w:name="_Toc186914425"/>
      <w:r>
        <w:t>Exposure</w:t>
      </w:r>
      <w:r w:rsidRPr="002056D0">
        <w:t xml:space="preserve"> Time</w:t>
      </w:r>
      <w:bookmarkEnd w:id="42"/>
      <w:bookmarkEnd w:id="43"/>
    </w:p>
    <w:p w14:paraId="776987BD" w14:textId="77777777" w:rsidR="000B332A" w:rsidRDefault="000B332A" w:rsidP="000B332A">
      <w:pPr>
        <w:tabs>
          <w:tab w:val="left" w:pos="-720"/>
        </w:tabs>
        <w:suppressAutoHyphens/>
        <w:spacing w:line="240" w:lineRule="atLeast"/>
        <w:jc w:val="both"/>
        <w:rPr>
          <w:b/>
          <w:bCs/>
          <w:spacing w:val="-3"/>
          <w:u w:val="single"/>
        </w:rPr>
      </w:pPr>
    </w:p>
    <w:p w14:paraId="26895386" w14:textId="77777777" w:rsidR="000B332A" w:rsidRDefault="000B332A" w:rsidP="000B332A">
      <w:pPr>
        <w:tabs>
          <w:tab w:val="left" w:pos="-720"/>
        </w:tabs>
        <w:suppressAutoHyphens/>
        <w:spacing w:line="240" w:lineRule="atLeast"/>
        <w:jc w:val="both"/>
        <w:rPr>
          <w:spacing w:val="-3"/>
        </w:rPr>
      </w:pPr>
      <w:r>
        <w:rPr>
          <w:spacing w:val="-3"/>
        </w:rPr>
        <w:t xml:space="preserve">The exposure time for a property such as subject should not be very long with a strengthening local market and a competitive pricing policy. These properties are being constructed and sold and leased upon completion in the current market.   As a result, a marketing time for good quality properties, with a desirable location </w:t>
      </w:r>
      <w:proofErr w:type="gramStart"/>
      <w:r>
        <w:rPr>
          <w:spacing w:val="-3"/>
        </w:rPr>
        <w:t>similar to</w:t>
      </w:r>
      <w:proofErr w:type="gramEnd"/>
      <w:r>
        <w:rPr>
          <w:spacing w:val="-3"/>
        </w:rPr>
        <w:t xml:space="preserve"> subject, of less than twelve months should be more than enough time to attract a buyer.  </w:t>
      </w:r>
    </w:p>
    <w:p w14:paraId="7D560AE0" w14:textId="77777777" w:rsidR="000B332A" w:rsidRDefault="000B332A" w:rsidP="000B332A">
      <w:pPr>
        <w:tabs>
          <w:tab w:val="left" w:pos="-720"/>
        </w:tabs>
        <w:suppressAutoHyphens/>
        <w:spacing w:line="240" w:lineRule="atLeast"/>
        <w:jc w:val="both"/>
        <w:rPr>
          <w:spacing w:val="-3"/>
        </w:rPr>
      </w:pPr>
    </w:p>
    <w:p w14:paraId="68EC335A" w14:textId="59DE79A2" w:rsidR="000B332A" w:rsidRPr="00E64124" w:rsidRDefault="000B332A" w:rsidP="00E64124">
      <w:pPr>
        <w:pStyle w:val="Heading2"/>
        <w:jc w:val="center"/>
        <w:rPr>
          <w:u w:val="none"/>
        </w:rPr>
      </w:pPr>
      <w:r>
        <w:br w:type="page"/>
      </w:r>
      <w:bookmarkStart w:id="44" w:name="_Toc186913757"/>
      <w:bookmarkStart w:id="45" w:name="_Toc186914426"/>
      <w:r w:rsidRPr="00E64124">
        <w:rPr>
          <w:sz w:val="28"/>
          <w:szCs w:val="28"/>
          <w:u w:val="none"/>
        </w:rPr>
        <w:lastRenderedPageBreak/>
        <w:t>CERTIFICATION</w:t>
      </w:r>
      <w:bookmarkEnd w:id="44"/>
      <w:bookmarkEnd w:id="45"/>
    </w:p>
    <w:p w14:paraId="487AE6D3" w14:textId="77777777" w:rsidR="000B332A" w:rsidRDefault="000B332A" w:rsidP="000B332A">
      <w:pPr>
        <w:tabs>
          <w:tab w:val="left" w:pos="-720"/>
        </w:tabs>
        <w:suppressAutoHyphens/>
        <w:spacing w:line="240" w:lineRule="atLeast"/>
        <w:jc w:val="both"/>
        <w:rPr>
          <w:spacing w:val="-3"/>
        </w:rPr>
      </w:pPr>
    </w:p>
    <w:p w14:paraId="2DF61268" w14:textId="77777777" w:rsidR="000B332A" w:rsidRDefault="000B332A" w:rsidP="000B332A">
      <w:pPr>
        <w:tabs>
          <w:tab w:val="left" w:pos="-720"/>
        </w:tabs>
        <w:suppressAutoHyphens/>
        <w:spacing w:line="240" w:lineRule="atLeast"/>
        <w:jc w:val="both"/>
        <w:rPr>
          <w:spacing w:val="-3"/>
        </w:rPr>
      </w:pPr>
    </w:p>
    <w:p w14:paraId="542CECE2" w14:textId="77777777" w:rsidR="000B332A" w:rsidRDefault="000B332A" w:rsidP="000B332A">
      <w:pPr>
        <w:tabs>
          <w:tab w:val="left" w:pos="-720"/>
        </w:tabs>
        <w:suppressAutoHyphens/>
        <w:spacing w:line="240" w:lineRule="atLeast"/>
        <w:jc w:val="both"/>
        <w:rPr>
          <w:spacing w:val="-3"/>
        </w:rPr>
      </w:pPr>
    </w:p>
    <w:p w14:paraId="5A88706B" w14:textId="77777777" w:rsidR="000B332A" w:rsidRDefault="000B332A" w:rsidP="000B332A">
      <w:pPr>
        <w:tabs>
          <w:tab w:val="left" w:pos="-720"/>
        </w:tabs>
        <w:suppressAutoHyphens/>
        <w:spacing w:line="240" w:lineRule="atLeast"/>
        <w:jc w:val="both"/>
        <w:rPr>
          <w:spacing w:val="-3"/>
        </w:rPr>
      </w:pPr>
      <w:r>
        <w:rPr>
          <w:spacing w:val="-3"/>
        </w:rPr>
        <w:t xml:space="preserve">I certify that, to the best of my knowledge and </w:t>
      </w:r>
      <w:proofErr w:type="gramStart"/>
      <w:r>
        <w:rPr>
          <w:spacing w:val="-3"/>
        </w:rPr>
        <w:t>belief,...</w:t>
      </w:r>
      <w:proofErr w:type="gramEnd"/>
      <w:r>
        <w:rPr>
          <w:spacing w:val="-3"/>
        </w:rPr>
        <w:t>..</w:t>
      </w:r>
    </w:p>
    <w:p w14:paraId="3F4D9C4D" w14:textId="77777777" w:rsidR="000B332A" w:rsidRDefault="000B332A" w:rsidP="000B332A">
      <w:pPr>
        <w:tabs>
          <w:tab w:val="left" w:pos="-720"/>
        </w:tabs>
        <w:suppressAutoHyphens/>
        <w:spacing w:line="240" w:lineRule="atLeast"/>
        <w:jc w:val="both"/>
        <w:rPr>
          <w:spacing w:val="-3"/>
        </w:rPr>
      </w:pPr>
    </w:p>
    <w:p w14:paraId="1F72113D" w14:textId="77777777" w:rsidR="000B332A" w:rsidRDefault="000B332A" w:rsidP="000B332A">
      <w:pPr>
        <w:tabs>
          <w:tab w:val="left" w:pos="-720"/>
        </w:tabs>
        <w:suppressAutoHyphens/>
        <w:spacing w:line="240" w:lineRule="atLeast"/>
        <w:jc w:val="both"/>
        <w:rPr>
          <w:spacing w:val="-3"/>
        </w:rPr>
      </w:pPr>
    </w:p>
    <w:p w14:paraId="760C0DC6" w14:textId="77777777" w:rsidR="000B332A" w:rsidRDefault="000B332A" w:rsidP="000B332A">
      <w:pPr>
        <w:tabs>
          <w:tab w:val="left" w:pos="-720"/>
        </w:tabs>
        <w:suppressAutoHyphens/>
        <w:spacing w:line="240" w:lineRule="atLeast"/>
        <w:jc w:val="both"/>
        <w:rPr>
          <w:spacing w:val="-3"/>
        </w:rPr>
      </w:pPr>
      <w:r>
        <w:rPr>
          <w:spacing w:val="-3"/>
        </w:rPr>
        <w:tab/>
        <w:t>- The statements of fact contained in this report are true and correct.</w:t>
      </w:r>
    </w:p>
    <w:p w14:paraId="4779631C" w14:textId="77777777" w:rsidR="000B332A" w:rsidRDefault="000B332A" w:rsidP="000B332A">
      <w:pPr>
        <w:tabs>
          <w:tab w:val="left" w:pos="-720"/>
        </w:tabs>
        <w:suppressAutoHyphens/>
        <w:spacing w:line="240" w:lineRule="atLeast"/>
        <w:jc w:val="both"/>
        <w:rPr>
          <w:spacing w:val="-3"/>
        </w:rPr>
      </w:pPr>
    </w:p>
    <w:p w14:paraId="16DBFE85" w14:textId="77777777" w:rsidR="002B78D3" w:rsidRDefault="000B332A" w:rsidP="000B332A">
      <w:pPr>
        <w:tabs>
          <w:tab w:val="left" w:pos="-720"/>
        </w:tabs>
        <w:suppressAutoHyphens/>
        <w:spacing w:line="240" w:lineRule="atLeast"/>
        <w:ind w:left="720"/>
        <w:jc w:val="both"/>
        <w:rPr>
          <w:spacing w:val="-3"/>
        </w:rPr>
      </w:pPr>
      <w:r>
        <w:rPr>
          <w:spacing w:val="-3"/>
        </w:rPr>
        <w:t xml:space="preserve">- The reported analyses, opinions and conclusions are limited only by the </w:t>
      </w:r>
    </w:p>
    <w:p w14:paraId="10BFE386" w14:textId="77777777" w:rsidR="002B78D3" w:rsidRDefault="000B332A" w:rsidP="000B332A">
      <w:pPr>
        <w:tabs>
          <w:tab w:val="left" w:pos="-720"/>
        </w:tabs>
        <w:suppressAutoHyphens/>
        <w:spacing w:line="240" w:lineRule="atLeast"/>
        <w:ind w:left="720"/>
        <w:jc w:val="both"/>
        <w:rPr>
          <w:spacing w:val="-3"/>
        </w:rPr>
      </w:pPr>
      <w:r>
        <w:rPr>
          <w:spacing w:val="-3"/>
        </w:rPr>
        <w:t xml:space="preserve">  reported limiting conditions and assumptions and are my personal, </w:t>
      </w:r>
    </w:p>
    <w:p w14:paraId="2C884FCB" w14:textId="77777777" w:rsidR="000B332A" w:rsidRDefault="002B78D3" w:rsidP="000B332A">
      <w:pPr>
        <w:tabs>
          <w:tab w:val="left" w:pos="-720"/>
        </w:tabs>
        <w:suppressAutoHyphens/>
        <w:spacing w:line="240" w:lineRule="atLeast"/>
        <w:ind w:left="720"/>
        <w:jc w:val="both"/>
        <w:rPr>
          <w:spacing w:val="-3"/>
        </w:rPr>
      </w:pPr>
      <w:r>
        <w:rPr>
          <w:spacing w:val="-3"/>
        </w:rPr>
        <w:t xml:space="preserve">  </w:t>
      </w:r>
      <w:r w:rsidR="000B332A">
        <w:rPr>
          <w:spacing w:val="-3"/>
        </w:rPr>
        <w:t>unbiased professional analyses, opinions and conclusions.</w:t>
      </w:r>
    </w:p>
    <w:p w14:paraId="0469D67F" w14:textId="77777777" w:rsidR="000B332A" w:rsidRDefault="000B332A" w:rsidP="000B332A">
      <w:pPr>
        <w:tabs>
          <w:tab w:val="left" w:pos="-720"/>
        </w:tabs>
        <w:suppressAutoHyphens/>
        <w:spacing w:line="240" w:lineRule="atLeast"/>
        <w:jc w:val="both"/>
        <w:rPr>
          <w:spacing w:val="-3"/>
        </w:rPr>
      </w:pPr>
    </w:p>
    <w:p w14:paraId="6B567F01" w14:textId="77777777" w:rsidR="000B332A" w:rsidRDefault="000B332A" w:rsidP="000B332A">
      <w:pPr>
        <w:tabs>
          <w:tab w:val="left" w:pos="-720"/>
        </w:tabs>
        <w:suppressAutoHyphens/>
        <w:spacing w:line="240" w:lineRule="atLeast"/>
        <w:jc w:val="both"/>
        <w:rPr>
          <w:spacing w:val="-3"/>
        </w:rPr>
      </w:pPr>
      <w:r>
        <w:rPr>
          <w:spacing w:val="-3"/>
        </w:rPr>
        <w:tab/>
        <w:t xml:space="preserve">- I have no present or prospective interest in the property that is the subject </w:t>
      </w:r>
      <w:r>
        <w:rPr>
          <w:spacing w:val="-3"/>
        </w:rPr>
        <w:tab/>
        <w:t xml:space="preserve"> </w:t>
      </w:r>
    </w:p>
    <w:p w14:paraId="70534465" w14:textId="77777777" w:rsidR="002B78D3" w:rsidRDefault="000B332A" w:rsidP="000B332A">
      <w:pPr>
        <w:tabs>
          <w:tab w:val="left" w:pos="-720"/>
        </w:tabs>
        <w:suppressAutoHyphens/>
        <w:spacing w:line="240" w:lineRule="atLeast"/>
        <w:jc w:val="both"/>
        <w:rPr>
          <w:spacing w:val="-3"/>
        </w:rPr>
      </w:pPr>
      <w:r>
        <w:rPr>
          <w:spacing w:val="-3"/>
        </w:rPr>
        <w:t xml:space="preserve"> </w:t>
      </w:r>
      <w:r>
        <w:rPr>
          <w:spacing w:val="-3"/>
        </w:rPr>
        <w:tab/>
        <w:t xml:space="preserve">  of this report and have no personal interest or bias with respect to the</w:t>
      </w:r>
    </w:p>
    <w:p w14:paraId="4573BA45" w14:textId="77777777" w:rsidR="000B332A" w:rsidRDefault="002B78D3" w:rsidP="000B332A">
      <w:pPr>
        <w:tabs>
          <w:tab w:val="left" w:pos="-720"/>
        </w:tabs>
        <w:suppressAutoHyphens/>
        <w:spacing w:line="240" w:lineRule="atLeast"/>
        <w:jc w:val="both"/>
        <w:rPr>
          <w:spacing w:val="-3"/>
        </w:rPr>
      </w:pPr>
      <w:r>
        <w:rPr>
          <w:spacing w:val="-3"/>
        </w:rPr>
        <w:tab/>
      </w:r>
      <w:r w:rsidR="000B332A">
        <w:rPr>
          <w:spacing w:val="-3"/>
        </w:rPr>
        <w:t xml:space="preserve"> parties</w:t>
      </w:r>
      <w:r>
        <w:rPr>
          <w:spacing w:val="-3"/>
        </w:rPr>
        <w:t xml:space="preserve"> </w:t>
      </w:r>
      <w:r w:rsidR="000B332A">
        <w:rPr>
          <w:spacing w:val="-3"/>
        </w:rPr>
        <w:t>involved.</w:t>
      </w:r>
    </w:p>
    <w:p w14:paraId="03BDD258" w14:textId="77777777" w:rsidR="000B332A" w:rsidRDefault="000B332A" w:rsidP="000B332A">
      <w:pPr>
        <w:tabs>
          <w:tab w:val="left" w:pos="-720"/>
        </w:tabs>
        <w:suppressAutoHyphens/>
        <w:spacing w:line="240" w:lineRule="atLeast"/>
        <w:jc w:val="both"/>
        <w:rPr>
          <w:spacing w:val="-3"/>
        </w:rPr>
      </w:pPr>
    </w:p>
    <w:p w14:paraId="243B3550" w14:textId="77777777" w:rsidR="002B78D3" w:rsidRDefault="000B332A" w:rsidP="000B332A">
      <w:pPr>
        <w:tabs>
          <w:tab w:val="left" w:pos="-720"/>
        </w:tabs>
        <w:suppressAutoHyphens/>
        <w:spacing w:line="240" w:lineRule="atLeast"/>
        <w:jc w:val="both"/>
        <w:rPr>
          <w:spacing w:val="-3"/>
        </w:rPr>
      </w:pPr>
      <w:r>
        <w:rPr>
          <w:spacing w:val="-3"/>
        </w:rPr>
        <w:tab/>
        <w:t>- My compensation is not contingent upon the reporting of a predetermined</w:t>
      </w:r>
    </w:p>
    <w:p w14:paraId="0E791283" w14:textId="77777777" w:rsidR="000B332A" w:rsidRDefault="000B332A" w:rsidP="000B332A">
      <w:pPr>
        <w:tabs>
          <w:tab w:val="left" w:pos="-720"/>
        </w:tabs>
        <w:suppressAutoHyphens/>
        <w:spacing w:line="240" w:lineRule="atLeast"/>
        <w:jc w:val="both"/>
        <w:rPr>
          <w:spacing w:val="-3"/>
        </w:rPr>
      </w:pPr>
      <w:r>
        <w:rPr>
          <w:spacing w:val="-3"/>
        </w:rPr>
        <w:t xml:space="preserve">  </w:t>
      </w:r>
      <w:r>
        <w:rPr>
          <w:spacing w:val="-3"/>
        </w:rPr>
        <w:tab/>
        <w:t xml:space="preserve">  value or direction in value that favors the cause of the client, the amount of </w:t>
      </w:r>
    </w:p>
    <w:p w14:paraId="55C7D3E6" w14:textId="77777777" w:rsidR="000B332A" w:rsidRDefault="000B332A" w:rsidP="000B332A">
      <w:pPr>
        <w:tabs>
          <w:tab w:val="left" w:pos="-720"/>
        </w:tabs>
        <w:suppressAutoHyphens/>
        <w:spacing w:line="240" w:lineRule="atLeast"/>
        <w:ind w:left="720"/>
        <w:jc w:val="both"/>
        <w:rPr>
          <w:spacing w:val="-3"/>
        </w:rPr>
      </w:pPr>
      <w:r>
        <w:rPr>
          <w:spacing w:val="-3"/>
        </w:rPr>
        <w:t xml:space="preserve">  the value estimate, the attainment of a stipulated result, or the occurrence of </w:t>
      </w:r>
      <w:r>
        <w:rPr>
          <w:spacing w:val="-3"/>
        </w:rPr>
        <w:tab/>
        <w:t xml:space="preserve">   a subsequent event.</w:t>
      </w:r>
    </w:p>
    <w:p w14:paraId="6E19141D" w14:textId="77777777" w:rsidR="000B332A" w:rsidRDefault="000B332A" w:rsidP="000B332A">
      <w:pPr>
        <w:tabs>
          <w:tab w:val="left" w:pos="-720"/>
        </w:tabs>
        <w:suppressAutoHyphens/>
        <w:spacing w:line="240" w:lineRule="atLeast"/>
        <w:jc w:val="both"/>
        <w:rPr>
          <w:spacing w:val="-3"/>
        </w:rPr>
      </w:pPr>
    </w:p>
    <w:p w14:paraId="53259C83" w14:textId="77777777" w:rsidR="000B332A" w:rsidRDefault="000B332A" w:rsidP="000B332A">
      <w:pPr>
        <w:tabs>
          <w:tab w:val="left" w:pos="-720"/>
        </w:tabs>
        <w:suppressAutoHyphens/>
        <w:spacing w:line="240" w:lineRule="atLeast"/>
        <w:jc w:val="both"/>
        <w:rPr>
          <w:spacing w:val="-3"/>
        </w:rPr>
      </w:pPr>
      <w:r>
        <w:rPr>
          <w:spacing w:val="-3"/>
        </w:rPr>
        <w:tab/>
        <w:t xml:space="preserve">- My analyses, opinions and conclusions were developed, and this report has </w:t>
      </w:r>
      <w:r>
        <w:rPr>
          <w:spacing w:val="-3"/>
        </w:rPr>
        <w:tab/>
        <w:t xml:space="preserve"> </w:t>
      </w:r>
    </w:p>
    <w:p w14:paraId="64F230B8" w14:textId="77777777" w:rsidR="000B332A" w:rsidRDefault="000B332A" w:rsidP="000B332A">
      <w:pPr>
        <w:tabs>
          <w:tab w:val="left" w:pos="-720"/>
        </w:tabs>
        <w:suppressAutoHyphens/>
        <w:spacing w:line="240" w:lineRule="atLeast"/>
        <w:ind w:left="720"/>
        <w:jc w:val="both"/>
        <w:rPr>
          <w:spacing w:val="-3"/>
        </w:rPr>
      </w:pPr>
      <w:r>
        <w:rPr>
          <w:spacing w:val="-3"/>
        </w:rPr>
        <w:t xml:space="preserve">  been prepared, in conformity with the Uniform Standards of Professional </w:t>
      </w:r>
      <w:r>
        <w:rPr>
          <w:spacing w:val="-3"/>
        </w:rPr>
        <w:tab/>
        <w:t xml:space="preserve">         </w:t>
      </w:r>
    </w:p>
    <w:p w14:paraId="3A43E899" w14:textId="77777777" w:rsidR="002B78D3" w:rsidRDefault="002B78D3" w:rsidP="000B332A">
      <w:pPr>
        <w:tabs>
          <w:tab w:val="left" w:pos="-720"/>
        </w:tabs>
        <w:suppressAutoHyphens/>
        <w:spacing w:line="240" w:lineRule="atLeast"/>
        <w:ind w:left="720"/>
        <w:jc w:val="both"/>
        <w:rPr>
          <w:spacing w:val="-3"/>
        </w:rPr>
      </w:pPr>
      <w:r>
        <w:rPr>
          <w:spacing w:val="-3"/>
        </w:rPr>
        <w:t>-</w:t>
      </w:r>
      <w:r w:rsidR="000B332A">
        <w:rPr>
          <w:spacing w:val="-3"/>
        </w:rPr>
        <w:t xml:space="preserve"> Appraisal Practice ("USPAP") adopted by the Appraisal Standards Board of </w:t>
      </w:r>
    </w:p>
    <w:p w14:paraId="5A3F02AF" w14:textId="77777777" w:rsidR="001B114C" w:rsidRDefault="001B114C" w:rsidP="000B332A">
      <w:pPr>
        <w:tabs>
          <w:tab w:val="left" w:pos="-720"/>
        </w:tabs>
        <w:suppressAutoHyphens/>
        <w:spacing w:line="240" w:lineRule="atLeast"/>
        <w:ind w:left="720"/>
        <w:jc w:val="both"/>
        <w:rPr>
          <w:spacing w:val="-3"/>
        </w:rPr>
      </w:pPr>
      <w:r>
        <w:rPr>
          <w:spacing w:val="-3"/>
        </w:rPr>
        <w:t xml:space="preserve">  </w:t>
      </w:r>
      <w:r w:rsidR="000B332A">
        <w:rPr>
          <w:spacing w:val="-3"/>
        </w:rPr>
        <w:t xml:space="preserve">the Appraisal Foundation, except that the departure provision of the USPAP </w:t>
      </w:r>
    </w:p>
    <w:p w14:paraId="3E56C9E4" w14:textId="77777777" w:rsidR="000B332A" w:rsidRDefault="001B114C" w:rsidP="000B332A">
      <w:pPr>
        <w:tabs>
          <w:tab w:val="left" w:pos="-720"/>
        </w:tabs>
        <w:suppressAutoHyphens/>
        <w:spacing w:line="240" w:lineRule="atLeast"/>
        <w:ind w:left="720"/>
        <w:jc w:val="both"/>
        <w:rPr>
          <w:spacing w:val="-3"/>
        </w:rPr>
      </w:pPr>
      <w:r>
        <w:rPr>
          <w:spacing w:val="-3"/>
        </w:rPr>
        <w:t xml:space="preserve">  </w:t>
      </w:r>
      <w:r w:rsidR="000B332A">
        <w:rPr>
          <w:spacing w:val="-3"/>
        </w:rPr>
        <w:t>shall</w:t>
      </w:r>
      <w:r>
        <w:rPr>
          <w:spacing w:val="-3"/>
        </w:rPr>
        <w:t xml:space="preserve"> </w:t>
      </w:r>
      <w:r w:rsidR="000B332A">
        <w:rPr>
          <w:spacing w:val="-3"/>
        </w:rPr>
        <w:t xml:space="preserve">not apply to federally related transactions. </w:t>
      </w:r>
    </w:p>
    <w:p w14:paraId="228C1343" w14:textId="77777777" w:rsidR="000B332A" w:rsidRDefault="000B332A" w:rsidP="000B332A">
      <w:pPr>
        <w:tabs>
          <w:tab w:val="left" w:pos="-720"/>
        </w:tabs>
        <w:suppressAutoHyphens/>
        <w:spacing w:line="240" w:lineRule="atLeast"/>
        <w:jc w:val="both"/>
        <w:rPr>
          <w:spacing w:val="-3"/>
        </w:rPr>
      </w:pPr>
    </w:p>
    <w:p w14:paraId="72CBA63D" w14:textId="77777777" w:rsidR="001B114C" w:rsidRDefault="000B332A" w:rsidP="000B332A">
      <w:pPr>
        <w:tabs>
          <w:tab w:val="left" w:pos="-720"/>
        </w:tabs>
        <w:suppressAutoHyphens/>
        <w:spacing w:line="240" w:lineRule="atLeast"/>
        <w:jc w:val="both"/>
        <w:rPr>
          <w:spacing w:val="-3"/>
        </w:rPr>
      </w:pPr>
      <w:r>
        <w:rPr>
          <w:spacing w:val="-3"/>
        </w:rPr>
        <w:tab/>
        <w:t xml:space="preserve">- The use of this report is subject to the requirement of the American Institute </w:t>
      </w:r>
      <w:proofErr w:type="gramStart"/>
      <w:r>
        <w:rPr>
          <w:spacing w:val="-3"/>
        </w:rPr>
        <w:tab/>
        <w:t xml:space="preserve">  </w:t>
      </w:r>
      <w:r w:rsidR="001B114C">
        <w:rPr>
          <w:spacing w:val="-3"/>
        </w:rPr>
        <w:tab/>
      </w:r>
      <w:proofErr w:type="gramEnd"/>
      <w:r>
        <w:rPr>
          <w:spacing w:val="-3"/>
        </w:rPr>
        <w:t xml:space="preserve">   of Real Estate Appraisers relating to review by its duly authorized </w:t>
      </w:r>
    </w:p>
    <w:p w14:paraId="09B55525" w14:textId="77777777" w:rsidR="000B332A" w:rsidRDefault="001B114C" w:rsidP="000B332A">
      <w:pPr>
        <w:tabs>
          <w:tab w:val="left" w:pos="-720"/>
        </w:tabs>
        <w:suppressAutoHyphens/>
        <w:spacing w:line="240" w:lineRule="atLeast"/>
        <w:jc w:val="both"/>
        <w:rPr>
          <w:spacing w:val="-3"/>
        </w:rPr>
      </w:pPr>
      <w:r>
        <w:rPr>
          <w:spacing w:val="-3"/>
        </w:rPr>
        <w:tab/>
      </w:r>
      <w:r w:rsidR="000B332A">
        <w:rPr>
          <w:spacing w:val="-3"/>
        </w:rPr>
        <w:t xml:space="preserve">   representatives.</w:t>
      </w:r>
    </w:p>
    <w:p w14:paraId="0C901DF9" w14:textId="77777777" w:rsidR="000B332A" w:rsidRDefault="000B332A" w:rsidP="000B332A">
      <w:pPr>
        <w:tabs>
          <w:tab w:val="left" w:pos="-720"/>
        </w:tabs>
        <w:suppressAutoHyphens/>
        <w:spacing w:line="240" w:lineRule="atLeast"/>
        <w:jc w:val="both"/>
        <w:rPr>
          <w:spacing w:val="-3"/>
        </w:rPr>
      </w:pPr>
      <w:r>
        <w:rPr>
          <w:spacing w:val="-3"/>
        </w:rPr>
        <w:tab/>
      </w:r>
    </w:p>
    <w:p w14:paraId="0FDA8F69" w14:textId="77777777" w:rsidR="001B114C" w:rsidRDefault="000B332A" w:rsidP="000B332A">
      <w:pPr>
        <w:tabs>
          <w:tab w:val="left" w:pos="-720"/>
        </w:tabs>
        <w:suppressAutoHyphens/>
        <w:spacing w:line="240" w:lineRule="atLeast"/>
        <w:ind w:left="720"/>
        <w:jc w:val="both"/>
        <w:rPr>
          <w:spacing w:val="-3"/>
        </w:rPr>
      </w:pPr>
      <w:r>
        <w:rPr>
          <w:spacing w:val="-3"/>
        </w:rPr>
        <w:t xml:space="preserve">- I have made a personal cursory inspection of the property that is the subject </w:t>
      </w:r>
    </w:p>
    <w:p w14:paraId="4EBC5A3A" w14:textId="77777777" w:rsidR="000B332A" w:rsidRDefault="001B114C" w:rsidP="000B332A">
      <w:pPr>
        <w:tabs>
          <w:tab w:val="left" w:pos="-720"/>
        </w:tabs>
        <w:suppressAutoHyphens/>
        <w:spacing w:line="240" w:lineRule="atLeast"/>
        <w:ind w:left="720"/>
        <w:jc w:val="both"/>
        <w:rPr>
          <w:spacing w:val="-3"/>
        </w:rPr>
      </w:pPr>
      <w:r>
        <w:rPr>
          <w:spacing w:val="-3"/>
        </w:rPr>
        <w:t xml:space="preserve">  O</w:t>
      </w:r>
      <w:r w:rsidR="000B332A">
        <w:rPr>
          <w:spacing w:val="-3"/>
        </w:rPr>
        <w:t>f</w:t>
      </w:r>
      <w:r>
        <w:rPr>
          <w:spacing w:val="-3"/>
        </w:rPr>
        <w:t xml:space="preserve"> </w:t>
      </w:r>
      <w:r w:rsidR="000B332A">
        <w:rPr>
          <w:spacing w:val="-3"/>
        </w:rPr>
        <w:t xml:space="preserve">this report, </w:t>
      </w:r>
      <w:proofErr w:type="gramStart"/>
      <w:r w:rsidR="000B332A">
        <w:rPr>
          <w:spacing w:val="-3"/>
        </w:rPr>
        <w:t>as well as,</w:t>
      </w:r>
      <w:proofErr w:type="gramEnd"/>
      <w:r w:rsidR="000B332A">
        <w:rPr>
          <w:spacing w:val="-3"/>
        </w:rPr>
        <w:t xml:space="preserve"> the market comparables listed.  </w:t>
      </w:r>
    </w:p>
    <w:p w14:paraId="2ADE4DEB" w14:textId="77777777" w:rsidR="000B332A" w:rsidRDefault="000B332A" w:rsidP="000B332A">
      <w:pPr>
        <w:tabs>
          <w:tab w:val="left" w:pos="-720"/>
        </w:tabs>
        <w:suppressAutoHyphens/>
        <w:spacing w:line="240" w:lineRule="atLeast"/>
        <w:jc w:val="both"/>
        <w:rPr>
          <w:spacing w:val="-3"/>
        </w:rPr>
      </w:pPr>
    </w:p>
    <w:p w14:paraId="2D600AF6" w14:textId="77777777" w:rsidR="001B114C" w:rsidRDefault="000B332A" w:rsidP="000B332A">
      <w:pPr>
        <w:tabs>
          <w:tab w:val="left" w:pos="-720"/>
        </w:tabs>
        <w:suppressAutoHyphens/>
        <w:spacing w:line="240" w:lineRule="atLeast"/>
        <w:jc w:val="both"/>
        <w:rPr>
          <w:spacing w:val="-3"/>
        </w:rPr>
      </w:pPr>
      <w:r>
        <w:rPr>
          <w:spacing w:val="-3"/>
        </w:rPr>
        <w:tab/>
        <w:t xml:space="preserve">- No one provided significant professional assistance to the persons signing </w:t>
      </w:r>
    </w:p>
    <w:p w14:paraId="589149FF" w14:textId="77777777" w:rsidR="000B332A" w:rsidRDefault="001B114C" w:rsidP="000B332A">
      <w:pPr>
        <w:tabs>
          <w:tab w:val="left" w:pos="-720"/>
        </w:tabs>
        <w:suppressAutoHyphens/>
        <w:spacing w:line="240" w:lineRule="atLeast"/>
        <w:jc w:val="both"/>
        <w:rPr>
          <w:spacing w:val="-3"/>
        </w:rPr>
      </w:pPr>
      <w:r>
        <w:rPr>
          <w:spacing w:val="-3"/>
        </w:rPr>
        <w:tab/>
        <w:t xml:space="preserve">  </w:t>
      </w:r>
      <w:r w:rsidR="000B332A">
        <w:rPr>
          <w:spacing w:val="-3"/>
        </w:rPr>
        <w:t>or acknowledged by this report.</w:t>
      </w:r>
    </w:p>
    <w:p w14:paraId="58D0922D" w14:textId="77777777" w:rsidR="000B332A" w:rsidRDefault="000B332A" w:rsidP="000B332A">
      <w:pPr>
        <w:tabs>
          <w:tab w:val="left" w:pos="-720"/>
        </w:tabs>
        <w:suppressAutoHyphens/>
        <w:spacing w:line="240" w:lineRule="atLeast"/>
        <w:jc w:val="both"/>
        <w:rPr>
          <w:spacing w:val="-3"/>
        </w:rPr>
      </w:pPr>
      <w:r>
        <w:rPr>
          <w:spacing w:val="-3"/>
        </w:rPr>
        <w:tab/>
      </w:r>
    </w:p>
    <w:p w14:paraId="5484C0AE" w14:textId="77777777" w:rsidR="000B332A" w:rsidRDefault="000B332A" w:rsidP="000B332A">
      <w:pPr>
        <w:tabs>
          <w:tab w:val="left" w:pos="-720"/>
        </w:tabs>
        <w:suppressAutoHyphens/>
        <w:spacing w:line="240" w:lineRule="atLeast"/>
        <w:jc w:val="both"/>
        <w:rPr>
          <w:spacing w:val="-3"/>
        </w:rPr>
      </w:pPr>
    </w:p>
    <w:p w14:paraId="03E0C87A" w14:textId="77777777" w:rsidR="000B332A" w:rsidRDefault="000B332A" w:rsidP="000B332A">
      <w:pPr>
        <w:tabs>
          <w:tab w:val="left" w:pos="-720"/>
        </w:tabs>
        <w:suppressAutoHyphens/>
        <w:spacing w:line="240" w:lineRule="atLeast"/>
        <w:jc w:val="both"/>
        <w:rPr>
          <w:spacing w:val="-3"/>
        </w:rPr>
      </w:pPr>
    </w:p>
    <w:p w14:paraId="6177AE0F" w14:textId="77777777" w:rsidR="000B332A" w:rsidRDefault="000B332A" w:rsidP="000B332A">
      <w:pPr>
        <w:tabs>
          <w:tab w:val="left" w:pos="-720"/>
        </w:tabs>
        <w:suppressAutoHyphens/>
        <w:spacing w:line="240" w:lineRule="atLeast"/>
        <w:jc w:val="both"/>
        <w:rPr>
          <w:spacing w:val="-3"/>
        </w:rPr>
      </w:pPr>
    </w:p>
    <w:p w14:paraId="475D6910" w14:textId="77777777" w:rsidR="000B332A" w:rsidRDefault="000B332A" w:rsidP="000B332A">
      <w:pPr>
        <w:tabs>
          <w:tab w:val="left" w:pos="-720"/>
        </w:tabs>
        <w:suppressAutoHyphens/>
        <w:spacing w:line="240" w:lineRule="atLeast"/>
        <w:jc w:val="both"/>
        <w:rPr>
          <w:spacing w:val="-3"/>
        </w:rPr>
      </w:pPr>
    </w:p>
    <w:p w14:paraId="65946F11" w14:textId="77777777" w:rsidR="000B332A" w:rsidRDefault="000B332A" w:rsidP="000B332A">
      <w:pPr>
        <w:tabs>
          <w:tab w:val="left" w:pos="-720"/>
        </w:tabs>
        <w:suppressAutoHyphens/>
        <w:spacing w:line="240" w:lineRule="atLeast"/>
        <w:ind w:left="720"/>
        <w:jc w:val="both"/>
        <w:rPr>
          <w:spacing w:val="-3"/>
        </w:rPr>
      </w:pPr>
      <w:r>
        <w:rPr>
          <w:spacing w:val="-3"/>
        </w:rPr>
        <w:br/>
        <w:t xml:space="preserve">- </w:t>
      </w:r>
      <w:r w:rsidR="00F8422D">
        <w:rPr>
          <w:spacing w:val="-3"/>
        </w:rPr>
        <w:t xml:space="preserve">My engagement in this </w:t>
      </w:r>
      <w:r>
        <w:rPr>
          <w:spacing w:val="-3"/>
        </w:rPr>
        <w:t xml:space="preserve">assignment was not </w:t>
      </w:r>
      <w:r w:rsidR="00F8422D">
        <w:rPr>
          <w:spacing w:val="-3"/>
        </w:rPr>
        <w:t>contingent upon developing or reporting predetermined results.</w:t>
      </w:r>
    </w:p>
    <w:p w14:paraId="0A75BA5E" w14:textId="77777777" w:rsidR="006E78EA" w:rsidRDefault="006E78EA" w:rsidP="000B332A">
      <w:pPr>
        <w:tabs>
          <w:tab w:val="left" w:pos="-720"/>
        </w:tabs>
        <w:suppressAutoHyphens/>
        <w:spacing w:line="240" w:lineRule="atLeast"/>
        <w:ind w:left="720"/>
        <w:jc w:val="both"/>
        <w:rPr>
          <w:spacing w:val="-3"/>
        </w:rPr>
      </w:pPr>
    </w:p>
    <w:p w14:paraId="617B5DCC" w14:textId="77777777" w:rsidR="006E78EA" w:rsidRDefault="006E78EA" w:rsidP="006E78EA">
      <w:pPr>
        <w:tabs>
          <w:tab w:val="left" w:pos="-720"/>
        </w:tabs>
        <w:suppressAutoHyphens/>
        <w:spacing w:line="240" w:lineRule="atLeast"/>
        <w:jc w:val="both"/>
        <w:rPr>
          <w:spacing w:val="-3"/>
        </w:rPr>
      </w:pPr>
      <w:r>
        <w:rPr>
          <w:spacing w:val="-3"/>
        </w:rPr>
        <w:tab/>
        <w:t>- I performed any appraisal services on subject property February 17, 2021,</w:t>
      </w:r>
    </w:p>
    <w:p w14:paraId="54CA370C" w14:textId="77777777" w:rsidR="006E78EA" w:rsidRDefault="006E78EA" w:rsidP="006E78EA">
      <w:pPr>
        <w:tabs>
          <w:tab w:val="left" w:pos="-720"/>
        </w:tabs>
        <w:suppressAutoHyphens/>
        <w:spacing w:line="240" w:lineRule="atLeast"/>
        <w:jc w:val="both"/>
        <w:rPr>
          <w:spacing w:val="-3"/>
        </w:rPr>
      </w:pPr>
      <w:r>
        <w:rPr>
          <w:spacing w:val="-3"/>
        </w:rPr>
        <w:tab/>
        <w:t xml:space="preserve"> within the last three years of accepting this assignment.</w:t>
      </w:r>
    </w:p>
    <w:p w14:paraId="6CAE9C53" w14:textId="77777777" w:rsidR="006E78EA" w:rsidRDefault="006E78EA" w:rsidP="000B332A">
      <w:pPr>
        <w:tabs>
          <w:tab w:val="left" w:pos="-720"/>
        </w:tabs>
        <w:suppressAutoHyphens/>
        <w:spacing w:line="240" w:lineRule="atLeast"/>
        <w:ind w:left="720"/>
        <w:jc w:val="both"/>
        <w:rPr>
          <w:spacing w:val="-3"/>
        </w:rPr>
      </w:pPr>
    </w:p>
    <w:p w14:paraId="01B01B9C" w14:textId="77777777" w:rsidR="00AF7BA4" w:rsidRDefault="00AF7BA4" w:rsidP="000B332A">
      <w:pPr>
        <w:tabs>
          <w:tab w:val="left" w:pos="-720"/>
        </w:tabs>
        <w:suppressAutoHyphens/>
        <w:spacing w:line="240" w:lineRule="atLeast"/>
        <w:ind w:left="720"/>
        <w:jc w:val="both"/>
        <w:rPr>
          <w:spacing w:val="-3"/>
        </w:rPr>
      </w:pPr>
    </w:p>
    <w:p w14:paraId="5C1FE219" w14:textId="77777777" w:rsidR="000B332A" w:rsidRDefault="000B332A" w:rsidP="000B332A">
      <w:pPr>
        <w:tabs>
          <w:tab w:val="left" w:pos="-720"/>
        </w:tabs>
        <w:suppressAutoHyphens/>
        <w:spacing w:line="240" w:lineRule="atLeast"/>
        <w:jc w:val="both"/>
        <w:rPr>
          <w:spacing w:val="-3"/>
        </w:rPr>
      </w:pPr>
      <w:r>
        <w:rPr>
          <w:spacing w:val="-3"/>
        </w:rPr>
        <w:tab/>
        <w:t>Respectfully submitted,</w:t>
      </w:r>
    </w:p>
    <w:p w14:paraId="4E31BC4A" w14:textId="77777777" w:rsidR="000B332A" w:rsidRDefault="000B332A" w:rsidP="000B332A">
      <w:pPr>
        <w:tabs>
          <w:tab w:val="left" w:pos="-720"/>
        </w:tabs>
        <w:suppressAutoHyphens/>
        <w:spacing w:line="240" w:lineRule="atLeast"/>
        <w:jc w:val="both"/>
        <w:rPr>
          <w:spacing w:val="-3"/>
        </w:rPr>
      </w:pPr>
      <w:r>
        <w:rPr>
          <w:noProof/>
          <w:spacing w:val="-3"/>
        </w:rPr>
        <w:t xml:space="preserve">        </w:t>
      </w:r>
      <w:r w:rsidR="0021133C" w:rsidRPr="003266C1">
        <w:rPr>
          <w:noProof/>
          <w:spacing w:val="-3"/>
        </w:rPr>
        <w:drawing>
          <wp:inline distT="0" distB="0" distL="0" distR="0" wp14:anchorId="2F2C96A9" wp14:editId="4512DC85">
            <wp:extent cx="1993900" cy="812800"/>
            <wp:effectExtent l="0" t="0" r="0" b="0"/>
            <wp:docPr id="7" name="Picture 1" descr="7BBDDCB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7BBDDCB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3900" cy="812800"/>
                    </a:xfrm>
                    <a:prstGeom prst="rect">
                      <a:avLst/>
                    </a:prstGeom>
                    <a:noFill/>
                    <a:ln>
                      <a:noFill/>
                    </a:ln>
                  </pic:spPr>
                </pic:pic>
              </a:graphicData>
            </a:graphic>
          </wp:inline>
        </w:drawing>
      </w:r>
      <w:r>
        <w:rPr>
          <w:spacing w:val="-3"/>
          <w:u w:val="single"/>
        </w:rPr>
        <w:t xml:space="preserve">                                 </w:t>
      </w:r>
    </w:p>
    <w:p w14:paraId="6511403E" w14:textId="77777777" w:rsidR="000B332A" w:rsidRDefault="000B332A" w:rsidP="000B332A">
      <w:pPr>
        <w:tabs>
          <w:tab w:val="left" w:pos="-720"/>
        </w:tabs>
        <w:suppressAutoHyphens/>
        <w:spacing w:line="240" w:lineRule="atLeast"/>
        <w:jc w:val="both"/>
        <w:rPr>
          <w:spacing w:val="-3"/>
        </w:rPr>
      </w:pPr>
      <w:r>
        <w:rPr>
          <w:spacing w:val="-3"/>
        </w:rPr>
        <w:tab/>
        <w:t>Jami D. Langford</w:t>
      </w:r>
      <w:r>
        <w:rPr>
          <w:spacing w:val="-3"/>
        </w:rPr>
        <w:tab/>
      </w:r>
      <w:r>
        <w:rPr>
          <w:spacing w:val="-3"/>
        </w:rPr>
        <w:tab/>
      </w:r>
      <w:r>
        <w:rPr>
          <w:spacing w:val="-3"/>
        </w:rPr>
        <w:tab/>
      </w:r>
      <w:r>
        <w:rPr>
          <w:spacing w:val="-3"/>
        </w:rPr>
        <w:tab/>
      </w:r>
    </w:p>
    <w:p w14:paraId="61DA70CC" w14:textId="77777777" w:rsidR="000B332A" w:rsidRDefault="000B332A" w:rsidP="000B332A">
      <w:pPr>
        <w:tabs>
          <w:tab w:val="left" w:pos="-720"/>
        </w:tabs>
        <w:suppressAutoHyphens/>
        <w:spacing w:line="240" w:lineRule="atLeast"/>
        <w:jc w:val="both"/>
        <w:rPr>
          <w:spacing w:val="-3"/>
        </w:rPr>
      </w:pPr>
      <w:r>
        <w:rPr>
          <w:spacing w:val="-3"/>
        </w:rPr>
        <w:tab/>
        <w:t>State Certified General</w:t>
      </w:r>
      <w:r>
        <w:rPr>
          <w:spacing w:val="-3"/>
        </w:rPr>
        <w:tab/>
      </w:r>
      <w:r>
        <w:rPr>
          <w:spacing w:val="-3"/>
        </w:rPr>
        <w:tab/>
      </w:r>
      <w:r>
        <w:rPr>
          <w:spacing w:val="-3"/>
        </w:rPr>
        <w:tab/>
      </w:r>
    </w:p>
    <w:p w14:paraId="14263FFE" w14:textId="77777777" w:rsidR="000B332A" w:rsidRDefault="000B332A" w:rsidP="000B332A">
      <w:pPr>
        <w:tabs>
          <w:tab w:val="left" w:pos="-720"/>
        </w:tabs>
        <w:suppressAutoHyphens/>
        <w:spacing w:line="240" w:lineRule="atLeast"/>
        <w:jc w:val="both"/>
        <w:rPr>
          <w:spacing w:val="-3"/>
        </w:rPr>
      </w:pPr>
      <w:r>
        <w:rPr>
          <w:spacing w:val="-3"/>
        </w:rPr>
        <w:tab/>
        <w:t>Real Estate Appraiser</w:t>
      </w:r>
      <w:r>
        <w:rPr>
          <w:spacing w:val="-3"/>
        </w:rPr>
        <w:tab/>
      </w:r>
      <w:r>
        <w:rPr>
          <w:spacing w:val="-3"/>
        </w:rPr>
        <w:tab/>
      </w:r>
      <w:r>
        <w:rPr>
          <w:spacing w:val="-3"/>
        </w:rPr>
        <w:tab/>
      </w:r>
    </w:p>
    <w:p w14:paraId="1A71ACBF" w14:textId="77777777" w:rsidR="000B332A" w:rsidRDefault="000B332A" w:rsidP="000B332A">
      <w:pPr>
        <w:tabs>
          <w:tab w:val="left" w:pos="-720"/>
        </w:tabs>
        <w:suppressAutoHyphens/>
        <w:spacing w:line="240" w:lineRule="atLeast"/>
        <w:jc w:val="both"/>
        <w:rPr>
          <w:spacing w:val="-3"/>
        </w:rPr>
      </w:pPr>
      <w:r>
        <w:rPr>
          <w:spacing w:val="-3"/>
        </w:rPr>
        <w:tab/>
        <w:t>No. TX-1323603</w:t>
      </w:r>
    </w:p>
    <w:p w14:paraId="15FCDB14" w14:textId="77777777" w:rsidR="000B332A" w:rsidRDefault="000B332A" w:rsidP="000B332A">
      <w:pPr>
        <w:tabs>
          <w:tab w:val="left" w:pos="-720"/>
        </w:tabs>
        <w:suppressAutoHyphens/>
        <w:spacing w:line="240" w:lineRule="atLeast"/>
        <w:jc w:val="both"/>
        <w:rPr>
          <w:spacing w:val="-3"/>
        </w:rPr>
      </w:pPr>
    </w:p>
    <w:p w14:paraId="206D50E1" w14:textId="77777777" w:rsidR="000B332A" w:rsidRDefault="000B332A" w:rsidP="000B332A">
      <w:pPr>
        <w:tabs>
          <w:tab w:val="left" w:pos="-720"/>
        </w:tabs>
        <w:suppressAutoHyphens/>
        <w:spacing w:line="240" w:lineRule="atLeast"/>
        <w:jc w:val="both"/>
        <w:rPr>
          <w:spacing w:val="-3"/>
        </w:rPr>
      </w:pPr>
    </w:p>
    <w:p w14:paraId="1CC48D93" w14:textId="77777777" w:rsidR="000B332A" w:rsidRDefault="000B332A" w:rsidP="000B332A">
      <w:pPr>
        <w:tabs>
          <w:tab w:val="left" w:pos="-720"/>
        </w:tabs>
        <w:suppressAutoHyphens/>
        <w:spacing w:line="240" w:lineRule="atLeast"/>
        <w:jc w:val="both"/>
        <w:rPr>
          <w:spacing w:val="-3"/>
        </w:rPr>
      </w:pPr>
    </w:p>
    <w:p w14:paraId="3B77FEF8" w14:textId="77777777" w:rsidR="000B332A" w:rsidRDefault="000B332A" w:rsidP="000B332A">
      <w:pPr>
        <w:tabs>
          <w:tab w:val="left" w:pos="-720"/>
        </w:tabs>
        <w:suppressAutoHyphens/>
        <w:spacing w:line="240" w:lineRule="atLeast"/>
        <w:jc w:val="both"/>
        <w:rPr>
          <w:spacing w:val="-3"/>
        </w:rPr>
      </w:pPr>
    </w:p>
    <w:p w14:paraId="057D3D46" w14:textId="77777777" w:rsidR="000B332A" w:rsidRDefault="000B332A" w:rsidP="000B332A">
      <w:pPr>
        <w:tabs>
          <w:tab w:val="left" w:pos="-720"/>
        </w:tabs>
        <w:suppressAutoHyphens/>
        <w:spacing w:line="240" w:lineRule="atLeast"/>
        <w:jc w:val="both"/>
        <w:rPr>
          <w:spacing w:val="-3"/>
        </w:rPr>
      </w:pPr>
    </w:p>
    <w:p w14:paraId="30A45D5A" w14:textId="77777777" w:rsidR="000B332A" w:rsidRDefault="000B332A" w:rsidP="000B332A">
      <w:pPr>
        <w:tabs>
          <w:tab w:val="left" w:pos="-720"/>
        </w:tabs>
        <w:suppressAutoHyphens/>
        <w:spacing w:line="240" w:lineRule="atLeast"/>
        <w:jc w:val="both"/>
        <w:rPr>
          <w:spacing w:val="-3"/>
        </w:rPr>
      </w:pPr>
    </w:p>
    <w:p w14:paraId="2C9E2501" w14:textId="77777777" w:rsidR="000B332A" w:rsidRDefault="000B332A" w:rsidP="000B332A">
      <w:pPr>
        <w:tabs>
          <w:tab w:val="left" w:pos="-720"/>
        </w:tabs>
        <w:suppressAutoHyphens/>
        <w:spacing w:line="240" w:lineRule="atLeast"/>
        <w:jc w:val="both"/>
        <w:rPr>
          <w:spacing w:val="-3"/>
        </w:rPr>
      </w:pPr>
    </w:p>
    <w:p w14:paraId="49FE7300" w14:textId="77777777" w:rsidR="000B332A" w:rsidRDefault="000B332A" w:rsidP="000B332A">
      <w:pPr>
        <w:tabs>
          <w:tab w:val="left" w:pos="-720"/>
        </w:tabs>
        <w:suppressAutoHyphens/>
        <w:spacing w:line="240" w:lineRule="atLeast"/>
        <w:jc w:val="both"/>
        <w:rPr>
          <w:spacing w:val="-3"/>
        </w:rPr>
      </w:pPr>
    </w:p>
    <w:p w14:paraId="418EA675" w14:textId="77777777" w:rsidR="000B332A" w:rsidRDefault="000B332A" w:rsidP="000B332A">
      <w:pPr>
        <w:tabs>
          <w:tab w:val="left" w:pos="-720"/>
        </w:tabs>
        <w:suppressAutoHyphens/>
        <w:spacing w:line="240" w:lineRule="atLeast"/>
        <w:jc w:val="both"/>
        <w:rPr>
          <w:spacing w:val="-3"/>
        </w:rPr>
      </w:pPr>
    </w:p>
    <w:p w14:paraId="1894C015" w14:textId="77777777" w:rsidR="000B332A" w:rsidRDefault="000B332A" w:rsidP="000B332A">
      <w:pPr>
        <w:tabs>
          <w:tab w:val="left" w:pos="-720"/>
        </w:tabs>
        <w:suppressAutoHyphens/>
        <w:spacing w:line="240" w:lineRule="atLeast"/>
        <w:jc w:val="both"/>
        <w:rPr>
          <w:spacing w:val="-3"/>
        </w:rPr>
      </w:pPr>
    </w:p>
    <w:p w14:paraId="1D99967C" w14:textId="77777777" w:rsidR="000B332A" w:rsidRDefault="000B332A" w:rsidP="000B332A">
      <w:pPr>
        <w:tabs>
          <w:tab w:val="left" w:pos="-720"/>
        </w:tabs>
        <w:suppressAutoHyphens/>
        <w:spacing w:line="240" w:lineRule="atLeast"/>
        <w:jc w:val="both"/>
        <w:rPr>
          <w:spacing w:val="-3"/>
        </w:rPr>
      </w:pPr>
    </w:p>
    <w:p w14:paraId="282ED702" w14:textId="77777777" w:rsidR="000B332A" w:rsidRDefault="000B332A" w:rsidP="000B332A">
      <w:pPr>
        <w:tabs>
          <w:tab w:val="left" w:pos="-720"/>
        </w:tabs>
        <w:suppressAutoHyphens/>
        <w:spacing w:line="240" w:lineRule="atLeast"/>
        <w:jc w:val="both"/>
        <w:rPr>
          <w:spacing w:val="-3"/>
        </w:rPr>
      </w:pPr>
    </w:p>
    <w:p w14:paraId="27FB37E7" w14:textId="77777777" w:rsidR="000B332A" w:rsidRDefault="000B332A" w:rsidP="000B332A">
      <w:pPr>
        <w:tabs>
          <w:tab w:val="left" w:pos="-720"/>
        </w:tabs>
        <w:suppressAutoHyphens/>
        <w:spacing w:line="240" w:lineRule="atLeast"/>
        <w:jc w:val="both"/>
        <w:rPr>
          <w:spacing w:val="-3"/>
        </w:rPr>
      </w:pPr>
    </w:p>
    <w:p w14:paraId="6B9C5A07" w14:textId="77777777" w:rsidR="000B332A" w:rsidRDefault="000B332A" w:rsidP="000B332A">
      <w:pPr>
        <w:tabs>
          <w:tab w:val="left" w:pos="-720"/>
        </w:tabs>
        <w:suppressAutoHyphens/>
        <w:spacing w:line="240" w:lineRule="atLeast"/>
        <w:jc w:val="both"/>
        <w:rPr>
          <w:spacing w:val="-3"/>
        </w:rPr>
      </w:pPr>
    </w:p>
    <w:p w14:paraId="6836B8D3" w14:textId="77777777" w:rsidR="000B332A" w:rsidRDefault="000B332A" w:rsidP="000B332A">
      <w:pPr>
        <w:tabs>
          <w:tab w:val="left" w:pos="-720"/>
        </w:tabs>
        <w:suppressAutoHyphens/>
        <w:spacing w:line="240" w:lineRule="atLeast"/>
        <w:jc w:val="both"/>
        <w:rPr>
          <w:spacing w:val="-3"/>
        </w:rPr>
      </w:pPr>
    </w:p>
    <w:p w14:paraId="165D6147" w14:textId="77777777" w:rsidR="000B332A" w:rsidRDefault="000B332A" w:rsidP="000B332A">
      <w:pPr>
        <w:tabs>
          <w:tab w:val="left" w:pos="-720"/>
        </w:tabs>
        <w:suppressAutoHyphens/>
        <w:spacing w:line="240" w:lineRule="atLeast"/>
        <w:jc w:val="both"/>
        <w:rPr>
          <w:spacing w:val="-3"/>
        </w:rPr>
      </w:pPr>
    </w:p>
    <w:p w14:paraId="1769A67B" w14:textId="77777777" w:rsidR="000B332A" w:rsidRDefault="000B332A" w:rsidP="000B332A">
      <w:pPr>
        <w:tabs>
          <w:tab w:val="left" w:pos="-720"/>
        </w:tabs>
        <w:suppressAutoHyphens/>
        <w:spacing w:line="240" w:lineRule="atLeast"/>
        <w:jc w:val="both"/>
        <w:rPr>
          <w:spacing w:val="-3"/>
        </w:rPr>
      </w:pPr>
    </w:p>
    <w:p w14:paraId="4B246D50" w14:textId="77777777" w:rsidR="000B332A" w:rsidRDefault="000B332A" w:rsidP="000B332A">
      <w:pPr>
        <w:tabs>
          <w:tab w:val="left" w:pos="-720"/>
        </w:tabs>
        <w:suppressAutoHyphens/>
        <w:spacing w:line="240" w:lineRule="atLeast"/>
        <w:jc w:val="both"/>
        <w:rPr>
          <w:spacing w:val="-3"/>
        </w:rPr>
      </w:pPr>
    </w:p>
    <w:p w14:paraId="4F826B7B" w14:textId="77777777" w:rsidR="000B332A" w:rsidRDefault="000B332A" w:rsidP="000B332A">
      <w:pPr>
        <w:tabs>
          <w:tab w:val="left" w:pos="-720"/>
        </w:tabs>
        <w:suppressAutoHyphens/>
        <w:spacing w:line="240" w:lineRule="atLeast"/>
        <w:jc w:val="both"/>
        <w:rPr>
          <w:spacing w:val="-3"/>
        </w:rPr>
      </w:pPr>
    </w:p>
    <w:p w14:paraId="59622A38" w14:textId="77777777" w:rsidR="000B332A" w:rsidRDefault="000B332A" w:rsidP="000B332A">
      <w:pPr>
        <w:tabs>
          <w:tab w:val="left" w:pos="-720"/>
        </w:tabs>
        <w:suppressAutoHyphens/>
        <w:spacing w:line="240" w:lineRule="atLeast"/>
        <w:jc w:val="both"/>
        <w:rPr>
          <w:spacing w:val="-3"/>
        </w:rPr>
      </w:pPr>
    </w:p>
    <w:p w14:paraId="25FA8CB3" w14:textId="77777777" w:rsidR="000B332A" w:rsidRDefault="000B332A" w:rsidP="000B332A">
      <w:pPr>
        <w:tabs>
          <w:tab w:val="left" w:pos="-720"/>
        </w:tabs>
        <w:suppressAutoHyphens/>
        <w:spacing w:line="240" w:lineRule="atLeast"/>
        <w:jc w:val="both"/>
        <w:rPr>
          <w:spacing w:val="-3"/>
        </w:rPr>
      </w:pPr>
    </w:p>
    <w:p w14:paraId="17F46727" w14:textId="77777777" w:rsidR="000B332A" w:rsidRDefault="000B332A" w:rsidP="000B332A">
      <w:pPr>
        <w:tabs>
          <w:tab w:val="left" w:pos="-720"/>
        </w:tabs>
        <w:suppressAutoHyphens/>
        <w:spacing w:line="240" w:lineRule="atLeast"/>
        <w:jc w:val="both"/>
        <w:rPr>
          <w:spacing w:val="-3"/>
        </w:rPr>
      </w:pPr>
    </w:p>
    <w:p w14:paraId="1625F885" w14:textId="77777777" w:rsidR="000B332A" w:rsidRDefault="000B332A" w:rsidP="000B332A">
      <w:pPr>
        <w:tabs>
          <w:tab w:val="left" w:pos="-720"/>
        </w:tabs>
        <w:suppressAutoHyphens/>
        <w:spacing w:line="240" w:lineRule="atLeast"/>
        <w:jc w:val="both"/>
        <w:rPr>
          <w:spacing w:val="-3"/>
        </w:rPr>
      </w:pPr>
    </w:p>
    <w:p w14:paraId="49BBC661" w14:textId="77777777" w:rsidR="000B332A" w:rsidRDefault="000B332A" w:rsidP="000B332A">
      <w:pPr>
        <w:tabs>
          <w:tab w:val="left" w:pos="-720"/>
        </w:tabs>
        <w:suppressAutoHyphens/>
        <w:spacing w:line="240" w:lineRule="atLeast"/>
        <w:jc w:val="both"/>
        <w:rPr>
          <w:spacing w:val="-3"/>
        </w:rPr>
      </w:pPr>
    </w:p>
    <w:p w14:paraId="43B65CB1" w14:textId="77777777" w:rsidR="000B332A" w:rsidRDefault="000B332A" w:rsidP="000B332A">
      <w:pPr>
        <w:tabs>
          <w:tab w:val="left" w:pos="-720"/>
        </w:tabs>
        <w:suppressAutoHyphens/>
        <w:spacing w:line="240" w:lineRule="atLeast"/>
        <w:jc w:val="both"/>
        <w:rPr>
          <w:spacing w:val="-3"/>
        </w:rPr>
      </w:pPr>
    </w:p>
    <w:p w14:paraId="460EC9E4" w14:textId="77777777" w:rsidR="000B332A" w:rsidRDefault="000B332A" w:rsidP="000B332A">
      <w:pPr>
        <w:tabs>
          <w:tab w:val="left" w:pos="-720"/>
        </w:tabs>
        <w:suppressAutoHyphens/>
        <w:spacing w:line="240" w:lineRule="atLeast"/>
        <w:jc w:val="both"/>
        <w:rPr>
          <w:spacing w:val="-3"/>
        </w:rPr>
      </w:pPr>
    </w:p>
    <w:p w14:paraId="406416A1" w14:textId="77777777" w:rsidR="000B332A" w:rsidRDefault="000B332A" w:rsidP="000B332A">
      <w:pPr>
        <w:tabs>
          <w:tab w:val="left" w:pos="-720"/>
        </w:tabs>
        <w:suppressAutoHyphens/>
        <w:spacing w:line="240" w:lineRule="atLeast"/>
        <w:jc w:val="both"/>
        <w:rPr>
          <w:spacing w:val="-3"/>
        </w:rPr>
      </w:pPr>
    </w:p>
    <w:p w14:paraId="5AC5006B" w14:textId="77777777" w:rsidR="00A95379" w:rsidRDefault="00A95379" w:rsidP="00A95379">
      <w:pPr>
        <w:tabs>
          <w:tab w:val="left" w:pos="-720"/>
        </w:tabs>
        <w:suppressAutoHyphens/>
        <w:spacing w:line="240" w:lineRule="atLeast"/>
        <w:jc w:val="both"/>
        <w:rPr>
          <w:spacing w:val="-3"/>
        </w:rPr>
      </w:pPr>
    </w:p>
    <w:p w14:paraId="52ADF238" w14:textId="77777777" w:rsidR="00A95379" w:rsidRDefault="00A95379" w:rsidP="00A95379">
      <w:pPr>
        <w:tabs>
          <w:tab w:val="left" w:pos="-720"/>
        </w:tabs>
        <w:suppressAutoHyphens/>
        <w:spacing w:line="240" w:lineRule="atLeast"/>
        <w:jc w:val="both"/>
        <w:rPr>
          <w:spacing w:val="-3"/>
        </w:rPr>
      </w:pPr>
    </w:p>
    <w:p w14:paraId="76323704" w14:textId="77777777" w:rsidR="00A95379" w:rsidRDefault="00A95379" w:rsidP="00A95379">
      <w:pPr>
        <w:tabs>
          <w:tab w:val="left" w:pos="-720"/>
        </w:tabs>
        <w:suppressAutoHyphens/>
        <w:spacing w:line="240" w:lineRule="atLeast"/>
        <w:jc w:val="both"/>
        <w:rPr>
          <w:spacing w:val="-3"/>
        </w:rPr>
      </w:pPr>
    </w:p>
    <w:p w14:paraId="7F758B23" w14:textId="77777777" w:rsidR="00A95379" w:rsidRDefault="00A95379" w:rsidP="00A95379">
      <w:pPr>
        <w:tabs>
          <w:tab w:val="left" w:pos="-720"/>
        </w:tabs>
        <w:suppressAutoHyphens/>
        <w:spacing w:line="240" w:lineRule="atLeast"/>
        <w:jc w:val="both"/>
        <w:rPr>
          <w:spacing w:val="-3"/>
        </w:rPr>
      </w:pPr>
    </w:p>
    <w:p w14:paraId="5B67B320" w14:textId="77777777" w:rsidR="00A95379" w:rsidRDefault="00A95379" w:rsidP="00A95379">
      <w:pPr>
        <w:tabs>
          <w:tab w:val="left" w:pos="-720"/>
        </w:tabs>
        <w:suppressAutoHyphens/>
        <w:spacing w:line="240" w:lineRule="atLeast"/>
        <w:jc w:val="both"/>
        <w:rPr>
          <w:spacing w:val="-3"/>
        </w:rPr>
      </w:pPr>
    </w:p>
    <w:p w14:paraId="344FC4BE" w14:textId="77777777" w:rsidR="00A95379" w:rsidRDefault="00A95379" w:rsidP="00A95379">
      <w:pPr>
        <w:tabs>
          <w:tab w:val="left" w:pos="-720"/>
        </w:tabs>
        <w:suppressAutoHyphens/>
        <w:spacing w:line="240" w:lineRule="atLeast"/>
        <w:jc w:val="both"/>
        <w:rPr>
          <w:spacing w:val="-3"/>
        </w:rPr>
      </w:pPr>
    </w:p>
    <w:p w14:paraId="733B78FF" w14:textId="77777777" w:rsidR="00A95379" w:rsidRDefault="00A95379" w:rsidP="00A95379">
      <w:pPr>
        <w:tabs>
          <w:tab w:val="left" w:pos="-720"/>
        </w:tabs>
        <w:suppressAutoHyphens/>
        <w:spacing w:line="240" w:lineRule="atLeast"/>
        <w:jc w:val="both"/>
        <w:rPr>
          <w:spacing w:val="-3"/>
        </w:rPr>
      </w:pPr>
    </w:p>
    <w:p w14:paraId="4B9DD5E2" w14:textId="77777777" w:rsidR="00A95379" w:rsidRDefault="00A95379" w:rsidP="00A95379">
      <w:pPr>
        <w:tabs>
          <w:tab w:val="left" w:pos="-720"/>
        </w:tabs>
        <w:suppressAutoHyphens/>
        <w:spacing w:line="240" w:lineRule="atLeast"/>
        <w:jc w:val="both"/>
        <w:rPr>
          <w:spacing w:val="-3"/>
        </w:rPr>
      </w:pPr>
    </w:p>
    <w:p w14:paraId="012313B3" w14:textId="77777777" w:rsidR="00A95379" w:rsidRDefault="00A95379" w:rsidP="00A95379">
      <w:pPr>
        <w:tabs>
          <w:tab w:val="left" w:pos="-720"/>
        </w:tabs>
        <w:suppressAutoHyphens/>
        <w:spacing w:line="240" w:lineRule="atLeast"/>
        <w:jc w:val="both"/>
        <w:rPr>
          <w:spacing w:val="-3"/>
        </w:rPr>
      </w:pPr>
    </w:p>
    <w:p w14:paraId="39B77047" w14:textId="77777777" w:rsidR="00E80280" w:rsidRDefault="00E80280" w:rsidP="00A95379">
      <w:pPr>
        <w:tabs>
          <w:tab w:val="left" w:pos="-720"/>
        </w:tabs>
        <w:suppressAutoHyphens/>
        <w:spacing w:line="240" w:lineRule="atLeast"/>
        <w:jc w:val="both"/>
        <w:rPr>
          <w:spacing w:val="-3"/>
        </w:rPr>
      </w:pPr>
    </w:p>
    <w:p w14:paraId="4D5B1AC0" w14:textId="77777777" w:rsidR="00A95379" w:rsidRDefault="00A95379" w:rsidP="00A95379">
      <w:pPr>
        <w:tabs>
          <w:tab w:val="left" w:pos="-720"/>
        </w:tabs>
        <w:suppressAutoHyphens/>
        <w:spacing w:line="240" w:lineRule="atLeast"/>
        <w:jc w:val="both"/>
        <w:rPr>
          <w:spacing w:val="-3"/>
        </w:rPr>
      </w:pPr>
    </w:p>
    <w:p w14:paraId="3B1E1D94" w14:textId="77777777" w:rsidR="00A95379" w:rsidRDefault="00A95379" w:rsidP="00A95379">
      <w:pPr>
        <w:tabs>
          <w:tab w:val="left" w:pos="-720"/>
        </w:tabs>
        <w:suppressAutoHyphens/>
        <w:spacing w:line="240" w:lineRule="atLeast"/>
        <w:jc w:val="both"/>
        <w:rPr>
          <w:spacing w:val="-3"/>
        </w:rPr>
      </w:pPr>
    </w:p>
    <w:p w14:paraId="0D618AD7" w14:textId="77777777" w:rsidR="00D766DD" w:rsidRDefault="00A95379" w:rsidP="00457EDE">
      <w:pPr>
        <w:pStyle w:val="Heading1"/>
      </w:pPr>
      <w:bookmarkStart w:id="46" w:name="_Toc186913758"/>
      <w:bookmarkStart w:id="47" w:name="_Toc186914427"/>
      <w:r>
        <w:t>ADDENDA</w:t>
      </w:r>
      <w:bookmarkEnd w:id="46"/>
      <w:bookmarkEnd w:id="47"/>
    </w:p>
    <w:p w14:paraId="721805F0" w14:textId="77777777" w:rsidR="00A95379" w:rsidRDefault="00D766DD" w:rsidP="00A95379">
      <w:pPr>
        <w:tabs>
          <w:tab w:val="left" w:pos="-720"/>
        </w:tabs>
        <w:suppressAutoHyphens/>
        <w:spacing w:line="240" w:lineRule="atLeast"/>
        <w:jc w:val="center"/>
        <w:rPr>
          <w:b/>
          <w:bCs/>
          <w:i/>
          <w:iCs/>
          <w:spacing w:val="-3"/>
          <w:sz w:val="32"/>
        </w:rPr>
      </w:pPr>
      <w:r>
        <w:rPr>
          <w:b/>
          <w:bCs/>
          <w:i/>
          <w:iCs/>
          <w:spacing w:val="-3"/>
          <w:sz w:val="32"/>
        </w:rPr>
        <w:br w:type="page"/>
      </w:r>
    </w:p>
    <w:p w14:paraId="1EA8ABFF" w14:textId="77777777" w:rsidR="00B556D7" w:rsidRPr="00457EDE" w:rsidRDefault="00B556D7" w:rsidP="00457EDE">
      <w:pPr>
        <w:pStyle w:val="Heading2"/>
        <w:jc w:val="center"/>
        <w:rPr>
          <w:sz w:val="28"/>
          <w:szCs w:val="28"/>
          <w:u w:val="none"/>
        </w:rPr>
      </w:pPr>
      <w:bookmarkStart w:id="48" w:name="_Toc186913759"/>
      <w:bookmarkStart w:id="49" w:name="_Toc186914428"/>
      <w:r w:rsidRPr="00457EDE">
        <w:rPr>
          <w:sz w:val="28"/>
          <w:szCs w:val="28"/>
          <w:u w:val="none"/>
        </w:rPr>
        <w:lastRenderedPageBreak/>
        <w:t>ENGAGEMENT CONTRACT</w:t>
      </w:r>
      <w:bookmarkEnd w:id="48"/>
      <w:bookmarkEnd w:id="49"/>
    </w:p>
    <w:p w14:paraId="47DB0704" w14:textId="77777777" w:rsidR="00B556D7" w:rsidRDefault="00B556D7" w:rsidP="00B556D7">
      <w:pPr>
        <w:widowControl/>
        <w:autoSpaceDE/>
        <w:autoSpaceDN/>
        <w:adjustRightInd/>
        <w:jc w:val="center"/>
        <w:rPr>
          <w:spacing w:val="-3"/>
        </w:rPr>
      </w:pPr>
    </w:p>
    <w:p w14:paraId="38A8F2D4" w14:textId="754D2C5B" w:rsidR="00173027" w:rsidRDefault="00476953">
      <w:pPr>
        <w:widowControl/>
        <w:autoSpaceDE/>
        <w:autoSpaceDN/>
        <w:adjustRightInd/>
        <w:rPr>
          <w:spacing w:val="-3"/>
        </w:rPr>
      </w:pPr>
      <w:r>
        <w:t>{</w:t>
      </w:r>
      <w:r w:rsidR="001E34D6">
        <w:t>%</w:t>
      </w:r>
      <w:proofErr w:type="spellStart"/>
      <w:proofErr w:type="gramStart"/>
      <w:r w:rsidR="00173027">
        <w:t>addenda.engagementContract</w:t>
      </w:r>
      <w:proofErr w:type="spellEnd"/>
      <w:proofErr w:type="gramEnd"/>
      <w:r>
        <w:t>}</w:t>
      </w:r>
    </w:p>
    <w:p w14:paraId="447888B4" w14:textId="77777777" w:rsidR="00173027" w:rsidRDefault="00173027">
      <w:pPr>
        <w:widowControl/>
        <w:autoSpaceDE/>
        <w:autoSpaceDN/>
        <w:adjustRightInd/>
        <w:rPr>
          <w:spacing w:val="-3"/>
        </w:rPr>
      </w:pPr>
      <w:r>
        <w:rPr>
          <w:spacing w:val="-3"/>
        </w:rPr>
        <w:br w:type="page"/>
      </w:r>
    </w:p>
    <w:p w14:paraId="5F214B7D" w14:textId="0B2945ED" w:rsidR="00173027" w:rsidRPr="00457EDE" w:rsidRDefault="00457EDE" w:rsidP="00457EDE">
      <w:pPr>
        <w:pStyle w:val="Heading2"/>
        <w:jc w:val="center"/>
        <w:rPr>
          <w:sz w:val="28"/>
          <w:szCs w:val="28"/>
          <w:u w:val="none"/>
        </w:rPr>
      </w:pPr>
      <w:bookmarkStart w:id="50" w:name="_Toc186913760"/>
      <w:bookmarkStart w:id="51" w:name="_Toc186914429"/>
      <w:r w:rsidRPr="00457EDE">
        <w:rPr>
          <w:sz w:val="28"/>
          <w:szCs w:val="28"/>
          <w:u w:val="none"/>
        </w:rPr>
        <w:lastRenderedPageBreak/>
        <w:t>Appraiser Certification</w:t>
      </w:r>
      <w:bookmarkEnd w:id="50"/>
      <w:bookmarkEnd w:id="51"/>
    </w:p>
    <w:p w14:paraId="1B59DC0B" w14:textId="77777777" w:rsidR="005C6006" w:rsidRDefault="005C6006" w:rsidP="00B511EB">
      <w:pPr>
        <w:widowControl/>
        <w:autoSpaceDE/>
        <w:autoSpaceDN/>
        <w:adjustRightInd/>
        <w:rPr>
          <w:b/>
          <w:bCs/>
          <w:i/>
          <w:iCs/>
          <w:spacing w:val="-3"/>
          <w:sz w:val="32"/>
        </w:rPr>
      </w:pPr>
    </w:p>
    <w:p w14:paraId="615B5F78" w14:textId="77777777" w:rsidR="006E78EA" w:rsidRDefault="0021133C" w:rsidP="00B511EB">
      <w:pPr>
        <w:widowControl/>
        <w:autoSpaceDE/>
        <w:autoSpaceDN/>
        <w:adjustRightInd/>
      </w:pPr>
      <w:r w:rsidRPr="006B0FEC">
        <w:rPr>
          <w:noProof/>
        </w:rPr>
        <w:drawing>
          <wp:inline distT="0" distB="0" distL="0" distR="0" wp14:anchorId="7F0C095D" wp14:editId="0BD041BB">
            <wp:extent cx="5943600" cy="4102100"/>
            <wp:effectExtent l="0" t="0" r="0" b="0"/>
            <wp:docPr id="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2">
                      <a:extLst>
                        <a:ext uri="{28A0092B-C50C-407E-A947-70E740481C1C}">
                          <a14:useLocalDpi xmlns:a14="http://schemas.microsoft.com/office/drawing/2010/main" val="0"/>
                        </a:ext>
                      </a:extLst>
                    </a:blip>
                    <a:srcRect t="46527"/>
                    <a:stretch>
                      <a:fillRect/>
                    </a:stretch>
                  </pic:blipFill>
                  <pic:spPr bwMode="auto">
                    <a:xfrm>
                      <a:off x="0" y="0"/>
                      <a:ext cx="5943600" cy="4102100"/>
                    </a:xfrm>
                    <a:prstGeom prst="rect">
                      <a:avLst/>
                    </a:prstGeom>
                    <a:noFill/>
                    <a:ln>
                      <a:noFill/>
                    </a:ln>
                  </pic:spPr>
                </pic:pic>
              </a:graphicData>
            </a:graphic>
          </wp:inline>
        </w:drawing>
      </w:r>
    </w:p>
    <w:p w14:paraId="096A77C2" w14:textId="77777777" w:rsidR="0091131D" w:rsidRDefault="0091131D" w:rsidP="00B511EB">
      <w:pPr>
        <w:widowControl/>
        <w:autoSpaceDE/>
        <w:autoSpaceDN/>
        <w:adjustRightInd/>
      </w:pPr>
    </w:p>
    <w:p w14:paraId="5480F5F0" w14:textId="77777777" w:rsidR="0091131D" w:rsidRDefault="0091131D" w:rsidP="00D766DD">
      <w:pPr>
        <w:jc w:val="center"/>
      </w:pPr>
      <w:r>
        <w:br w:type="page"/>
      </w:r>
    </w:p>
    <w:p w14:paraId="7267D552" w14:textId="77777777" w:rsidR="006E78EA" w:rsidRDefault="006E78EA" w:rsidP="00B511EB">
      <w:pPr>
        <w:widowControl/>
        <w:autoSpaceDE/>
        <w:autoSpaceDN/>
        <w:adjustRightInd/>
      </w:pPr>
    </w:p>
    <w:sectPr w:rsidR="006E78EA" w:rsidSect="002B78D3">
      <w:headerReference w:type="default" r:id="rId13"/>
      <w:footerReference w:type="default" r:id="rId14"/>
      <w:headerReference w:type="first" r:id="rId15"/>
      <w:endnotePr>
        <w:numFmt w:val="decimal"/>
      </w:endnotePr>
      <w:pgSz w:w="12240" w:h="15840"/>
      <w:pgMar w:top="1296"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7858A5" w14:textId="77777777" w:rsidR="00710BE0" w:rsidRDefault="00710BE0">
      <w:pPr>
        <w:spacing w:line="20" w:lineRule="exact"/>
        <w:rPr>
          <w:sz w:val="20"/>
        </w:rPr>
      </w:pPr>
    </w:p>
  </w:endnote>
  <w:endnote w:type="continuationSeparator" w:id="0">
    <w:p w14:paraId="12F5485A" w14:textId="77777777" w:rsidR="00710BE0" w:rsidRDefault="00710BE0">
      <w:r>
        <w:rPr>
          <w:sz w:val="20"/>
        </w:rPr>
        <w:t xml:space="preserve"> </w:t>
      </w:r>
    </w:p>
  </w:endnote>
  <w:endnote w:type="continuationNotice" w:id="1">
    <w:p w14:paraId="0AE11A37" w14:textId="77777777" w:rsidR="00710BE0" w:rsidRDefault="00710BE0">
      <w:r>
        <w:rPr>
          <w:sz w:val="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Univers">
    <w:panose1 w:val="020B0503020202020204"/>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ivers Bold Italic">
    <w:altName w:val="Arial"/>
    <w:panose1 w:val="020B0604020202020204"/>
    <w:charset w:val="00"/>
    <w:family w:val="swiss"/>
    <w:notTrueType/>
    <w:pitch w:val="default"/>
    <w:sig w:usb0="00000003" w:usb1="00000000" w:usb2="00000000" w:usb3="00000000" w:csb0="00000001" w:csb1="00000000"/>
  </w:font>
  <w:font w:name="Harrington">
    <w:panose1 w:val="04040505050A02020702"/>
    <w:charset w:val="4D"/>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C5496B" w14:textId="77777777" w:rsidR="00C11980" w:rsidRDefault="00C11980" w:rsidP="002D74F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26835">
      <w:rPr>
        <w:rStyle w:val="PageNumber"/>
        <w:noProof/>
      </w:rPr>
      <w:t>17</w:t>
    </w:r>
    <w:r>
      <w:rPr>
        <w:rStyle w:val="PageNumber"/>
      </w:rPr>
      <w:fldChar w:fldCharType="end"/>
    </w:r>
  </w:p>
  <w:p w14:paraId="479E6683" w14:textId="77777777" w:rsidR="00C11980" w:rsidRDefault="00C11980">
    <w:pPr>
      <w:spacing w:before="140" w:line="100" w:lineRule="exact"/>
      <w:ind w:right="360"/>
      <w:rPr>
        <w:sz w:val="10"/>
        <w:szCs w:val="10"/>
      </w:rPr>
    </w:pPr>
  </w:p>
  <w:p w14:paraId="22CF84DC" w14:textId="77777777" w:rsidR="00C11980" w:rsidRDefault="00C11980">
    <w:pPr>
      <w:rPr>
        <w:sz w:val="20"/>
      </w:rPr>
    </w:pPr>
  </w:p>
  <w:p w14:paraId="0E28BA86" w14:textId="77777777" w:rsidR="00C11980" w:rsidRDefault="0021133C">
    <w:r>
      <w:rPr>
        <w:noProof/>
        <w:sz w:val="20"/>
      </w:rPr>
      <mc:AlternateContent>
        <mc:Choice Requires="wps">
          <w:drawing>
            <wp:anchor distT="0" distB="0" distL="114300" distR="114300" simplePos="0" relativeHeight="251659264" behindDoc="0" locked="0" layoutInCell="0" allowOverlap="1" wp14:anchorId="163F9C35" wp14:editId="21584F29">
              <wp:simplePos x="0" y="0"/>
              <wp:positionH relativeFrom="page">
                <wp:posOffset>914400</wp:posOffset>
              </wp:positionH>
              <wp:positionV relativeFrom="paragraph">
                <wp:posOffset>152400</wp:posOffset>
              </wp:positionV>
              <wp:extent cx="5943600" cy="152400"/>
              <wp:effectExtent l="0" t="0" r="0" b="0"/>
              <wp:wrapNone/>
              <wp:docPr id="122636060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2D4519" w14:textId="77777777" w:rsidR="00C11980" w:rsidRDefault="00C11980">
                          <w:pPr>
                            <w:tabs>
                              <w:tab w:val="center" w:pos="4680"/>
                              <w:tab w:val="right" w:pos="9360"/>
                            </w:tabs>
                            <w:rPr>
                              <w:spacing w:val="-3"/>
                            </w:rPr>
                          </w:pPr>
                          <w:r>
                            <w:rPr>
                              <w:sz w:val="20"/>
                            </w:rPr>
                            <w:tab/>
                          </w:r>
                          <w:r>
                            <w:rPr>
                              <w:sz w:val="2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3F9C35" id="Rectangle 35" o:spid="_x0000_s1027" style="position:absolute;margin-left:1in;margin-top:12pt;width:468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" o:allowincell="f" filled="f" stroked="f" strokeweight="0">
              <v:path arrowok="t"/>
              <v:textbox inset="0,0,0,0">
                <w:txbxContent>
                  <w:p w14:paraId="7A2D4519" w14:textId="77777777" w:rsidR="00C11980" w:rsidRDefault="00C11980">
                    <w:pPr>
                      <w:tabs>
                        <w:tab w:val="center" w:pos="4680"/>
                        <w:tab w:val="right" w:pos="9360"/>
                      </w:tabs>
                      <w:rPr>
                        <w:spacing w:val="-3"/>
                      </w:rPr>
                    </w:pPr>
                    <w:r>
                      <w:rPr>
                        <w:sz w:val="20"/>
                      </w:rPr>
                      <w:tab/>
                    </w:r>
                    <w:r>
                      <w:rPr>
                        <w:sz w:val="20"/>
                      </w:rPr>
                      <w:tab/>
                    </w:r>
                  </w:p>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AE642" w14:textId="77777777" w:rsidR="00C11980" w:rsidRDefault="00C11980" w:rsidP="008320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26835">
      <w:rPr>
        <w:rStyle w:val="PageNumber"/>
        <w:noProof/>
      </w:rPr>
      <w:t>23</w:t>
    </w:r>
    <w:r>
      <w:rPr>
        <w:rStyle w:val="PageNumber"/>
      </w:rPr>
      <w:fldChar w:fldCharType="end"/>
    </w:r>
  </w:p>
  <w:p w14:paraId="75904778" w14:textId="77777777" w:rsidR="00C11980" w:rsidRDefault="00C11980">
    <w:pPr>
      <w:spacing w:before="140" w:line="100" w:lineRule="exact"/>
      <w:ind w:right="360"/>
      <w:rPr>
        <w:sz w:val="10"/>
        <w:szCs w:val="10"/>
      </w:rPr>
    </w:pPr>
  </w:p>
  <w:p w14:paraId="3B12AA19" w14:textId="77777777" w:rsidR="00C11980" w:rsidRDefault="00C11980">
    <w:pPr>
      <w:rPr>
        <w:sz w:val="20"/>
      </w:rPr>
    </w:pPr>
  </w:p>
  <w:p w14:paraId="56146350" w14:textId="77777777" w:rsidR="00C11980" w:rsidRDefault="0021133C">
    <w:r>
      <w:rPr>
        <w:noProof/>
        <w:sz w:val="20"/>
      </w:rPr>
      <mc:AlternateContent>
        <mc:Choice Requires="wps">
          <w:drawing>
            <wp:anchor distT="0" distB="0" distL="114300" distR="114300" simplePos="0" relativeHeight="251660288" behindDoc="0" locked="0" layoutInCell="0" allowOverlap="1" wp14:anchorId="7F4F525C" wp14:editId="211783C7">
              <wp:simplePos x="0" y="0"/>
              <wp:positionH relativeFrom="page">
                <wp:posOffset>914400</wp:posOffset>
              </wp:positionH>
              <wp:positionV relativeFrom="paragraph">
                <wp:posOffset>152400</wp:posOffset>
              </wp:positionV>
              <wp:extent cx="5943600" cy="152400"/>
              <wp:effectExtent l="0" t="0" r="0" b="0"/>
              <wp:wrapNone/>
              <wp:docPr id="612639740"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6A2761" w14:textId="77777777" w:rsidR="00C11980" w:rsidRDefault="00C11980">
                          <w:pPr>
                            <w:tabs>
                              <w:tab w:val="center" w:pos="4680"/>
                              <w:tab w:val="right" w:pos="9360"/>
                            </w:tabs>
                            <w:rPr>
                              <w:b/>
                              <w:bCs/>
                              <w:spacing w:val="-3"/>
                              <w:u w:val="single"/>
                            </w:rPr>
                          </w:pPr>
                          <w:r>
                            <w:rPr>
                              <w:sz w:val="20"/>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4F525C" id="Rectangle 44" o:spid="_x0000_s1030" style="position:absolute;margin-left:1in;margin-top:12pt;width:468pt;height:1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" o:allowincell="f" filled="f" stroked="f" strokeweight="0">
              <v:path arrowok="t"/>
              <v:textbox inset="0,0,0,0">
                <w:txbxContent>
                  <w:p w14:paraId="0E6A2761" w14:textId="77777777" w:rsidR="00C11980" w:rsidRDefault="00C11980">
                    <w:pPr>
                      <w:tabs>
                        <w:tab w:val="center" w:pos="4680"/>
                        <w:tab w:val="right" w:pos="9360"/>
                      </w:tabs>
                      <w:rPr>
                        <w:b/>
                        <w:bCs/>
                        <w:spacing w:val="-3"/>
                        <w:u w:val="single"/>
                      </w:rPr>
                    </w:pPr>
                    <w:r>
                      <w:rPr>
                        <w:sz w:val="20"/>
                      </w:rPr>
                      <w:tab/>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B946AC" w14:textId="77777777" w:rsidR="00710BE0" w:rsidRDefault="00710BE0">
      <w:r>
        <w:rPr>
          <w:sz w:val="20"/>
        </w:rPr>
        <w:separator/>
      </w:r>
    </w:p>
  </w:footnote>
  <w:footnote w:type="continuationSeparator" w:id="0">
    <w:p w14:paraId="20B77B7A" w14:textId="77777777" w:rsidR="00710BE0" w:rsidRDefault="00710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780B98" w14:textId="77777777" w:rsidR="00C11980" w:rsidRDefault="0021133C">
    <w:pPr>
      <w:tabs>
        <w:tab w:val="left" w:pos="-720"/>
      </w:tabs>
      <w:suppressAutoHyphens/>
      <w:spacing w:line="240" w:lineRule="atLeast"/>
      <w:jc w:val="both"/>
      <w:rPr>
        <w:rFonts w:ascii="Harrington" w:hAnsi="Harrington"/>
        <w:spacing w:val="-3"/>
        <w:sz w:val="28"/>
        <w:szCs w:val="28"/>
      </w:rPr>
    </w:pPr>
    <w:r>
      <w:rPr>
        <w:noProof/>
        <w:sz w:val="20"/>
      </w:rPr>
      <mc:AlternateContent>
        <mc:Choice Requires="wps">
          <w:drawing>
            <wp:anchor distT="0" distB="0" distL="114300" distR="114300" simplePos="0" relativeHeight="251655168" behindDoc="1" locked="0" layoutInCell="0" allowOverlap="1" wp14:anchorId="435FBA97" wp14:editId="4A861E27">
              <wp:simplePos x="0" y="0"/>
              <wp:positionH relativeFrom="margin">
                <wp:posOffset>-621030</wp:posOffset>
              </wp:positionH>
              <wp:positionV relativeFrom="page">
                <wp:posOffset>274320</wp:posOffset>
              </wp:positionV>
              <wp:extent cx="7185660" cy="9509760"/>
              <wp:effectExtent l="0" t="0" r="0" b="0"/>
              <wp:wrapNone/>
              <wp:docPr id="94681253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5660" cy="9509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6F0FC9" w14:textId="77777777" w:rsidR="00C11980" w:rsidRDefault="00C11980">
                          <w:pPr>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FBA97" id="Rectangle 12" o:spid="_x0000_s1026" style="position:absolute;left:0;text-align:left;margin-left:-48.9pt;margin-top:21.6pt;width:565.8pt;height:748.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" o:allowincell="f" filled="f" stroked="f" strokeweight="0">
              <v:path arrowok="t"/>
              <v:textbox inset="0,0,0,0">
                <w:txbxContent>
                  <w:p w14:paraId="516F0FC9" w14:textId="77777777" w:rsidR="00C11980" w:rsidRDefault="00C11980">
                    <w:pPr>
                      <w:rPr>
                        <w:sz w:val="28"/>
                        <w:szCs w:val="28"/>
                      </w:rPr>
                    </w:pPr>
                  </w:p>
                </w:txbxContent>
              </v:textbox>
              <w10:wrap anchorx="margin" anchory="page"/>
            </v:rect>
          </w:pict>
        </mc:Fallback>
      </mc:AlternateContent>
    </w:r>
  </w:p>
  <w:p w14:paraId="7E61836F" w14:textId="77777777" w:rsidR="00C11980" w:rsidRDefault="00C11980">
    <w:pPr>
      <w:spacing w:after="140" w:line="100" w:lineRule="exact"/>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3BE61" w14:textId="77777777" w:rsidR="00C11980" w:rsidRDefault="0021133C">
    <w:pPr>
      <w:tabs>
        <w:tab w:val="left" w:pos="-720"/>
      </w:tabs>
      <w:suppressAutoHyphens/>
      <w:spacing w:line="240" w:lineRule="atLeast"/>
      <w:jc w:val="both"/>
      <w:rPr>
        <w:rFonts w:ascii="Harrington" w:hAnsi="Harrington"/>
        <w:spacing w:val="-3"/>
        <w:sz w:val="28"/>
        <w:szCs w:val="28"/>
      </w:rPr>
    </w:pPr>
    <w:r>
      <w:rPr>
        <w:noProof/>
        <w:sz w:val="20"/>
      </w:rPr>
      <mc:AlternateContent>
        <mc:Choice Requires="wps">
          <w:drawing>
            <wp:anchor distT="0" distB="0" distL="114300" distR="114300" simplePos="0" relativeHeight="251656192" behindDoc="1" locked="0" layoutInCell="0" allowOverlap="1" wp14:anchorId="53E18A52" wp14:editId="0E844EFF">
              <wp:simplePos x="0" y="0"/>
              <wp:positionH relativeFrom="margin">
                <wp:posOffset>-621030</wp:posOffset>
              </wp:positionH>
              <wp:positionV relativeFrom="page">
                <wp:posOffset>274320</wp:posOffset>
              </wp:positionV>
              <wp:extent cx="7185660" cy="9509760"/>
              <wp:effectExtent l="0" t="0" r="0" b="0"/>
              <wp:wrapNone/>
              <wp:docPr id="112142075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5660" cy="9509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84AC5F" w14:textId="77777777" w:rsidR="00C11980" w:rsidRDefault="00C11980">
                          <w:pPr>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E18A52" id="Rectangle 13" o:spid="_x0000_s1028" style="position:absolute;left:0;text-align:left;margin-left:-48.9pt;margin-top:21.6pt;width:565.8pt;height:748.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" o:allowincell="f" filled="f" stroked="f" strokeweight="0">
              <v:path arrowok="t"/>
              <v:textbox inset="0,0,0,0">
                <w:txbxContent>
                  <w:p w14:paraId="4184AC5F" w14:textId="77777777" w:rsidR="00C11980" w:rsidRDefault="00C11980">
                    <w:pPr>
                      <w:rPr>
                        <w:sz w:val="28"/>
                        <w:szCs w:val="28"/>
                      </w:rPr>
                    </w:pPr>
                  </w:p>
                </w:txbxContent>
              </v:textbox>
              <w10:wrap anchorx="margin" anchory="page"/>
            </v:rect>
          </w:pict>
        </mc:Fallback>
      </mc:AlternateContent>
    </w:r>
  </w:p>
  <w:p w14:paraId="2C7B71FF" w14:textId="77777777" w:rsidR="00C11980" w:rsidRDefault="00C11980">
    <w:pPr>
      <w:spacing w:after="140" w:line="100" w:lineRule="exact"/>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F50A90" w14:textId="77777777" w:rsidR="00C11980" w:rsidRDefault="0021133C">
    <w:pPr>
      <w:tabs>
        <w:tab w:val="left" w:pos="-720"/>
      </w:tabs>
      <w:suppressAutoHyphens/>
      <w:spacing w:line="240" w:lineRule="atLeast"/>
      <w:jc w:val="both"/>
      <w:rPr>
        <w:rFonts w:ascii="Harrington" w:hAnsi="Harrington"/>
        <w:spacing w:val="-3"/>
        <w:sz w:val="28"/>
        <w:szCs w:val="28"/>
      </w:rPr>
    </w:pPr>
    <w:r>
      <w:rPr>
        <w:noProof/>
        <w:sz w:val="20"/>
      </w:rPr>
      <mc:AlternateContent>
        <mc:Choice Requires="wps">
          <w:drawing>
            <wp:anchor distT="0" distB="0" distL="114300" distR="114300" simplePos="0" relativeHeight="251657216" behindDoc="1" locked="0" layoutInCell="0" allowOverlap="1" wp14:anchorId="04D75300" wp14:editId="5397C99E">
              <wp:simplePos x="0" y="0"/>
              <wp:positionH relativeFrom="margin">
                <wp:posOffset>-621030</wp:posOffset>
              </wp:positionH>
              <wp:positionV relativeFrom="page">
                <wp:posOffset>274320</wp:posOffset>
              </wp:positionV>
              <wp:extent cx="7185660" cy="9509760"/>
              <wp:effectExtent l="0" t="0" r="0" b="0"/>
              <wp:wrapNone/>
              <wp:docPr id="205064796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5660" cy="9509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F6E27" w14:textId="77777777" w:rsidR="00C11980" w:rsidRDefault="00C11980">
                          <w:pPr>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D75300" id="Rectangle 29" o:spid="_x0000_s1029" style="position:absolute;left:0;text-align:left;margin-left:-48.9pt;margin-top:21.6pt;width:565.8pt;height:74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" o:allowincell="f" filled="f" stroked="f" strokeweight="0">
              <v:path arrowok="t"/>
              <v:textbox inset="0,0,0,0">
                <w:txbxContent>
                  <w:p w14:paraId="323F6E27" w14:textId="77777777" w:rsidR="00C11980" w:rsidRDefault="00C11980">
                    <w:pPr>
                      <w:rPr>
                        <w:sz w:val="28"/>
                        <w:szCs w:val="28"/>
                      </w:rPr>
                    </w:pPr>
                  </w:p>
                </w:txbxContent>
              </v:textbox>
              <w10:wrap anchorx="margin" anchory="page"/>
            </v:rect>
          </w:pict>
        </mc:Fallback>
      </mc:AlternateContent>
    </w:r>
  </w:p>
  <w:p w14:paraId="32A3311F" w14:textId="77777777" w:rsidR="00C11980" w:rsidRDefault="00710BE0">
    <w:pPr>
      <w:spacing w:after="140" w:line="100" w:lineRule="exact"/>
      <w:rPr>
        <w:sz w:val="10"/>
        <w:szCs w:val="10"/>
      </w:rPr>
    </w:pPr>
    <w:r>
      <w:rPr>
        <w:noProof/>
        <w:sz w:val="10"/>
        <w:szCs w:val="10"/>
      </w:rPr>
      <w:pict w14:anchorId="1B997C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9.15pt;height:593.7pt;mso-width-percent:0;mso-height-percent:0;mso-width-percent:0;mso-height-percent:0">
          <v:imagedata r:id="rId1" o:titl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27FED" w14:textId="77777777" w:rsidR="00C11980" w:rsidRDefault="0021133C">
    <w:pPr>
      <w:tabs>
        <w:tab w:val="left" w:pos="-720"/>
      </w:tabs>
      <w:suppressAutoHyphens/>
      <w:spacing w:line="240" w:lineRule="atLeast"/>
      <w:jc w:val="both"/>
      <w:rPr>
        <w:rFonts w:ascii="Harrington" w:hAnsi="Harrington"/>
        <w:spacing w:val="-3"/>
        <w:sz w:val="28"/>
        <w:szCs w:val="28"/>
      </w:rPr>
    </w:pPr>
    <w:r>
      <w:rPr>
        <w:noProof/>
        <w:sz w:val="20"/>
      </w:rPr>
      <mc:AlternateContent>
        <mc:Choice Requires="wps">
          <w:drawing>
            <wp:anchor distT="0" distB="0" distL="114300" distR="114300" simplePos="0" relativeHeight="251658240" behindDoc="1" locked="0" layoutInCell="0" allowOverlap="1" wp14:anchorId="1E273E30" wp14:editId="6289898F">
              <wp:simplePos x="0" y="0"/>
              <wp:positionH relativeFrom="margin">
                <wp:posOffset>-621030</wp:posOffset>
              </wp:positionH>
              <wp:positionV relativeFrom="page">
                <wp:posOffset>274320</wp:posOffset>
              </wp:positionV>
              <wp:extent cx="7185660" cy="9509760"/>
              <wp:effectExtent l="0" t="0" r="0" b="0"/>
              <wp:wrapNone/>
              <wp:docPr id="64686515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5660" cy="95097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492FEF" w14:textId="77777777" w:rsidR="00C11980" w:rsidRDefault="00C11980">
                          <w:pPr>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273E30" id="Rectangle 30" o:spid="_x0000_s1031" style="position:absolute;left:0;text-align:left;margin-left:-48.9pt;margin-top:21.6pt;width:565.8pt;height:748.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" o:allowincell="f" filled="f" stroked="f" strokeweight="0">
              <v:path arrowok="t"/>
              <v:textbox inset="0,0,0,0">
                <w:txbxContent>
                  <w:p w14:paraId="4A492FEF" w14:textId="77777777" w:rsidR="00C11980" w:rsidRDefault="00C11980">
                    <w:pPr>
                      <w:rPr>
                        <w:sz w:val="28"/>
                        <w:szCs w:val="28"/>
                      </w:rPr>
                    </w:pPr>
                  </w:p>
                </w:txbxContent>
              </v:textbox>
              <w10:wrap anchorx="margin" anchory="page"/>
            </v:rect>
          </w:pict>
        </mc:Fallback>
      </mc:AlternateContent>
    </w:r>
  </w:p>
  <w:p w14:paraId="5D8278EB" w14:textId="77777777" w:rsidR="00C11980" w:rsidRDefault="00C11980">
    <w:pPr>
      <w:spacing w:after="140" w:line="100" w:lineRule="exact"/>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150F5"/>
    <w:multiLevelType w:val="singleLevel"/>
    <w:tmpl w:val="3BB4F8E8"/>
    <w:lvl w:ilvl="0">
      <w:start w:val="4"/>
      <w:numFmt w:val="decimal"/>
      <w:lvlText w:val="%1. "/>
      <w:legacy w:legacy="1" w:legacySpace="0" w:legacyIndent="360"/>
      <w:lvlJc w:val="left"/>
      <w:pPr>
        <w:ind w:left="360" w:hanging="360"/>
      </w:pPr>
      <w:rPr>
        <w:rFonts w:ascii="Univers" w:hAnsi="Univers" w:hint="default"/>
        <w:b w:val="0"/>
        <w:i w:val="0"/>
        <w:sz w:val="24"/>
      </w:rPr>
    </w:lvl>
  </w:abstractNum>
  <w:abstractNum w:abstractNumId="1" w15:restartNumberingAfterBreak="0">
    <w:nsid w:val="0DE12273"/>
    <w:multiLevelType w:val="hybridMultilevel"/>
    <w:tmpl w:val="A99C5260"/>
    <w:lvl w:ilvl="0" w:tplc="D3364F88">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13C4B94"/>
    <w:multiLevelType w:val="hybridMultilevel"/>
    <w:tmpl w:val="7278DF00"/>
    <w:lvl w:ilvl="0" w:tplc="AC4A411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B7578E"/>
    <w:multiLevelType w:val="singleLevel"/>
    <w:tmpl w:val="5C907404"/>
    <w:lvl w:ilvl="0">
      <w:start w:val="9"/>
      <w:numFmt w:val="decimal"/>
      <w:lvlText w:val="%1. "/>
      <w:legacy w:legacy="1" w:legacySpace="0" w:legacyIndent="360"/>
      <w:lvlJc w:val="left"/>
      <w:pPr>
        <w:ind w:left="360" w:hanging="360"/>
      </w:pPr>
      <w:rPr>
        <w:rFonts w:ascii="Univers" w:hAnsi="Univers" w:hint="default"/>
        <w:b w:val="0"/>
        <w:i w:val="0"/>
        <w:sz w:val="24"/>
      </w:rPr>
    </w:lvl>
  </w:abstractNum>
  <w:abstractNum w:abstractNumId="4" w15:restartNumberingAfterBreak="0">
    <w:nsid w:val="25AF56A6"/>
    <w:multiLevelType w:val="hybridMultilevel"/>
    <w:tmpl w:val="1D3A8270"/>
    <w:lvl w:ilvl="0" w:tplc="0F34ABCC">
      <w:start w:val="50"/>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2EBD4450"/>
    <w:multiLevelType w:val="hybridMultilevel"/>
    <w:tmpl w:val="C36ECBD2"/>
    <w:lvl w:ilvl="0" w:tplc="AA66B9E2">
      <w:start w:val="4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F5E2959"/>
    <w:multiLevelType w:val="hybridMultilevel"/>
    <w:tmpl w:val="5ABA13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1116AD"/>
    <w:multiLevelType w:val="multilevel"/>
    <w:tmpl w:val="F0B875C2"/>
    <w:lvl w:ilvl="0">
      <w:numFmt w:val="none"/>
      <w:lvlText w:val="-"/>
      <w:legacy w:legacy="1" w:legacySpace="120" w:legacyIndent="360"/>
      <w:lvlJc w:val="left"/>
      <w:pPr>
        <w:ind w:left="360" w:hanging="360"/>
      </w:p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8" w15:restartNumberingAfterBreak="0">
    <w:nsid w:val="44B34AC7"/>
    <w:multiLevelType w:val="singleLevel"/>
    <w:tmpl w:val="13FE469A"/>
    <w:lvl w:ilvl="0">
      <w:start w:val="2"/>
      <w:numFmt w:val="decimal"/>
      <w:lvlText w:val="%1) "/>
      <w:legacy w:legacy="1" w:legacySpace="0" w:legacyIndent="360"/>
      <w:lvlJc w:val="left"/>
      <w:pPr>
        <w:ind w:left="1080" w:hanging="360"/>
      </w:pPr>
      <w:rPr>
        <w:rFonts w:ascii="Univers" w:hAnsi="Univers" w:hint="default"/>
        <w:b w:val="0"/>
        <w:i w:val="0"/>
        <w:sz w:val="24"/>
      </w:rPr>
    </w:lvl>
  </w:abstractNum>
  <w:abstractNum w:abstractNumId="9" w15:restartNumberingAfterBreak="0">
    <w:nsid w:val="484C5655"/>
    <w:multiLevelType w:val="hybridMultilevel"/>
    <w:tmpl w:val="7CE0FAAE"/>
    <w:lvl w:ilvl="0" w:tplc="A6B89180">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F9977B0"/>
    <w:multiLevelType w:val="singleLevel"/>
    <w:tmpl w:val="E0CA2126"/>
    <w:lvl w:ilvl="0">
      <w:start w:val="3"/>
      <w:numFmt w:val="decimal"/>
      <w:lvlText w:val="%1. "/>
      <w:legacy w:legacy="1" w:legacySpace="0" w:legacyIndent="360"/>
      <w:lvlJc w:val="left"/>
      <w:pPr>
        <w:ind w:left="360" w:hanging="360"/>
      </w:pPr>
      <w:rPr>
        <w:rFonts w:ascii="Univers" w:hAnsi="Univers" w:hint="default"/>
        <w:b w:val="0"/>
        <w:i w:val="0"/>
        <w:sz w:val="24"/>
      </w:rPr>
    </w:lvl>
  </w:abstractNum>
  <w:abstractNum w:abstractNumId="11" w15:restartNumberingAfterBreak="0">
    <w:nsid w:val="50A21908"/>
    <w:multiLevelType w:val="hybridMultilevel"/>
    <w:tmpl w:val="2A5211A4"/>
    <w:lvl w:ilvl="0" w:tplc="9FC6DC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AB640A8"/>
    <w:multiLevelType w:val="singleLevel"/>
    <w:tmpl w:val="5CC681BC"/>
    <w:lvl w:ilvl="0">
      <w:start w:val="9"/>
      <w:numFmt w:val="decimal"/>
      <w:lvlText w:val="%1. "/>
      <w:legacy w:legacy="1" w:legacySpace="0" w:legacyIndent="360"/>
      <w:lvlJc w:val="left"/>
      <w:pPr>
        <w:ind w:left="360" w:hanging="360"/>
      </w:pPr>
      <w:rPr>
        <w:rFonts w:ascii="Univers" w:hAnsi="Univers" w:hint="default"/>
        <w:b w:val="0"/>
        <w:i w:val="0"/>
        <w:sz w:val="24"/>
      </w:rPr>
    </w:lvl>
  </w:abstractNum>
  <w:abstractNum w:abstractNumId="13" w15:restartNumberingAfterBreak="0">
    <w:nsid w:val="5D932AFB"/>
    <w:multiLevelType w:val="singleLevel"/>
    <w:tmpl w:val="BF884A4E"/>
    <w:lvl w:ilvl="0">
      <w:start w:val="9"/>
      <w:numFmt w:val="decimal"/>
      <w:lvlText w:val="%1. "/>
      <w:legacy w:legacy="1" w:legacySpace="0" w:legacyIndent="360"/>
      <w:lvlJc w:val="left"/>
      <w:pPr>
        <w:ind w:left="360" w:hanging="360"/>
      </w:pPr>
      <w:rPr>
        <w:rFonts w:ascii="Univers" w:hAnsi="Univers" w:hint="default"/>
        <w:b w:val="0"/>
        <w:i w:val="0"/>
        <w:sz w:val="22"/>
        <w:szCs w:val="22"/>
      </w:rPr>
    </w:lvl>
  </w:abstractNum>
  <w:abstractNum w:abstractNumId="14" w15:restartNumberingAfterBreak="0">
    <w:nsid w:val="5F807354"/>
    <w:multiLevelType w:val="multilevel"/>
    <w:tmpl w:val="59EE9946"/>
    <w:lvl w:ilvl="0">
      <w:numFmt w:val="none"/>
      <w:lvlText w:val="-"/>
      <w:legacy w:legacy="1" w:legacySpace="120" w:legacyIndent="360"/>
      <w:lvlJc w:val="left"/>
      <w:pPr>
        <w:ind w:left="360" w:hanging="360"/>
      </w:p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5" w15:restartNumberingAfterBreak="0">
    <w:nsid w:val="69790917"/>
    <w:multiLevelType w:val="singleLevel"/>
    <w:tmpl w:val="AE9ABE24"/>
    <w:lvl w:ilvl="0">
      <w:start w:val="1"/>
      <w:numFmt w:val="decimal"/>
      <w:lvlText w:val="%1. "/>
      <w:legacy w:legacy="1" w:legacySpace="0" w:legacyIndent="360"/>
      <w:lvlJc w:val="left"/>
      <w:pPr>
        <w:ind w:left="360" w:hanging="360"/>
      </w:pPr>
      <w:rPr>
        <w:rFonts w:ascii="Univers" w:hAnsi="Univers" w:hint="default"/>
        <w:b w:val="0"/>
        <w:i w:val="0"/>
        <w:sz w:val="24"/>
      </w:rPr>
    </w:lvl>
  </w:abstractNum>
  <w:abstractNum w:abstractNumId="16" w15:restartNumberingAfterBreak="0">
    <w:nsid w:val="787745F8"/>
    <w:multiLevelType w:val="hybridMultilevel"/>
    <w:tmpl w:val="0964A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6C5ED2"/>
    <w:multiLevelType w:val="singleLevel"/>
    <w:tmpl w:val="AE94109C"/>
    <w:lvl w:ilvl="0">
      <w:start w:val="2"/>
      <w:numFmt w:val="decimal"/>
      <w:lvlText w:val="%1. "/>
      <w:legacy w:legacy="1" w:legacySpace="0" w:legacyIndent="360"/>
      <w:lvlJc w:val="left"/>
      <w:pPr>
        <w:ind w:left="360" w:hanging="360"/>
      </w:pPr>
      <w:rPr>
        <w:rFonts w:ascii="Univers" w:hAnsi="Univers" w:hint="default"/>
        <w:b w:val="0"/>
        <w:i w:val="0"/>
        <w:sz w:val="24"/>
      </w:rPr>
    </w:lvl>
  </w:abstractNum>
  <w:num w:numId="1" w16cid:durableId="911890166">
    <w:abstractNumId w:val="1"/>
  </w:num>
  <w:num w:numId="2" w16cid:durableId="1836339115">
    <w:abstractNumId w:val="4"/>
  </w:num>
  <w:num w:numId="3" w16cid:durableId="733044491">
    <w:abstractNumId w:val="7"/>
  </w:num>
  <w:num w:numId="4" w16cid:durableId="1966427100">
    <w:abstractNumId w:val="2"/>
  </w:num>
  <w:num w:numId="5" w16cid:durableId="179182394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59520091">
    <w:abstractNumId w:val="11"/>
  </w:num>
  <w:num w:numId="7" w16cid:durableId="2004580670">
    <w:abstractNumId w:val="5"/>
  </w:num>
  <w:num w:numId="8" w16cid:durableId="98836206">
    <w:abstractNumId w:val="16"/>
  </w:num>
  <w:num w:numId="9" w16cid:durableId="1495028610">
    <w:abstractNumId w:val="12"/>
  </w:num>
  <w:num w:numId="10" w16cid:durableId="1978601621">
    <w:abstractNumId w:val="8"/>
  </w:num>
  <w:num w:numId="11" w16cid:durableId="1410881621">
    <w:abstractNumId w:val="15"/>
  </w:num>
  <w:num w:numId="12" w16cid:durableId="2093159083">
    <w:abstractNumId w:val="17"/>
  </w:num>
  <w:num w:numId="13" w16cid:durableId="1694649412">
    <w:abstractNumId w:val="10"/>
  </w:num>
  <w:num w:numId="14" w16cid:durableId="194586006">
    <w:abstractNumId w:val="0"/>
  </w:num>
  <w:num w:numId="15" w16cid:durableId="613102030">
    <w:abstractNumId w:val="3"/>
    <w:lvlOverride w:ilvl="0">
      <w:lvl w:ilvl="0">
        <w:start w:val="4"/>
        <w:numFmt w:val="decimal"/>
        <w:lvlText w:val="%1. "/>
        <w:legacy w:legacy="1" w:legacySpace="0" w:legacyIndent="360"/>
        <w:lvlJc w:val="left"/>
        <w:pPr>
          <w:ind w:left="360" w:hanging="360"/>
        </w:pPr>
        <w:rPr>
          <w:rFonts w:ascii="Univers" w:hAnsi="Univers" w:hint="default"/>
          <w:b w:val="0"/>
          <w:i w:val="0"/>
          <w:sz w:val="24"/>
        </w:rPr>
      </w:lvl>
    </w:lvlOverride>
  </w:num>
  <w:num w:numId="16" w16cid:durableId="1760445922">
    <w:abstractNumId w:val="9"/>
  </w:num>
  <w:num w:numId="17" w16cid:durableId="670643582">
    <w:abstractNumId w:val="14"/>
  </w:num>
  <w:num w:numId="18" w16cid:durableId="1340042269">
    <w:abstractNumId w:val="13"/>
  </w:num>
  <w:num w:numId="19" w16cid:durableId="1742823722">
    <w:abstractNumId w:val="13"/>
    <w:lvlOverride w:ilvl="0">
      <w:lvl w:ilvl="0">
        <w:start w:val="4"/>
        <w:numFmt w:val="decimal"/>
        <w:lvlText w:val="%1. "/>
        <w:legacy w:legacy="1" w:legacySpace="0" w:legacyIndent="360"/>
        <w:lvlJc w:val="left"/>
        <w:pPr>
          <w:ind w:left="360" w:hanging="360"/>
        </w:pPr>
        <w:rPr>
          <w:rFonts w:ascii="Univers" w:hAnsi="Univers" w:hint="default"/>
          <w:b w:val="0"/>
          <w:i w:val="0"/>
          <w:sz w:val="24"/>
        </w:rPr>
      </w:lvl>
    </w:lvlOverride>
  </w:num>
  <w:num w:numId="20" w16cid:durableId="1688292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5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97"/>
    <w:rsid w:val="0000031F"/>
    <w:rsid w:val="00000468"/>
    <w:rsid w:val="000012A0"/>
    <w:rsid w:val="000029BB"/>
    <w:rsid w:val="00002A23"/>
    <w:rsid w:val="00002A9C"/>
    <w:rsid w:val="000031C0"/>
    <w:rsid w:val="000031EF"/>
    <w:rsid w:val="000036BE"/>
    <w:rsid w:val="00004E92"/>
    <w:rsid w:val="00005D33"/>
    <w:rsid w:val="00007575"/>
    <w:rsid w:val="00007DB3"/>
    <w:rsid w:val="00007EFC"/>
    <w:rsid w:val="00011826"/>
    <w:rsid w:val="00011EA9"/>
    <w:rsid w:val="0001338E"/>
    <w:rsid w:val="000141FE"/>
    <w:rsid w:val="00014E0C"/>
    <w:rsid w:val="00015CAE"/>
    <w:rsid w:val="00015F75"/>
    <w:rsid w:val="000168A3"/>
    <w:rsid w:val="000209E3"/>
    <w:rsid w:val="00020EFE"/>
    <w:rsid w:val="00021145"/>
    <w:rsid w:val="000221B4"/>
    <w:rsid w:val="00022397"/>
    <w:rsid w:val="00022452"/>
    <w:rsid w:val="000237FD"/>
    <w:rsid w:val="000242F9"/>
    <w:rsid w:val="00024D52"/>
    <w:rsid w:val="00025857"/>
    <w:rsid w:val="00026678"/>
    <w:rsid w:val="000268CF"/>
    <w:rsid w:val="0002717C"/>
    <w:rsid w:val="0002766B"/>
    <w:rsid w:val="00027F7F"/>
    <w:rsid w:val="00030D32"/>
    <w:rsid w:val="000317E8"/>
    <w:rsid w:val="000319ED"/>
    <w:rsid w:val="00031E64"/>
    <w:rsid w:val="0003215E"/>
    <w:rsid w:val="00032392"/>
    <w:rsid w:val="000326CC"/>
    <w:rsid w:val="000326D2"/>
    <w:rsid w:val="00033A63"/>
    <w:rsid w:val="00033CE1"/>
    <w:rsid w:val="0003431B"/>
    <w:rsid w:val="00034FB5"/>
    <w:rsid w:val="00035114"/>
    <w:rsid w:val="000354DF"/>
    <w:rsid w:val="00035751"/>
    <w:rsid w:val="00035777"/>
    <w:rsid w:val="00035C53"/>
    <w:rsid w:val="000375DF"/>
    <w:rsid w:val="000429B5"/>
    <w:rsid w:val="00042B7A"/>
    <w:rsid w:val="000432A4"/>
    <w:rsid w:val="00044638"/>
    <w:rsid w:val="00044AF6"/>
    <w:rsid w:val="00044EEE"/>
    <w:rsid w:val="000460F0"/>
    <w:rsid w:val="000473C4"/>
    <w:rsid w:val="00047917"/>
    <w:rsid w:val="00047F31"/>
    <w:rsid w:val="0005050B"/>
    <w:rsid w:val="00050707"/>
    <w:rsid w:val="00050FC7"/>
    <w:rsid w:val="000520CC"/>
    <w:rsid w:val="00052ADF"/>
    <w:rsid w:val="00052EA7"/>
    <w:rsid w:val="000530BE"/>
    <w:rsid w:val="00053165"/>
    <w:rsid w:val="000531C5"/>
    <w:rsid w:val="000535DE"/>
    <w:rsid w:val="000535F1"/>
    <w:rsid w:val="000547D7"/>
    <w:rsid w:val="00054E3F"/>
    <w:rsid w:val="00054E98"/>
    <w:rsid w:val="00055616"/>
    <w:rsid w:val="00055F61"/>
    <w:rsid w:val="0005603A"/>
    <w:rsid w:val="00057A10"/>
    <w:rsid w:val="00060F59"/>
    <w:rsid w:val="00061F01"/>
    <w:rsid w:val="0006294B"/>
    <w:rsid w:val="00063878"/>
    <w:rsid w:val="000641BC"/>
    <w:rsid w:val="0006464D"/>
    <w:rsid w:val="00065653"/>
    <w:rsid w:val="000658E4"/>
    <w:rsid w:val="000665B6"/>
    <w:rsid w:val="00066683"/>
    <w:rsid w:val="00067D4B"/>
    <w:rsid w:val="00070388"/>
    <w:rsid w:val="00070ADE"/>
    <w:rsid w:val="000712B2"/>
    <w:rsid w:val="0007197E"/>
    <w:rsid w:val="00071C22"/>
    <w:rsid w:val="00071DA8"/>
    <w:rsid w:val="00072107"/>
    <w:rsid w:val="00072407"/>
    <w:rsid w:val="00073924"/>
    <w:rsid w:val="000746A0"/>
    <w:rsid w:val="0007595C"/>
    <w:rsid w:val="00076867"/>
    <w:rsid w:val="00076C8D"/>
    <w:rsid w:val="000770A4"/>
    <w:rsid w:val="00082573"/>
    <w:rsid w:val="000827AB"/>
    <w:rsid w:val="00084476"/>
    <w:rsid w:val="0008634F"/>
    <w:rsid w:val="00087078"/>
    <w:rsid w:val="00087A12"/>
    <w:rsid w:val="0009056A"/>
    <w:rsid w:val="0009119C"/>
    <w:rsid w:val="000917B6"/>
    <w:rsid w:val="000920EC"/>
    <w:rsid w:val="000933AE"/>
    <w:rsid w:val="00093E95"/>
    <w:rsid w:val="0009420E"/>
    <w:rsid w:val="00094570"/>
    <w:rsid w:val="00094678"/>
    <w:rsid w:val="00095409"/>
    <w:rsid w:val="000961FF"/>
    <w:rsid w:val="00096620"/>
    <w:rsid w:val="00096CEE"/>
    <w:rsid w:val="000971A4"/>
    <w:rsid w:val="00097295"/>
    <w:rsid w:val="00097DAA"/>
    <w:rsid w:val="000A06FC"/>
    <w:rsid w:val="000A14FD"/>
    <w:rsid w:val="000A1583"/>
    <w:rsid w:val="000A1657"/>
    <w:rsid w:val="000A193F"/>
    <w:rsid w:val="000A29D6"/>
    <w:rsid w:val="000A2EB1"/>
    <w:rsid w:val="000A3007"/>
    <w:rsid w:val="000A36A8"/>
    <w:rsid w:val="000A3BD1"/>
    <w:rsid w:val="000A4219"/>
    <w:rsid w:val="000A5D07"/>
    <w:rsid w:val="000A7C22"/>
    <w:rsid w:val="000B107D"/>
    <w:rsid w:val="000B15F1"/>
    <w:rsid w:val="000B2247"/>
    <w:rsid w:val="000B31B8"/>
    <w:rsid w:val="000B332A"/>
    <w:rsid w:val="000B597B"/>
    <w:rsid w:val="000B67DE"/>
    <w:rsid w:val="000B7B78"/>
    <w:rsid w:val="000C0D1D"/>
    <w:rsid w:val="000C1024"/>
    <w:rsid w:val="000C2216"/>
    <w:rsid w:val="000C30C0"/>
    <w:rsid w:val="000C362C"/>
    <w:rsid w:val="000C7B26"/>
    <w:rsid w:val="000C7D57"/>
    <w:rsid w:val="000D01CA"/>
    <w:rsid w:val="000D0349"/>
    <w:rsid w:val="000D0384"/>
    <w:rsid w:val="000D081C"/>
    <w:rsid w:val="000D0972"/>
    <w:rsid w:val="000D16CE"/>
    <w:rsid w:val="000D2D9E"/>
    <w:rsid w:val="000D3087"/>
    <w:rsid w:val="000D3631"/>
    <w:rsid w:val="000D3C23"/>
    <w:rsid w:val="000D3E37"/>
    <w:rsid w:val="000D456F"/>
    <w:rsid w:val="000D482B"/>
    <w:rsid w:val="000D5CDB"/>
    <w:rsid w:val="000D611F"/>
    <w:rsid w:val="000D65EF"/>
    <w:rsid w:val="000D7056"/>
    <w:rsid w:val="000D718B"/>
    <w:rsid w:val="000D77D6"/>
    <w:rsid w:val="000E1C92"/>
    <w:rsid w:val="000E2797"/>
    <w:rsid w:val="000E5630"/>
    <w:rsid w:val="000E6237"/>
    <w:rsid w:val="000E7857"/>
    <w:rsid w:val="000E7F6E"/>
    <w:rsid w:val="000F021E"/>
    <w:rsid w:val="000F1325"/>
    <w:rsid w:val="000F1358"/>
    <w:rsid w:val="000F23D8"/>
    <w:rsid w:val="000F2669"/>
    <w:rsid w:val="000F37DD"/>
    <w:rsid w:val="000F4933"/>
    <w:rsid w:val="000F4B26"/>
    <w:rsid w:val="000F559B"/>
    <w:rsid w:val="000F55BF"/>
    <w:rsid w:val="000F5A3C"/>
    <w:rsid w:val="000F5C8A"/>
    <w:rsid w:val="000F6F9B"/>
    <w:rsid w:val="000F72D9"/>
    <w:rsid w:val="000F79D6"/>
    <w:rsid w:val="000F7F89"/>
    <w:rsid w:val="00102C4E"/>
    <w:rsid w:val="001049D8"/>
    <w:rsid w:val="001053B5"/>
    <w:rsid w:val="001070B4"/>
    <w:rsid w:val="00110C74"/>
    <w:rsid w:val="0011211E"/>
    <w:rsid w:val="00114762"/>
    <w:rsid w:val="001147FB"/>
    <w:rsid w:val="00114A26"/>
    <w:rsid w:val="00115F80"/>
    <w:rsid w:val="00116B56"/>
    <w:rsid w:val="00117580"/>
    <w:rsid w:val="00117A4D"/>
    <w:rsid w:val="00120B28"/>
    <w:rsid w:val="0012130B"/>
    <w:rsid w:val="001221AB"/>
    <w:rsid w:val="00122ADB"/>
    <w:rsid w:val="00122FCD"/>
    <w:rsid w:val="00123447"/>
    <w:rsid w:val="001244F2"/>
    <w:rsid w:val="00125AE4"/>
    <w:rsid w:val="00125D04"/>
    <w:rsid w:val="00126A91"/>
    <w:rsid w:val="00127497"/>
    <w:rsid w:val="00130E23"/>
    <w:rsid w:val="00130E49"/>
    <w:rsid w:val="00131F44"/>
    <w:rsid w:val="001322C5"/>
    <w:rsid w:val="00133943"/>
    <w:rsid w:val="00135BD8"/>
    <w:rsid w:val="00136049"/>
    <w:rsid w:val="0013692C"/>
    <w:rsid w:val="001372DA"/>
    <w:rsid w:val="00137752"/>
    <w:rsid w:val="001402C2"/>
    <w:rsid w:val="00140867"/>
    <w:rsid w:val="00140B71"/>
    <w:rsid w:val="00141375"/>
    <w:rsid w:val="001416F5"/>
    <w:rsid w:val="001417CE"/>
    <w:rsid w:val="00141C2C"/>
    <w:rsid w:val="00142A75"/>
    <w:rsid w:val="00146374"/>
    <w:rsid w:val="0014725D"/>
    <w:rsid w:val="00150332"/>
    <w:rsid w:val="00151083"/>
    <w:rsid w:val="001522B8"/>
    <w:rsid w:val="00152796"/>
    <w:rsid w:val="001551D6"/>
    <w:rsid w:val="0015600B"/>
    <w:rsid w:val="00156539"/>
    <w:rsid w:val="00156D99"/>
    <w:rsid w:val="00156DE5"/>
    <w:rsid w:val="00160592"/>
    <w:rsid w:val="001624BB"/>
    <w:rsid w:val="00163480"/>
    <w:rsid w:val="00163713"/>
    <w:rsid w:val="00166566"/>
    <w:rsid w:val="00171589"/>
    <w:rsid w:val="0017292C"/>
    <w:rsid w:val="00172D04"/>
    <w:rsid w:val="00173027"/>
    <w:rsid w:val="00174484"/>
    <w:rsid w:val="00174AF8"/>
    <w:rsid w:val="00175CB7"/>
    <w:rsid w:val="00176076"/>
    <w:rsid w:val="00180870"/>
    <w:rsid w:val="00180D41"/>
    <w:rsid w:val="00180FD6"/>
    <w:rsid w:val="00181168"/>
    <w:rsid w:val="00181875"/>
    <w:rsid w:val="001818AE"/>
    <w:rsid w:val="00181DFC"/>
    <w:rsid w:val="00182810"/>
    <w:rsid w:val="0018291A"/>
    <w:rsid w:val="001830E2"/>
    <w:rsid w:val="001851A0"/>
    <w:rsid w:val="0018535B"/>
    <w:rsid w:val="001858F4"/>
    <w:rsid w:val="00185DA7"/>
    <w:rsid w:val="00190536"/>
    <w:rsid w:val="001913C2"/>
    <w:rsid w:val="00191FBF"/>
    <w:rsid w:val="00193FE5"/>
    <w:rsid w:val="00194438"/>
    <w:rsid w:val="001950D7"/>
    <w:rsid w:val="001952D4"/>
    <w:rsid w:val="00196391"/>
    <w:rsid w:val="00196D5A"/>
    <w:rsid w:val="00196EC6"/>
    <w:rsid w:val="001975C4"/>
    <w:rsid w:val="001A00BF"/>
    <w:rsid w:val="001A03E7"/>
    <w:rsid w:val="001A19F2"/>
    <w:rsid w:val="001A1B22"/>
    <w:rsid w:val="001A24F3"/>
    <w:rsid w:val="001A5061"/>
    <w:rsid w:val="001A5396"/>
    <w:rsid w:val="001A56BB"/>
    <w:rsid w:val="001A57EA"/>
    <w:rsid w:val="001A5D00"/>
    <w:rsid w:val="001A6E8C"/>
    <w:rsid w:val="001A7574"/>
    <w:rsid w:val="001A7675"/>
    <w:rsid w:val="001A769B"/>
    <w:rsid w:val="001A76B2"/>
    <w:rsid w:val="001A78A2"/>
    <w:rsid w:val="001B0861"/>
    <w:rsid w:val="001B114C"/>
    <w:rsid w:val="001B1F8A"/>
    <w:rsid w:val="001B27CA"/>
    <w:rsid w:val="001B4140"/>
    <w:rsid w:val="001B6246"/>
    <w:rsid w:val="001B680F"/>
    <w:rsid w:val="001B795B"/>
    <w:rsid w:val="001B7BEB"/>
    <w:rsid w:val="001C0F12"/>
    <w:rsid w:val="001C1039"/>
    <w:rsid w:val="001C2C51"/>
    <w:rsid w:val="001C3220"/>
    <w:rsid w:val="001C35BC"/>
    <w:rsid w:val="001C41AC"/>
    <w:rsid w:val="001C457C"/>
    <w:rsid w:val="001C64C5"/>
    <w:rsid w:val="001C79E2"/>
    <w:rsid w:val="001D0F8A"/>
    <w:rsid w:val="001D0FA5"/>
    <w:rsid w:val="001D191A"/>
    <w:rsid w:val="001D2B3F"/>
    <w:rsid w:val="001D2DC0"/>
    <w:rsid w:val="001D3A99"/>
    <w:rsid w:val="001D5FC9"/>
    <w:rsid w:val="001D6C25"/>
    <w:rsid w:val="001D7600"/>
    <w:rsid w:val="001E268B"/>
    <w:rsid w:val="001E307F"/>
    <w:rsid w:val="001E34D6"/>
    <w:rsid w:val="001E50F8"/>
    <w:rsid w:val="001E75C8"/>
    <w:rsid w:val="001E7FF6"/>
    <w:rsid w:val="001F07E0"/>
    <w:rsid w:val="001F0BBF"/>
    <w:rsid w:val="001F1816"/>
    <w:rsid w:val="001F2AA3"/>
    <w:rsid w:val="001F2E62"/>
    <w:rsid w:val="001F52FE"/>
    <w:rsid w:val="001F59D8"/>
    <w:rsid w:val="001F604B"/>
    <w:rsid w:val="001F624A"/>
    <w:rsid w:val="001F7A0E"/>
    <w:rsid w:val="00201851"/>
    <w:rsid w:val="00201E5B"/>
    <w:rsid w:val="00202580"/>
    <w:rsid w:val="00203997"/>
    <w:rsid w:val="00204992"/>
    <w:rsid w:val="00204F17"/>
    <w:rsid w:val="002056D0"/>
    <w:rsid w:val="0020570D"/>
    <w:rsid w:val="00205B75"/>
    <w:rsid w:val="00205C4A"/>
    <w:rsid w:val="00207DF9"/>
    <w:rsid w:val="002105B5"/>
    <w:rsid w:val="002110EC"/>
    <w:rsid w:val="00211298"/>
    <w:rsid w:val="0021133C"/>
    <w:rsid w:val="0021183E"/>
    <w:rsid w:val="00211993"/>
    <w:rsid w:val="00212173"/>
    <w:rsid w:val="0021259A"/>
    <w:rsid w:val="002138F2"/>
    <w:rsid w:val="00213EE6"/>
    <w:rsid w:val="00213FB2"/>
    <w:rsid w:val="002145EC"/>
    <w:rsid w:val="00215104"/>
    <w:rsid w:val="00215B77"/>
    <w:rsid w:val="002162EC"/>
    <w:rsid w:val="00220D8F"/>
    <w:rsid w:val="00221F5C"/>
    <w:rsid w:val="002222CA"/>
    <w:rsid w:val="002228FC"/>
    <w:rsid w:val="0022501B"/>
    <w:rsid w:val="002250E9"/>
    <w:rsid w:val="00225C04"/>
    <w:rsid w:val="00225E4D"/>
    <w:rsid w:val="0022695E"/>
    <w:rsid w:val="00226B88"/>
    <w:rsid w:val="00227123"/>
    <w:rsid w:val="002276B5"/>
    <w:rsid w:val="00227DF5"/>
    <w:rsid w:val="00230FBA"/>
    <w:rsid w:val="00230FC0"/>
    <w:rsid w:val="002311AC"/>
    <w:rsid w:val="002332D3"/>
    <w:rsid w:val="002335D9"/>
    <w:rsid w:val="00235411"/>
    <w:rsid w:val="00235FB4"/>
    <w:rsid w:val="002368A7"/>
    <w:rsid w:val="00237593"/>
    <w:rsid w:val="002406A3"/>
    <w:rsid w:val="00240C14"/>
    <w:rsid w:val="002414D9"/>
    <w:rsid w:val="00242297"/>
    <w:rsid w:val="00242528"/>
    <w:rsid w:val="002426B8"/>
    <w:rsid w:val="00242840"/>
    <w:rsid w:val="00242CF3"/>
    <w:rsid w:val="0024337A"/>
    <w:rsid w:val="00245CB6"/>
    <w:rsid w:val="00245DDD"/>
    <w:rsid w:val="00246A68"/>
    <w:rsid w:val="00247909"/>
    <w:rsid w:val="00247F5A"/>
    <w:rsid w:val="002516CE"/>
    <w:rsid w:val="0025173D"/>
    <w:rsid w:val="00251986"/>
    <w:rsid w:val="00251A05"/>
    <w:rsid w:val="0025218E"/>
    <w:rsid w:val="0025264F"/>
    <w:rsid w:val="002526CC"/>
    <w:rsid w:val="002530F6"/>
    <w:rsid w:val="002531D3"/>
    <w:rsid w:val="0025354B"/>
    <w:rsid w:val="00253683"/>
    <w:rsid w:val="002550A0"/>
    <w:rsid w:val="00255C2B"/>
    <w:rsid w:val="0025675E"/>
    <w:rsid w:val="00256C63"/>
    <w:rsid w:val="002577C9"/>
    <w:rsid w:val="00260384"/>
    <w:rsid w:val="00260504"/>
    <w:rsid w:val="002616CC"/>
    <w:rsid w:val="00264B81"/>
    <w:rsid w:val="0026507E"/>
    <w:rsid w:val="00265780"/>
    <w:rsid w:val="00265C62"/>
    <w:rsid w:val="0026686C"/>
    <w:rsid w:val="00266893"/>
    <w:rsid w:val="00266990"/>
    <w:rsid w:val="00266D61"/>
    <w:rsid w:val="002678B4"/>
    <w:rsid w:val="00267983"/>
    <w:rsid w:val="00271AA3"/>
    <w:rsid w:val="00272092"/>
    <w:rsid w:val="00272570"/>
    <w:rsid w:val="0027260E"/>
    <w:rsid w:val="00273522"/>
    <w:rsid w:val="00273A27"/>
    <w:rsid w:val="0027446F"/>
    <w:rsid w:val="002755BA"/>
    <w:rsid w:val="00275DDD"/>
    <w:rsid w:val="00275EB1"/>
    <w:rsid w:val="002764F5"/>
    <w:rsid w:val="00277F10"/>
    <w:rsid w:val="00280948"/>
    <w:rsid w:val="00280F39"/>
    <w:rsid w:val="002812C9"/>
    <w:rsid w:val="002829E9"/>
    <w:rsid w:val="00283162"/>
    <w:rsid w:val="00283EC8"/>
    <w:rsid w:val="00284DDA"/>
    <w:rsid w:val="00284E30"/>
    <w:rsid w:val="00285568"/>
    <w:rsid w:val="00285838"/>
    <w:rsid w:val="00286177"/>
    <w:rsid w:val="002866A4"/>
    <w:rsid w:val="00286874"/>
    <w:rsid w:val="00286C54"/>
    <w:rsid w:val="00290737"/>
    <w:rsid w:val="002907AB"/>
    <w:rsid w:val="00290922"/>
    <w:rsid w:val="002910F5"/>
    <w:rsid w:val="002913F2"/>
    <w:rsid w:val="00291BDC"/>
    <w:rsid w:val="00292F5D"/>
    <w:rsid w:val="0029406D"/>
    <w:rsid w:val="002958F1"/>
    <w:rsid w:val="0029612C"/>
    <w:rsid w:val="00297918"/>
    <w:rsid w:val="002A085C"/>
    <w:rsid w:val="002A0B5E"/>
    <w:rsid w:val="002A0C3D"/>
    <w:rsid w:val="002A157F"/>
    <w:rsid w:val="002A2380"/>
    <w:rsid w:val="002A29CD"/>
    <w:rsid w:val="002A3863"/>
    <w:rsid w:val="002A53F1"/>
    <w:rsid w:val="002A5769"/>
    <w:rsid w:val="002B0364"/>
    <w:rsid w:val="002B0A75"/>
    <w:rsid w:val="002B0A90"/>
    <w:rsid w:val="002B10D6"/>
    <w:rsid w:val="002B14F8"/>
    <w:rsid w:val="002B26A4"/>
    <w:rsid w:val="002B3962"/>
    <w:rsid w:val="002B4A91"/>
    <w:rsid w:val="002B5116"/>
    <w:rsid w:val="002B5B53"/>
    <w:rsid w:val="002B5C9F"/>
    <w:rsid w:val="002B631B"/>
    <w:rsid w:val="002B6399"/>
    <w:rsid w:val="002B6FF1"/>
    <w:rsid w:val="002B78D3"/>
    <w:rsid w:val="002B7AF8"/>
    <w:rsid w:val="002C0F31"/>
    <w:rsid w:val="002C104C"/>
    <w:rsid w:val="002C19F4"/>
    <w:rsid w:val="002C1AC2"/>
    <w:rsid w:val="002C21F3"/>
    <w:rsid w:val="002C2291"/>
    <w:rsid w:val="002C2906"/>
    <w:rsid w:val="002C2F4C"/>
    <w:rsid w:val="002C31A8"/>
    <w:rsid w:val="002C33A7"/>
    <w:rsid w:val="002C4E74"/>
    <w:rsid w:val="002C5209"/>
    <w:rsid w:val="002C617E"/>
    <w:rsid w:val="002C6776"/>
    <w:rsid w:val="002C6A64"/>
    <w:rsid w:val="002D288E"/>
    <w:rsid w:val="002D2BCF"/>
    <w:rsid w:val="002D3302"/>
    <w:rsid w:val="002D3348"/>
    <w:rsid w:val="002D34E9"/>
    <w:rsid w:val="002D390F"/>
    <w:rsid w:val="002D576F"/>
    <w:rsid w:val="002D5D0E"/>
    <w:rsid w:val="002D5F8D"/>
    <w:rsid w:val="002D74FB"/>
    <w:rsid w:val="002D7F91"/>
    <w:rsid w:val="002E1BBF"/>
    <w:rsid w:val="002E3898"/>
    <w:rsid w:val="002E3B36"/>
    <w:rsid w:val="002E4843"/>
    <w:rsid w:val="002E5B09"/>
    <w:rsid w:val="002E6280"/>
    <w:rsid w:val="002E6828"/>
    <w:rsid w:val="002F08E7"/>
    <w:rsid w:val="002F091E"/>
    <w:rsid w:val="002F1623"/>
    <w:rsid w:val="002F1F9D"/>
    <w:rsid w:val="002F3A61"/>
    <w:rsid w:val="002F5D13"/>
    <w:rsid w:val="002F69C6"/>
    <w:rsid w:val="002F6E3E"/>
    <w:rsid w:val="002F74CA"/>
    <w:rsid w:val="002F7DB6"/>
    <w:rsid w:val="00301199"/>
    <w:rsid w:val="00301B74"/>
    <w:rsid w:val="00301EDC"/>
    <w:rsid w:val="00303D48"/>
    <w:rsid w:val="00303EE6"/>
    <w:rsid w:val="00305B08"/>
    <w:rsid w:val="0030683D"/>
    <w:rsid w:val="0030744A"/>
    <w:rsid w:val="00307BF0"/>
    <w:rsid w:val="00312094"/>
    <w:rsid w:val="00312B12"/>
    <w:rsid w:val="0031321B"/>
    <w:rsid w:val="00313AE1"/>
    <w:rsid w:val="00314987"/>
    <w:rsid w:val="003154DF"/>
    <w:rsid w:val="003155B7"/>
    <w:rsid w:val="00315A1C"/>
    <w:rsid w:val="00320559"/>
    <w:rsid w:val="003205F1"/>
    <w:rsid w:val="00320BC1"/>
    <w:rsid w:val="00322DAD"/>
    <w:rsid w:val="00322EBA"/>
    <w:rsid w:val="00323BFF"/>
    <w:rsid w:val="00324602"/>
    <w:rsid w:val="00330B00"/>
    <w:rsid w:val="00331AF0"/>
    <w:rsid w:val="00333FC4"/>
    <w:rsid w:val="00333FE9"/>
    <w:rsid w:val="00334D54"/>
    <w:rsid w:val="003354DE"/>
    <w:rsid w:val="00335578"/>
    <w:rsid w:val="00336C0A"/>
    <w:rsid w:val="00337545"/>
    <w:rsid w:val="0034006F"/>
    <w:rsid w:val="003408F7"/>
    <w:rsid w:val="003411D8"/>
    <w:rsid w:val="0034183C"/>
    <w:rsid w:val="0034246B"/>
    <w:rsid w:val="003439FA"/>
    <w:rsid w:val="00344244"/>
    <w:rsid w:val="003442A4"/>
    <w:rsid w:val="003453B2"/>
    <w:rsid w:val="00345636"/>
    <w:rsid w:val="00346428"/>
    <w:rsid w:val="003468A3"/>
    <w:rsid w:val="00346DE7"/>
    <w:rsid w:val="00350B0B"/>
    <w:rsid w:val="00351250"/>
    <w:rsid w:val="003517C9"/>
    <w:rsid w:val="00352659"/>
    <w:rsid w:val="00352805"/>
    <w:rsid w:val="00352CA3"/>
    <w:rsid w:val="00354447"/>
    <w:rsid w:val="00354911"/>
    <w:rsid w:val="00354D58"/>
    <w:rsid w:val="003559A9"/>
    <w:rsid w:val="003559F7"/>
    <w:rsid w:val="00356484"/>
    <w:rsid w:val="00356D59"/>
    <w:rsid w:val="003578CB"/>
    <w:rsid w:val="00357FF7"/>
    <w:rsid w:val="003606C4"/>
    <w:rsid w:val="00361BD3"/>
    <w:rsid w:val="0036206A"/>
    <w:rsid w:val="0036284C"/>
    <w:rsid w:val="003631BA"/>
    <w:rsid w:val="003655CA"/>
    <w:rsid w:val="00365B16"/>
    <w:rsid w:val="00366161"/>
    <w:rsid w:val="003667B1"/>
    <w:rsid w:val="0036737F"/>
    <w:rsid w:val="00371B4D"/>
    <w:rsid w:val="003723CD"/>
    <w:rsid w:val="003724E9"/>
    <w:rsid w:val="00372C17"/>
    <w:rsid w:val="00372C44"/>
    <w:rsid w:val="00372E9F"/>
    <w:rsid w:val="00375729"/>
    <w:rsid w:val="00375D38"/>
    <w:rsid w:val="003804DF"/>
    <w:rsid w:val="00380F58"/>
    <w:rsid w:val="00380F92"/>
    <w:rsid w:val="00381C0D"/>
    <w:rsid w:val="00383DE7"/>
    <w:rsid w:val="00384411"/>
    <w:rsid w:val="00384434"/>
    <w:rsid w:val="003844C6"/>
    <w:rsid w:val="00384B25"/>
    <w:rsid w:val="003853CB"/>
    <w:rsid w:val="0038569E"/>
    <w:rsid w:val="0038581C"/>
    <w:rsid w:val="00385C96"/>
    <w:rsid w:val="00385EBD"/>
    <w:rsid w:val="00387EBB"/>
    <w:rsid w:val="0039128A"/>
    <w:rsid w:val="00391D15"/>
    <w:rsid w:val="00393208"/>
    <w:rsid w:val="00393D5A"/>
    <w:rsid w:val="00393E8D"/>
    <w:rsid w:val="00394A61"/>
    <w:rsid w:val="0039501E"/>
    <w:rsid w:val="0039595B"/>
    <w:rsid w:val="0039618B"/>
    <w:rsid w:val="00396AFD"/>
    <w:rsid w:val="003977F5"/>
    <w:rsid w:val="003A15BC"/>
    <w:rsid w:val="003A1788"/>
    <w:rsid w:val="003A181B"/>
    <w:rsid w:val="003A467A"/>
    <w:rsid w:val="003A5FA3"/>
    <w:rsid w:val="003A644B"/>
    <w:rsid w:val="003A6D2F"/>
    <w:rsid w:val="003A7AD5"/>
    <w:rsid w:val="003B0191"/>
    <w:rsid w:val="003B0539"/>
    <w:rsid w:val="003B192E"/>
    <w:rsid w:val="003B1EB7"/>
    <w:rsid w:val="003B2E80"/>
    <w:rsid w:val="003B3597"/>
    <w:rsid w:val="003B36B0"/>
    <w:rsid w:val="003B3E0D"/>
    <w:rsid w:val="003B44A2"/>
    <w:rsid w:val="003B4AD2"/>
    <w:rsid w:val="003B5EC7"/>
    <w:rsid w:val="003B699C"/>
    <w:rsid w:val="003C0921"/>
    <w:rsid w:val="003C0A64"/>
    <w:rsid w:val="003C1F66"/>
    <w:rsid w:val="003C208C"/>
    <w:rsid w:val="003C2286"/>
    <w:rsid w:val="003C30AC"/>
    <w:rsid w:val="003C5F21"/>
    <w:rsid w:val="003C60E5"/>
    <w:rsid w:val="003C7AB1"/>
    <w:rsid w:val="003D14FF"/>
    <w:rsid w:val="003D15C9"/>
    <w:rsid w:val="003D181C"/>
    <w:rsid w:val="003D1D04"/>
    <w:rsid w:val="003D4AAE"/>
    <w:rsid w:val="003D4AC0"/>
    <w:rsid w:val="003D637A"/>
    <w:rsid w:val="003D7137"/>
    <w:rsid w:val="003E118E"/>
    <w:rsid w:val="003E20BF"/>
    <w:rsid w:val="003E2FB1"/>
    <w:rsid w:val="003E3314"/>
    <w:rsid w:val="003E35F5"/>
    <w:rsid w:val="003E41FC"/>
    <w:rsid w:val="003E543A"/>
    <w:rsid w:val="003E5741"/>
    <w:rsid w:val="003E5AB0"/>
    <w:rsid w:val="003E6F8E"/>
    <w:rsid w:val="003F057E"/>
    <w:rsid w:val="003F11FF"/>
    <w:rsid w:val="003F1AA9"/>
    <w:rsid w:val="003F286A"/>
    <w:rsid w:val="003F2EB5"/>
    <w:rsid w:val="003F4F4E"/>
    <w:rsid w:val="003F5107"/>
    <w:rsid w:val="003F5617"/>
    <w:rsid w:val="003F5E81"/>
    <w:rsid w:val="003F6262"/>
    <w:rsid w:val="003F754B"/>
    <w:rsid w:val="003F75D2"/>
    <w:rsid w:val="003F76CC"/>
    <w:rsid w:val="003F790E"/>
    <w:rsid w:val="00400F3F"/>
    <w:rsid w:val="00401A48"/>
    <w:rsid w:val="00404DD9"/>
    <w:rsid w:val="0040557A"/>
    <w:rsid w:val="004062E0"/>
    <w:rsid w:val="00406994"/>
    <w:rsid w:val="0040737E"/>
    <w:rsid w:val="00410C42"/>
    <w:rsid w:val="00413DEC"/>
    <w:rsid w:val="00414EE6"/>
    <w:rsid w:val="0041665E"/>
    <w:rsid w:val="00417E95"/>
    <w:rsid w:val="0042112A"/>
    <w:rsid w:val="004211F0"/>
    <w:rsid w:val="00421707"/>
    <w:rsid w:val="0042193A"/>
    <w:rsid w:val="004230AA"/>
    <w:rsid w:val="00424337"/>
    <w:rsid w:val="00424C82"/>
    <w:rsid w:val="00424CB4"/>
    <w:rsid w:val="004251FC"/>
    <w:rsid w:val="004259F2"/>
    <w:rsid w:val="00427523"/>
    <w:rsid w:val="00427586"/>
    <w:rsid w:val="004300C4"/>
    <w:rsid w:val="0043078D"/>
    <w:rsid w:val="00430797"/>
    <w:rsid w:val="00430B43"/>
    <w:rsid w:val="0043129E"/>
    <w:rsid w:val="004312A5"/>
    <w:rsid w:val="004314A5"/>
    <w:rsid w:val="00431EBF"/>
    <w:rsid w:val="0043260A"/>
    <w:rsid w:val="0043325B"/>
    <w:rsid w:val="00434687"/>
    <w:rsid w:val="00434DCD"/>
    <w:rsid w:val="004354A2"/>
    <w:rsid w:val="00435B6B"/>
    <w:rsid w:val="00435F1F"/>
    <w:rsid w:val="00436182"/>
    <w:rsid w:val="004362B0"/>
    <w:rsid w:val="0043692C"/>
    <w:rsid w:val="00437909"/>
    <w:rsid w:val="00437B2F"/>
    <w:rsid w:val="004407CC"/>
    <w:rsid w:val="00440EFC"/>
    <w:rsid w:val="00441BE8"/>
    <w:rsid w:val="004438E2"/>
    <w:rsid w:val="0044506D"/>
    <w:rsid w:val="0044531B"/>
    <w:rsid w:val="004466C3"/>
    <w:rsid w:val="00447149"/>
    <w:rsid w:val="00447EBA"/>
    <w:rsid w:val="004511B1"/>
    <w:rsid w:val="00451272"/>
    <w:rsid w:val="00451EEB"/>
    <w:rsid w:val="00455BB2"/>
    <w:rsid w:val="00455DA5"/>
    <w:rsid w:val="0045695B"/>
    <w:rsid w:val="00457341"/>
    <w:rsid w:val="00457EDE"/>
    <w:rsid w:val="0046050C"/>
    <w:rsid w:val="004607AC"/>
    <w:rsid w:val="00463080"/>
    <w:rsid w:val="0046364B"/>
    <w:rsid w:val="00465689"/>
    <w:rsid w:val="00466CC4"/>
    <w:rsid w:val="00470D63"/>
    <w:rsid w:val="004728D5"/>
    <w:rsid w:val="00473012"/>
    <w:rsid w:val="0047438E"/>
    <w:rsid w:val="004743FE"/>
    <w:rsid w:val="00474DF7"/>
    <w:rsid w:val="00475177"/>
    <w:rsid w:val="0047566A"/>
    <w:rsid w:val="00475D1F"/>
    <w:rsid w:val="00476953"/>
    <w:rsid w:val="00476DA7"/>
    <w:rsid w:val="00480C11"/>
    <w:rsid w:val="00480DB2"/>
    <w:rsid w:val="00480DBD"/>
    <w:rsid w:val="00481B0A"/>
    <w:rsid w:val="0048386D"/>
    <w:rsid w:val="00484582"/>
    <w:rsid w:val="00484687"/>
    <w:rsid w:val="00485985"/>
    <w:rsid w:val="00486689"/>
    <w:rsid w:val="004879D0"/>
    <w:rsid w:val="00487E03"/>
    <w:rsid w:val="00490DF4"/>
    <w:rsid w:val="00491F79"/>
    <w:rsid w:val="004941C4"/>
    <w:rsid w:val="0049589B"/>
    <w:rsid w:val="00496557"/>
    <w:rsid w:val="0049661D"/>
    <w:rsid w:val="004977B0"/>
    <w:rsid w:val="004A13E7"/>
    <w:rsid w:val="004A148D"/>
    <w:rsid w:val="004A2528"/>
    <w:rsid w:val="004A45F7"/>
    <w:rsid w:val="004A4FD3"/>
    <w:rsid w:val="004A590F"/>
    <w:rsid w:val="004A5F3C"/>
    <w:rsid w:val="004A6D38"/>
    <w:rsid w:val="004A7D7F"/>
    <w:rsid w:val="004B10F9"/>
    <w:rsid w:val="004B1F02"/>
    <w:rsid w:val="004B3A46"/>
    <w:rsid w:val="004B45DA"/>
    <w:rsid w:val="004B5125"/>
    <w:rsid w:val="004B63A7"/>
    <w:rsid w:val="004B6985"/>
    <w:rsid w:val="004B6E21"/>
    <w:rsid w:val="004B797C"/>
    <w:rsid w:val="004C113B"/>
    <w:rsid w:val="004C21C7"/>
    <w:rsid w:val="004C2E36"/>
    <w:rsid w:val="004C3206"/>
    <w:rsid w:val="004C459D"/>
    <w:rsid w:val="004C4C7E"/>
    <w:rsid w:val="004C59CE"/>
    <w:rsid w:val="004C6720"/>
    <w:rsid w:val="004D0907"/>
    <w:rsid w:val="004D1A7E"/>
    <w:rsid w:val="004D1B4D"/>
    <w:rsid w:val="004D31BB"/>
    <w:rsid w:val="004D66AA"/>
    <w:rsid w:val="004D6705"/>
    <w:rsid w:val="004D687D"/>
    <w:rsid w:val="004D690E"/>
    <w:rsid w:val="004D7A03"/>
    <w:rsid w:val="004E4486"/>
    <w:rsid w:val="004E5ADE"/>
    <w:rsid w:val="004E6A4F"/>
    <w:rsid w:val="004E72B8"/>
    <w:rsid w:val="004E742E"/>
    <w:rsid w:val="004F1B31"/>
    <w:rsid w:val="004F1D5A"/>
    <w:rsid w:val="004F207B"/>
    <w:rsid w:val="004F2D7E"/>
    <w:rsid w:val="004F4CC2"/>
    <w:rsid w:val="004F4D2B"/>
    <w:rsid w:val="004F5469"/>
    <w:rsid w:val="004F5E31"/>
    <w:rsid w:val="004F5E98"/>
    <w:rsid w:val="004F71CE"/>
    <w:rsid w:val="004F75A2"/>
    <w:rsid w:val="0050151D"/>
    <w:rsid w:val="005028A8"/>
    <w:rsid w:val="00502D84"/>
    <w:rsid w:val="00504073"/>
    <w:rsid w:val="00505004"/>
    <w:rsid w:val="0050572C"/>
    <w:rsid w:val="005064BF"/>
    <w:rsid w:val="005072A6"/>
    <w:rsid w:val="005073D0"/>
    <w:rsid w:val="0050752D"/>
    <w:rsid w:val="005109CC"/>
    <w:rsid w:val="005119DF"/>
    <w:rsid w:val="00511C94"/>
    <w:rsid w:val="00512594"/>
    <w:rsid w:val="00512972"/>
    <w:rsid w:val="00513C6D"/>
    <w:rsid w:val="005146D8"/>
    <w:rsid w:val="0051475E"/>
    <w:rsid w:val="00515B33"/>
    <w:rsid w:val="005162DC"/>
    <w:rsid w:val="00516478"/>
    <w:rsid w:val="00517A97"/>
    <w:rsid w:val="00520AB4"/>
    <w:rsid w:val="00520BA2"/>
    <w:rsid w:val="00520D6A"/>
    <w:rsid w:val="005227E5"/>
    <w:rsid w:val="005246DE"/>
    <w:rsid w:val="005247AC"/>
    <w:rsid w:val="005248B2"/>
    <w:rsid w:val="00524941"/>
    <w:rsid w:val="00525722"/>
    <w:rsid w:val="00525C3D"/>
    <w:rsid w:val="00525E93"/>
    <w:rsid w:val="0052668A"/>
    <w:rsid w:val="00526835"/>
    <w:rsid w:val="00526A04"/>
    <w:rsid w:val="00526B42"/>
    <w:rsid w:val="005272C7"/>
    <w:rsid w:val="0052756A"/>
    <w:rsid w:val="00527CDA"/>
    <w:rsid w:val="00527F3E"/>
    <w:rsid w:val="00530973"/>
    <w:rsid w:val="005309D5"/>
    <w:rsid w:val="00532406"/>
    <w:rsid w:val="0053479A"/>
    <w:rsid w:val="00534E01"/>
    <w:rsid w:val="00537536"/>
    <w:rsid w:val="005401ED"/>
    <w:rsid w:val="00540420"/>
    <w:rsid w:val="0054069B"/>
    <w:rsid w:val="00541F83"/>
    <w:rsid w:val="00542255"/>
    <w:rsid w:val="00543AE4"/>
    <w:rsid w:val="005448D6"/>
    <w:rsid w:val="00544ED0"/>
    <w:rsid w:val="0054548C"/>
    <w:rsid w:val="0054667D"/>
    <w:rsid w:val="00547688"/>
    <w:rsid w:val="00550535"/>
    <w:rsid w:val="00550704"/>
    <w:rsid w:val="00551785"/>
    <w:rsid w:val="00551CB9"/>
    <w:rsid w:val="00552A46"/>
    <w:rsid w:val="00552EE6"/>
    <w:rsid w:val="0055347A"/>
    <w:rsid w:val="00553AE3"/>
    <w:rsid w:val="005550F7"/>
    <w:rsid w:val="005565C5"/>
    <w:rsid w:val="005565FF"/>
    <w:rsid w:val="005567DA"/>
    <w:rsid w:val="00556808"/>
    <w:rsid w:val="00556B43"/>
    <w:rsid w:val="005576F7"/>
    <w:rsid w:val="0056027D"/>
    <w:rsid w:val="00560FDC"/>
    <w:rsid w:val="0056273A"/>
    <w:rsid w:val="00563580"/>
    <w:rsid w:val="005638CF"/>
    <w:rsid w:val="00563A4A"/>
    <w:rsid w:val="00564E5E"/>
    <w:rsid w:val="005655A3"/>
    <w:rsid w:val="005665EF"/>
    <w:rsid w:val="00566F32"/>
    <w:rsid w:val="00573558"/>
    <w:rsid w:val="00573AC8"/>
    <w:rsid w:val="00573F3E"/>
    <w:rsid w:val="00573FEC"/>
    <w:rsid w:val="005762BD"/>
    <w:rsid w:val="00580E74"/>
    <w:rsid w:val="005811AD"/>
    <w:rsid w:val="005821CF"/>
    <w:rsid w:val="0058278C"/>
    <w:rsid w:val="005838CE"/>
    <w:rsid w:val="005840C7"/>
    <w:rsid w:val="00586669"/>
    <w:rsid w:val="00586A87"/>
    <w:rsid w:val="00586B2C"/>
    <w:rsid w:val="00586E43"/>
    <w:rsid w:val="00587305"/>
    <w:rsid w:val="0059007F"/>
    <w:rsid w:val="00590105"/>
    <w:rsid w:val="00590E89"/>
    <w:rsid w:val="00590EF0"/>
    <w:rsid w:val="00593D9B"/>
    <w:rsid w:val="00593E9A"/>
    <w:rsid w:val="00593EFB"/>
    <w:rsid w:val="005940E7"/>
    <w:rsid w:val="00594A9C"/>
    <w:rsid w:val="005957E4"/>
    <w:rsid w:val="00596063"/>
    <w:rsid w:val="0059727B"/>
    <w:rsid w:val="00597819"/>
    <w:rsid w:val="00597C56"/>
    <w:rsid w:val="005A0D7C"/>
    <w:rsid w:val="005A2F60"/>
    <w:rsid w:val="005A3989"/>
    <w:rsid w:val="005A3F1E"/>
    <w:rsid w:val="005A49DA"/>
    <w:rsid w:val="005A5404"/>
    <w:rsid w:val="005A5495"/>
    <w:rsid w:val="005B1FE3"/>
    <w:rsid w:val="005B37B2"/>
    <w:rsid w:val="005B3DD0"/>
    <w:rsid w:val="005B4170"/>
    <w:rsid w:val="005B41E2"/>
    <w:rsid w:val="005B528F"/>
    <w:rsid w:val="005B532E"/>
    <w:rsid w:val="005B6765"/>
    <w:rsid w:val="005B763E"/>
    <w:rsid w:val="005B78BD"/>
    <w:rsid w:val="005C04AA"/>
    <w:rsid w:val="005C13DC"/>
    <w:rsid w:val="005C151B"/>
    <w:rsid w:val="005C25F2"/>
    <w:rsid w:val="005C26C9"/>
    <w:rsid w:val="005C2B7E"/>
    <w:rsid w:val="005C36B5"/>
    <w:rsid w:val="005C3A61"/>
    <w:rsid w:val="005C6006"/>
    <w:rsid w:val="005C72B1"/>
    <w:rsid w:val="005C7A1C"/>
    <w:rsid w:val="005D0C4A"/>
    <w:rsid w:val="005D120F"/>
    <w:rsid w:val="005D1714"/>
    <w:rsid w:val="005D32F7"/>
    <w:rsid w:val="005D3539"/>
    <w:rsid w:val="005D407B"/>
    <w:rsid w:val="005D4213"/>
    <w:rsid w:val="005D4D36"/>
    <w:rsid w:val="005D5492"/>
    <w:rsid w:val="005D5E6C"/>
    <w:rsid w:val="005D675E"/>
    <w:rsid w:val="005D70F1"/>
    <w:rsid w:val="005E01BB"/>
    <w:rsid w:val="005E048B"/>
    <w:rsid w:val="005E17F2"/>
    <w:rsid w:val="005E2487"/>
    <w:rsid w:val="005E2B7D"/>
    <w:rsid w:val="005E2C51"/>
    <w:rsid w:val="005E3B2C"/>
    <w:rsid w:val="005E46CD"/>
    <w:rsid w:val="005E4978"/>
    <w:rsid w:val="005E5FBC"/>
    <w:rsid w:val="005E6359"/>
    <w:rsid w:val="005E6F04"/>
    <w:rsid w:val="005F16F3"/>
    <w:rsid w:val="005F1CD9"/>
    <w:rsid w:val="005F1F21"/>
    <w:rsid w:val="005F3680"/>
    <w:rsid w:val="005F4518"/>
    <w:rsid w:val="005F4EF9"/>
    <w:rsid w:val="005F5C10"/>
    <w:rsid w:val="005F6957"/>
    <w:rsid w:val="005F6970"/>
    <w:rsid w:val="005F7854"/>
    <w:rsid w:val="005F7ABF"/>
    <w:rsid w:val="006007C1"/>
    <w:rsid w:val="00600C55"/>
    <w:rsid w:val="00600E77"/>
    <w:rsid w:val="00601481"/>
    <w:rsid w:val="00601B29"/>
    <w:rsid w:val="00602D46"/>
    <w:rsid w:val="00604F50"/>
    <w:rsid w:val="00604FDB"/>
    <w:rsid w:val="006067DE"/>
    <w:rsid w:val="00606F92"/>
    <w:rsid w:val="00607F21"/>
    <w:rsid w:val="00610414"/>
    <w:rsid w:val="006106C8"/>
    <w:rsid w:val="00610CD4"/>
    <w:rsid w:val="00611938"/>
    <w:rsid w:val="006137C7"/>
    <w:rsid w:val="00613E88"/>
    <w:rsid w:val="00614B3B"/>
    <w:rsid w:val="00615CDB"/>
    <w:rsid w:val="00616A92"/>
    <w:rsid w:val="00620CFF"/>
    <w:rsid w:val="006216D2"/>
    <w:rsid w:val="00623060"/>
    <w:rsid w:val="0062340D"/>
    <w:rsid w:val="00623DE2"/>
    <w:rsid w:val="00623E51"/>
    <w:rsid w:val="0062433B"/>
    <w:rsid w:val="00624988"/>
    <w:rsid w:val="00625432"/>
    <w:rsid w:val="00626B23"/>
    <w:rsid w:val="00626C7B"/>
    <w:rsid w:val="00630BB0"/>
    <w:rsid w:val="00631F30"/>
    <w:rsid w:val="00633B50"/>
    <w:rsid w:val="00637A09"/>
    <w:rsid w:val="006437A3"/>
    <w:rsid w:val="00643DDA"/>
    <w:rsid w:val="006468E8"/>
    <w:rsid w:val="00646F2D"/>
    <w:rsid w:val="0064759D"/>
    <w:rsid w:val="0065062D"/>
    <w:rsid w:val="00650D85"/>
    <w:rsid w:val="0065193B"/>
    <w:rsid w:val="0065210F"/>
    <w:rsid w:val="00653478"/>
    <w:rsid w:val="00653632"/>
    <w:rsid w:val="00653728"/>
    <w:rsid w:val="006539E0"/>
    <w:rsid w:val="006543B7"/>
    <w:rsid w:val="00655039"/>
    <w:rsid w:val="006550AC"/>
    <w:rsid w:val="00657873"/>
    <w:rsid w:val="00660216"/>
    <w:rsid w:val="00660EA9"/>
    <w:rsid w:val="00662747"/>
    <w:rsid w:val="00663B9A"/>
    <w:rsid w:val="00663BFA"/>
    <w:rsid w:val="00664989"/>
    <w:rsid w:val="0066562E"/>
    <w:rsid w:val="006663D7"/>
    <w:rsid w:val="00667845"/>
    <w:rsid w:val="0067090E"/>
    <w:rsid w:val="0067257F"/>
    <w:rsid w:val="00672CA3"/>
    <w:rsid w:val="00673BAE"/>
    <w:rsid w:val="00674503"/>
    <w:rsid w:val="00674CA6"/>
    <w:rsid w:val="00675800"/>
    <w:rsid w:val="00675FE7"/>
    <w:rsid w:val="00676AB5"/>
    <w:rsid w:val="00680246"/>
    <w:rsid w:val="00680674"/>
    <w:rsid w:val="00680F0B"/>
    <w:rsid w:val="006816AE"/>
    <w:rsid w:val="006816E4"/>
    <w:rsid w:val="00681B0E"/>
    <w:rsid w:val="00682F56"/>
    <w:rsid w:val="00682F9B"/>
    <w:rsid w:val="006839F1"/>
    <w:rsid w:val="00683E5B"/>
    <w:rsid w:val="0068470D"/>
    <w:rsid w:val="0068528C"/>
    <w:rsid w:val="0068550A"/>
    <w:rsid w:val="00685F6F"/>
    <w:rsid w:val="006901F2"/>
    <w:rsid w:val="00690BBB"/>
    <w:rsid w:val="0069236C"/>
    <w:rsid w:val="006927AA"/>
    <w:rsid w:val="00692A4A"/>
    <w:rsid w:val="00692F60"/>
    <w:rsid w:val="00693FA6"/>
    <w:rsid w:val="006A13C8"/>
    <w:rsid w:val="006A1996"/>
    <w:rsid w:val="006A1C2E"/>
    <w:rsid w:val="006A2861"/>
    <w:rsid w:val="006A405C"/>
    <w:rsid w:val="006A4335"/>
    <w:rsid w:val="006A4841"/>
    <w:rsid w:val="006A4B24"/>
    <w:rsid w:val="006A5A89"/>
    <w:rsid w:val="006A5FDC"/>
    <w:rsid w:val="006A7333"/>
    <w:rsid w:val="006B0E7E"/>
    <w:rsid w:val="006B15D7"/>
    <w:rsid w:val="006B2262"/>
    <w:rsid w:val="006B2A96"/>
    <w:rsid w:val="006B340E"/>
    <w:rsid w:val="006B3D7E"/>
    <w:rsid w:val="006B4435"/>
    <w:rsid w:val="006B4494"/>
    <w:rsid w:val="006B5609"/>
    <w:rsid w:val="006B7386"/>
    <w:rsid w:val="006C0EBF"/>
    <w:rsid w:val="006C1489"/>
    <w:rsid w:val="006C16F9"/>
    <w:rsid w:val="006C1F5B"/>
    <w:rsid w:val="006C200A"/>
    <w:rsid w:val="006C2E94"/>
    <w:rsid w:val="006C4127"/>
    <w:rsid w:val="006C4DD8"/>
    <w:rsid w:val="006C519F"/>
    <w:rsid w:val="006C59AD"/>
    <w:rsid w:val="006C6897"/>
    <w:rsid w:val="006C68AC"/>
    <w:rsid w:val="006C7668"/>
    <w:rsid w:val="006C7F6B"/>
    <w:rsid w:val="006D09F0"/>
    <w:rsid w:val="006D0AA2"/>
    <w:rsid w:val="006D2C9B"/>
    <w:rsid w:val="006D32CE"/>
    <w:rsid w:val="006D4754"/>
    <w:rsid w:val="006D4F91"/>
    <w:rsid w:val="006D507A"/>
    <w:rsid w:val="006D660D"/>
    <w:rsid w:val="006D722A"/>
    <w:rsid w:val="006D7334"/>
    <w:rsid w:val="006D77C4"/>
    <w:rsid w:val="006D7BA5"/>
    <w:rsid w:val="006E0535"/>
    <w:rsid w:val="006E1AF3"/>
    <w:rsid w:val="006E244A"/>
    <w:rsid w:val="006E2D1D"/>
    <w:rsid w:val="006E406B"/>
    <w:rsid w:val="006E41B0"/>
    <w:rsid w:val="006E4253"/>
    <w:rsid w:val="006E452A"/>
    <w:rsid w:val="006E4BBA"/>
    <w:rsid w:val="006E5D2C"/>
    <w:rsid w:val="006E7719"/>
    <w:rsid w:val="006E78EA"/>
    <w:rsid w:val="006E7F4D"/>
    <w:rsid w:val="006F0985"/>
    <w:rsid w:val="006F150F"/>
    <w:rsid w:val="006F181E"/>
    <w:rsid w:val="006F187C"/>
    <w:rsid w:val="006F2140"/>
    <w:rsid w:val="006F27E6"/>
    <w:rsid w:val="006F3596"/>
    <w:rsid w:val="006F3824"/>
    <w:rsid w:val="006F3C7E"/>
    <w:rsid w:val="006F4882"/>
    <w:rsid w:val="006F7BD8"/>
    <w:rsid w:val="007012DA"/>
    <w:rsid w:val="007019A6"/>
    <w:rsid w:val="00701A27"/>
    <w:rsid w:val="0070303A"/>
    <w:rsid w:val="007051E5"/>
    <w:rsid w:val="007057F3"/>
    <w:rsid w:val="00705837"/>
    <w:rsid w:val="0070667D"/>
    <w:rsid w:val="00706789"/>
    <w:rsid w:val="00707876"/>
    <w:rsid w:val="007104E2"/>
    <w:rsid w:val="007106C7"/>
    <w:rsid w:val="00710BE0"/>
    <w:rsid w:val="00711044"/>
    <w:rsid w:val="00711460"/>
    <w:rsid w:val="00712D92"/>
    <w:rsid w:val="00714B58"/>
    <w:rsid w:val="007157AE"/>
    <w:rsid w:val="00715BA7"/>
    <w:rsid w:val="0071646E"/>
    <w:rsid w:val="007167D0"/>
    <w:rsid w:val="0072000F"/>
    <w:rsid w:val="00721938"/>
    <w:rsid w:val="00722131"/>
    <w:rsid w:val="007226B8"/>
    <w:rsid w:val="00722CD9"/>
    <w:rsid w:val="007236ED"/>
    <w:rsid w:val="0072438E"/>
    <w:rsid w:val="0072469F"/>
    <w:rsid w:val="007249EA"/>
    <w:rsid w:val="00725360"/>
    <w:rsid w:val="007260D1"/>
    <w:rsid w:val="0072792B"/>
    <w:rsid w:val="007307C5"/>
    <w:rsid w:val="00730848"/>
    <w:rsid w:val="007313C8"/>
    <w:rsid w:val="00732B93"/>
    <w:rsid w:val="0073356F"/>
    <w:rsid w:val="007359AC"/>
    <w:rsid w:val="00737FD0"/>
    <w:rsid w:val="00742CB5"/>
    <w:rsid w:val="00743AEE"/>
    <w:rsid w:val="00744644"/>
    <w:rsid w:val="007454FE"/>
    <w:rsid w:val="007476E9"/>
    <w:rsid w:val="007477E1"/>
    <w:rsid w:val="00747A32"/>
    <w:rsid w:val="00750303"/>
    <w:rsid w:val="0075148C"/>
    <w:rsid w:val="00751A9C"/>
    <w:rsid w:val="007529AE"/>
    <w:rsid w:val="00753A3C"/>
    <w:rsid w:val="0075500C"/>
    <w:rsid w:val="00756EFC"/>
    <w:rsid w:val="007576EC"/>
    <w:rsid w:val="00757A78"/>
    <w:rsid w:val="0076073C"/>
    <w:rsid w:val="00760A8F"/>
    <w:rsid w:val="00761281"/>
    <w:rsid w:val="007615DF"/>
    <w:rsid w:val="0076262E"/>
    <w:rsid w:val="00762B38"/>
    <w:rsid w:val="00764019"/>
    <w:rsid w:val="007641C6"/>
    <w:rsid w:val="007644AC"/>
    <w:rsid w:val="00764779"/>
    <w:rsid w:val="00765EA7"/>
    <w:rsid w:val="007673A2"/>
    <w:rsid w:val="007677B9"/>
    <w:rsid w:val="0077011B"/>
    <w:rsid w:val="007703AA"/>
    <w:rsid w:val="007705F7"/>
    <w:rsid w:val="00771FFB"/>
    <w:rsid w:val="00773011"/>
    <w:rsid w:val="007752F7"/>
    <w:rsid w:val="00777DB8"/>
    <w:rsid w:val="007821D6"/>
    <w:rsid w:val="00783314"/>
    <w:rsid w:val="0078346B"/>
    <w:rsid w:val="00783AFA"/>
    <w:rsid w:val="00784884"/>
    <w:rsid w:val="00784E79"/>
    <w:rsid w:val="00785327"/>
    <w:rsid w:val="007859F7"/>
    <w:rsid w:val="00785A93"/>
    <w:rsid w:val="00785D5B"/>
    <w:rsid w:val="00787589"/>
    <w:rsid w:val="00791329"/>
    <w:rsid w:val="007926D3"/>
    <w:rsid w:val="00792A8D"/>
    <w:rsid w:val="00794346"/>
    <w:rsid w:val="007953C5"/>
    <w:rsid w:val="00795B04"/>
    <w:rsid w:val="00796A8C"/>
    <w:rsid w:val="007A3B93"/>
    <w:rsid w:val="007A43BF"/>
    <w:rsid w:val="007A62FA"/>
    <w:rsid w:val="007A6972"/>
    <w:rsid w:val="007A746F"/>
    <w:rsid w:val="007A7478"/>
    <w:rsid w:val="007A75AD"/>
    <w:rsid w:val="007B3AFE"/>
    <w:rsid w:val="007B451E"/>
    <w:rsid w:val="007B5E11"/>
    <w:rsid w:val="007B6149"/>
    <w:rsid w:val="007B6A7C"/>
    <w:rsid w:val="007B7D22"/>
    <w:rsid w:val="007C008E"/>
    <w:rsid w:val="007C08DF"/>
    <w:rsid w:val="007C1B45"/>
    <w:rsid w:val="007C25C2"/>
    <w:rsid w:val="007C28BA"/>
    <w:rsid w:val="007C2DE4"/>
    <w:rsid w:val="007C33D1"/>
    <w:rsid w:val="007C378E"/>
    <w:rsid w:val="007C477B"/>
    <w:rsid w:val="007C4C39"/>
    <w:rsid w:val="007C60EC"/>
    <w:rsid w:val="007C6F0D"/>
    <w:rsid w:val="007C72B1"/>
    <w:rsid w:val="007D12E0"/>
    <w:rsid w:val="007D30F2"/>
    <w:rsid w:val="007D35BC"/>
    <w:rsid w:val="007D5963"/>
    <w:rsid w:val="007D65B7"/>
    <w:rsid w:val="007D7329"/>
    <w:rsid w:val="007D7839"/>
    <w:rsid w:val="007D7997"/>
    <w:rsid w:val="007D7F7B"/>
    <w:rsid w:val="007E16E7"/>
    <w:rsid w:val="007E2E75"/>
    <w:rsid w:val="007E5C19"/>
    <w:rsid w:val="007E667E"/>
    <w:rsid w:val="007E66FA"/>
    <w:rsid w:val="007E6B35"/>
    <w:rsid w:val="007F0386"/>
    <w:rsid w:val="007F03B6"/>
    <w:rsid w:val="007F05B0"/>
    <w:rsid w:val="007F18D0"/>
    <w:rsid w:val="007F1995"/>
    <w:rsid w:val="007F2F7C"/>
    <w:rsid w:val="007F31E6"/>
    <w:rsid w:val="007F3508"/>
    <w:rsid w:val="007F5287"/>
    <w:rsid w:val="007F5D2D"/>
    <w:rsid w:val="007F6000"/>
    <w:rsid w:val="007F664B"/>
    <w:rsid w:val="007F7F63"/>
    <w:rsid w:val="00801C59"/>
    <w:rsid w:val="0080283C"/>
    <w:rsid w:val="00804052"/>
    <w:rsid w:val="0080441D"/>
    <w:rsid w:val="00804ADA"/>
    <w:rsid w:val="008055E0"/>
    <w:rsid w:val="00805A1C"/>
    <w:rsid w:val="00810A58"/>
    <w:rsid w:val="008125DA"/>
    <w:rsid w:val="00812C82"/>
    <w:rsid w:val="00812CE9"/>
    <w:rsid w:val="008139AE"/>
    <w:rsid w:val="00813B1E"/>
    <w:rsid w:val="00814305"/>
    <w:rsid w:val="00814AF8"/>
    <w:rsid w:val="00816580"/>
    <w:rsid w:val="00816875"/>
    <w:rsid w:val="008176A7"/>
    <w:rsid w:val="00817937"/>
    <w:rsid w:val="00817F9A"/>
    <w:rsid w:val="00820398"/>
    <w:rsid w:val="00820B03"/>
    <w:rsid w:val="00820BAB"/>
    <w:rsid w:val="00821B8B"/>
    <w:rsid w:val="008226BD"/>
    <w:rsid w:val="008230C3"/>
    <w:rsid w:val="00823452"/>
    <w:rsid w:val="00824D74"/>
    <w:rsid w:val="00825470"/>
    <w:rsid w:val="00825C26"/>
    <w:rsid w:val="00825F89"/>
    <w:rsid w:val="00826D7F"/>
    <w:rsid w:val="0082752F"/>
    <w:rsid w:val="00827E3B"/>
    <w:rsid w:val="00830057"/>
    <w:rsid w:val="008307FC"/>
    <w:rsid w:val="0083162F"/>
    <w:rsid w:val="008316F6"/>
    <w:rsid w:val="008320DA"/>
    <w:rsid w:val="00832897"/>
    <w:rsid w:val="00833B3B"/>
    <w:rsid w:val="00833BAD"/>
    <w:rsid w:val="0083443D"/>
    <w:rsid w:val="008345EC"/>
    <w:rsid w:val="0083469D"/>
    <w:rsid w:val="00835697"/>
    <w:rsid w:val="00836578"/>
    <w:rsid w:val="008403BC"/>
    <w:rsid w:val="00842207"/>
    <w:rsid w:val="00842430"/>
    <w:rsid w:val="0084261A"/>
    <w:rsid w:val="00842988"/>
    <w:rsid w:val="008433AF"/>
    <w:rsid w:val="00843B71"/>
    <w:rsid w:val="00844D37"/>
    <w:rsid w:val="00846249"/>
    <w:rsid w:val="00846790"/>
    <w:rsid w:val="008472D7"/>
    <w:rsid w:val="00847C2D"/>
    <w:rsid w:val="00851E8B"/>
    <w:rsid w:val="00852386"/>
    <w:rsid w:val="00852721"/>
    <w:rsid w:val="008535F2"/>
    <w:rsid w:val="0085386A"/>
    <w:rsid w:val="008539DC"/>
    <w:rsid w:val="00853B9F"/>
    <w:rsid w:val="00853D32"/>
    <w:rsid w:val="00853FBD"/>
    <w:rsid w:val="00854007"/>
    <w:rsid w:val="008549EF"/>
    <w:rsid w:val="008552C5"/>
    <w:rsid w:val="00856647"/>
    <w:rsid w:val="00856998"/>
    <w:rsid w:val="00856E5C"/>
    <w:rsid w:val="008572F1"/>
    <w:rsid w:val="00857E14"/>
    <w:rsid w:val="00857F6A"/>
    <w:rsid w:val="0086088F"/>
    <w:rsid w:val="00863145"/>
    <w:rsid w:val="008634C0"/>
    <w:rsid w:val="00866442"/>
    <w:rsid w:val="008670C0"/>
    <w:rsid w:val="008700A4"/>
    <w:rsid w:val="0087115A"/>
    <w:rsid w:val="00872AF7"/>
    <w:rsid w:val="00872E6F"/>
    <w:rsid w:val="00873606"/>
    <w:rsid w:val="00874F4A"/>
    <w:rsid w:val="00874FCB"/>
    <w:rsid w:val="00875D2A"/>
    <w:rsid w:val="0088103C"/>
    <w:rsid w:val="00881A2A"/>
    <w:rsid w:val="0088299B"/>
    <w:rsid w:val="00883131"/>
    <w:rsid w:val="00883165"/>
    <w:rsid w:val="0088412C"/>
    <w:rsid w:val="00884BA2"/>
    <w:rsid w:val="008874AE"/>
    <w:rsid w:val="0089105C"/>
    <w:rsid w:val="0089148F"/>
    <w:rsid w:val="008916DF"/>
    <w:rsid w:val="00892193"/>
    <w:rsid w:val="00892558"/>
    <w:rsid w:val="008943E9"/>
    <w:rsid w:val="008945C8"/>
    <w:rsid w:val="0089536F"/>
    <w:rsid w:val="008975D8"/>
    <w:rsid w:val="00897DC0"/>
    <w:rsid w:val="008A0346"/>
    <w:rsid w:val="008A1C73"/>
    <w:rsid w:val="008A2162"/>
    <w:rsid w:val="008A2337"/>
    <w:rsid w:val="008A30B5"/>
    <w:rsid w:val="008A32C3"/>
    <w:rsid w:val="008A35FA"/>
    <w:rsid w:val="008A38E6"/>
    <w:rsid w:val="008A3C4E"/>
    <w:rsid w:val="008A3F30"/>
    <w:rsid w:val="008A416D"/>
    <w:rsid w:val="008A4349"/>
    <w:rsid w:val="008A4528"/>
    <w:rsid w:val="008A4C15"/>
    <w:rsid w:val="008A6449"/>
    <w:rsid w:val="008B17A7"/>
    <w:rsid w:val="008B1856"/>
    <w:rsid w:val="008B1A1E"/>
    <w:rsid w:val="008B22E7"/>
    <w:rsid w:val="008B547A"/>
    <w:rsid w:val="008B5F97"/>
    <w:rsid w:val="008B64D4"/>
    <w:rsid w:val="008B69D0"/>
    <w:rsid w:val="008B6F30"/>
    <w:rsid w:val="008B7337"/>
    <w:rsid w:val="008C01E7"/>
    <w:rsid w:val="008C1EB1"/>
    <w:rsid w:val="008C317C"/>
    <w:rsid w:val="008C32E6"/>
    <w:rsid w:val="008C39EB"/>
    <w:rsid w:val="008C42B6"/>
    <w:rsid w:val="008C6C81"/>
    <w:rsid w:val="008C7942"/>
    <w:rsid w:val="008D02C0"/>
    <w:rsid w:val="008D0539"/>
    <w:rsid w:val="008D1454"/>
    <w:rsid w:val="008D1832"/>
    <w:rsid w:val="008D2C90"/>
    <w:rsid w:val="008D2CA6"/>
    <w:rsid w:val="008D45D8"/>
    <w:rsid w:val="008D5259"/>
    <w:rsid w:val="008D6915"/>
    <w:rsid w:val="008D6E4A"/>
    <w:rsid w:val="008D7677"/>
    <w:rsid w:val="008E0180"/>
    <w:rsid w:val="008E064C"/>
    <w:rsid w:val="008E06F5"/>
    <w:rsid w:val="008E1118"/>
    <w:rsid w:val="008E4082"/>
    <w:rsid w:val="008E47BF"/>
    <w:rsid w:val="008E5D1C"/>
    <w:rsid w:val="008E63C4"/>
    <w:rsid w:val="008E7651"/>
    <w:rsid w:val="008E7BD1"/>
    <w:rsid w:val="008F06B2"/>
    <w:rsid w:val="008F11CD"/>
    <w:rsid w:val="008F1307"/>
    <w:rsid w:val="008F19E0"/>
    <w:rsid w:val="008F1E9C"/>
    <w:rsid w:val="008F2C0A"/>
    <w:rsid w:val="008F4958"/>
    <w:rsid w:val="008F4CDE"/>
    <w:rsid w:val="008F4F8C"/>
    <w:rsid w:val="008F57D6"/>
    <w:rsid w:val="008F58AD"/>
    <w:rsid w:val="00902900"/>
    <w:rsid w:val="009041A9"/>
    <w:rsid w:val="00905202"/>
    <w:rsid w:val="00905738"/>
    <w:rsid w:val="00906CA6"/>
    <w:rsid w:val="00910600"/>
    <w:rsid w:val="009110CD"/>
    <w:rsid w:val="00911283"/>
    <w:rsid w:val="0091131D"/>
    <w:rsid w:val="00911C20"/>
    <w:rsid w:val="00913037"/>
    <w:rsid w:val="009138BE"/>
    <w:rsid w:val="00913B50"/>
    <w:rsid w:val="00914886"/>
    <w:rsid w:val="0091496C"/>
    <w:rsid w:val="00914E81"/>
    <w:rsid w:val="009152CA"/>
    <w:rsid w:val="009157A1"/>
    <w:rsid w:val="00917AB7"/>
    <w:rsid w:val="00921EA1"/>
    <w:rsid w:val="00922477"/>
    <w:rsid w:val="00922C86"/>
    <w:rsid w:val="00925558"/>
    <w:rsid w:val="009265BC"/>
    <w:rsid w:val="00927BC2"/>
    <w:rsid w:val="00930BF6"/>
    <w:rsid w:val="009316F4"/>
    <w:rsid w:val="00931ACD"/>
    <w:rsid w:val="0093265F"/>
    <w:rsid w:val="009328E4"/>
    <w:rsid w:val="00935A4E"/>
    <w:rsid w:val="00936DF4"/>
    <w:rsid w:val="00941324"/>
    <w:rsid w:val="009417C0"/>
    <w:rsid w:val="00942058"/>
    <w:rsid w:val="00942B4A"/>
    <w:rsid w:val="00943A6C"/>
    <w:rsid w:val="009448FE"/>
    <w:rsid w:val="00946EF3"/>
    <w:rsid w:val="0094717A"/>
    <w:rsid w:val="00947807"/>
    <w:rsid w:val="009501EF"/>
    <w:rsid w:val="00952048"/>
    <w:rsid w:val="009530E2"/>
    <w:rsid w:val="009534F7"/>
    <w:rsid w:val="009558C0"/>
    <w:rsid w:val="00956383"/>
    <w:rsid w:val="00956FEA"/>
    <w:rsid w:val="0095748F"/>
    <w:rsid w:val="00960145"/>
    <w:rsid w:val="009608FD"/>
    <w:rsid w:val="00960B4A"/>
    <w:rsid w:val="00961173"/>
    <w:rsid w:val="009615E5"/>
    <w:rsid w:val="0096170D"/>
    <w:rsid w:val="00961899"/>
    <w:rsid w:val="00965255"/>
    <w:rsid w:val="009669BF"/>
    <w:rsid w:val="00967856"/>
    <w:rsid w:val="0096787A"/>
    <w:rsid w:val="00967E63"/>
    <w:rsid w:val="00970C97"/>
    <w:rsid w:val="00970EE3"/>
    <w:rsid w:val="00972261"/>
    <w:rsid w:val="00972F1C"/>
    <w:rsid w:val="009731E0"/>
    <w:rsid w:val="00974C7E"/>
    <w:rsid w:val="00976BEF"/>
    <w:rsid w:val="00977169"/>
    <w:rsid w:val="00977A13"/>
    <w:rsid w:val="00980AA3"/>
    <w:rsid w:val="00982591"/>
    <w:rsid w:val="00982786"/>
    <w:rsid w:val="00982DF7"/>
    <w:rsid w:val="0098509B"/>
    <w:rsid w:val="00985239"/>
    <w:rsid w:val="009863BE"/>
    <w:rsid w:val="00986C27"/>
    <w:rsid w:val="00986CE4"/>
    <w:rsid w:val="00986E30"/>
    <w:rsid w:val="00986EED"/>
    <w:rsid w:val="00987EF8"/>
    <w:rsid w:val="00987F9A"/>
    <w:rsid w:val="0099041D"/>
    <w:rsid w:val="00992202"/>
    <w:rsid w:val="00995C43"/>
    <w:rsid w:val="0099661E"/>
    <w:rsid w:val="009A00DD"/>
    <w:rsid w:val="009A0CCC"/>
    <w:rsid w:val="009A1213"/>
    <w:rsid w:val="009A2383"/>
    <w:rsid w:val="009A23E5"/>
    <w:rsid w:val="009A2F1C"/>
    <w:rsid w:val="009A315C"/>
    <w:rsid w:val="009A504D"/>
    <w:rsid w:val="009A60A7"/>
    <w:rsid w:val="009B010A"/>
    <w:rsid w:val="009B08AA"/>
    <w:rsid w:val="009B1664"/>
    <w:rsid w:val="009B1845"/>
    <w:rsid w:val="009B2288"/>
    <w:rsid w:val="009B2549"/>
    <w:rsid w:val="009B2FEE"/>
    <w:rsid w:val="009B4014"/>
    <w:rsid w:val="009B4128"/>
    <w:rsid w:val="009B5487"/>
    <w:rsid w:val="009C1F27"/>
    <w:rsid w:val="009C4B61"/>
    <w:rsid w:val="009C4E7A"/>
    <w:rsid w:val="009C541B"/>
    <w:rsid w:val="009C620D"/>
    <w:rsid w:val="009C633A"/>
    <w:rsid w:val="009C6A49"/>
    <w:rsid w:val="009C7439"/>
    <w:rsid w:val="009C768D"/>
    <w:rsid w:val="009D07C2"/>
    <w:rsid w:val="009D09FA"/>
    <w:rsid w:val="009D0E9C"/>
    <w:rsid w:val="009D171B"/>
    <w:rsid w:val="009D1DDD"/>
    <w:rsid w:val="009D4C74"/>
    <w:rsid w:val="009D51DC"/>
    <w:rsid w:val="009D65CC"/>
    <w:rsid w:val="009D76B6"/>
    <w:rsid w:val="009D7765"/>
    <w:rsid w:val="009D7918"/>
    <w:rsid w:val="009E0EC3"/>
    <w:rsid w:val="009E2404"/>
    <w:rsid w:val="009E36F4"/>
    <w:rsid w:val="009E3CDB"/>
    <w:rsid w:val="009E5278"/>
    <w:rsid w:val="009E54DE"/>
    <w:rsid w:val="009E5966"/>
    <w:rsid w:val="009E6C81"/>
    <w:rsid w:val="009F0338"/>
    <w:rsid w:val="009F1932"/>
    <w:rsid w:val="009F3A6F"/>
    <w:rsid w:val="009F43D1"/>
    <w:rsid w:val="009F5792"/>
    <w:rsid w:val="009F5B5C"/>
    <w:rsid w:val="009F6783"/>
    <w:rsid w:val="009F7F1E"/>
    <w:rsid w:val="00A00008"/>
    <w:rsid w:val="00A00192"/>
    <w:rsid w:val="00A030E3"/>
    <w:rsid w:val="00A0319F"/>
    <w:rsid w:val="00A03D74"/>
    <w:rsid w:val="00A056C1"/>
    <w:rsid w:val="00A05701"/>
    <w:rsid w:val="00A05E51"/>
    <w:rsid w:val="00A06970"/>
    <w:rsid w:val="00A10324"/>
    <w:rsid w:val="00A10A62"/>
    <w:rsid w:val="00A115FF"/>
    <w:rsid w:val="00A11DD8"/>
    <w:rsid w:val="00A120AE"/>
    <w:rsid w:val="00A12A0E"/>
    <w:rsid w:val="00A14EE4"/>
    <w:rsid w:val="00A168EA"/>
    <w:rsid w:val="00A16C08"/>
    <w:rsid w:val="00A16DD0"/>
    <w:rsid w:val="00A17170"/>
    <w:rsid w:val="00A1794A"/>
    <w:rsid w:val="00A21BD5"/>
    <w:rsid w:val="00A22003"/>
    <w:rsid w:val="00A2293E"/>
    <w:rsid w:val="00A22EFB"/>
    <w:rsid w:val="00A24489"/>
    <w:rsid w:val="00A25FEE"/>
    <w:rsid w:val="00A2658A"/>
    <w:rsid w:val="00A30312"/>
    <w:rsid w:val="00A30CD0"/>
    <w:rsid w:val="00A31DDC"/>
    <w:rsid w:val="00A33D2B"/>
    <w:rsid w:val="00A342AA"/>
    <w:rsid w:val="00A345FE"/>
    <w:rsid w:val="00A34687"/>
    <w:rsid w:val="00A347F4"/>
    <w:rsid w:val="00A363E3"/>
    <w:rsid w:val="00A3784B"/>
    <w:rsid w:val="00A402CB"/>
    <w:rsid w:val="00A40305"/>
    <w:rsid w:val="00A40F29"/>
    <w:rsid w:val="00A43352"/>
    <w:rsid w:val="00A44873"/>
    <w:rsid w:val="00A45C54"/>
    <w:rsid w:val="00A470F3"/>
    <w:rsid w:val="00A47860"/>
    <w:rsid w:val="00A47C67"/>
    <w:rsid w:val="00A5003A"/>
    <w:rsid w:val="00A50538"/>
    <w:rsid w:val="00A505BA"/>
    <w:rsid w:val="00A512BB"/>
    <w:rsid w:val="00A521A9"/>
    <w:rsid w:val="00A52BB4"/>
    <w:rsid w:val="00A52BD5"/>
    <w:rsid w:val="00A52DAC"/>
    <w:rsid w:val="00A52E4D"/>
    <w:rsid w:val="00A52F1A"/>
    <w:rsid w:val="00A53731"/>
    <w:rsid w:val="00A5392C"/>
    <w:rsid w:val="00A54AE5"/>
    <w:rsid w:val="00A56F68"/>
    <w:rsid w:val="00A60148"/>
    <w:rsid w:val="00A6041E"/>
    <w:rsid w:val="00A621B2"/>
    <w:rsid w:val="00A6254E"/>
    <w:rsid w:val="00A63080"/>
    <w:rsid w:val="00A633CD"/>
    <w:rsid w:val="00A6532C"/>
    <w:rsid w:val="00A657A3"/>
    <w:rsid w:val="00A66214"/>
    <w:rsid w:val="00A67D05"/>
    <w:rsid w:val="00A70F10"/>
    <w:rsid w:val="00A71C24"/>
    <w:rsid w:val="00A71CDC"/>
    <w:rsid w:val="00A7217C"/>
    <w:rsid w:val="00A723DC"/>
    <w:rsid w:val="00A7349C"/>
    <w:rsid w:val="00A741CF"/>
    <w:rsid w:val="00A74C70"/>
    <w:rsid w:val="00A74EBE"/>
    <w:rsid w:val="00A76B05"/>
    <w:rsid w:val="00A76EBB"/>
    <w:rsid w:val="00A77C1E"/>
    <w:rsid w:val="00A77F41"/>
    <w:rsid w:val="00A80585"/>
    <w:rsid w:val="00A80591"/>
    <w:rsid w:val="00A8071C"/>
    <w:rsid w:val="00A80BD7"/>
    <w:rsid w:val="00A82377"/>
    <w:rsid w:val="00A8286F"/>
    <w:rsid w:val="00A83C2B"/>
    <w:rsid w:val="00A85D1F"/>
    <w:rsid w:val="00A87FAC"/>
    <w:rsid w:val="00A917B6"/>
    <w:rsid w:val="00A91F18"/>
    <w:rsid w:val="00A9295F"/>
    <w:rsid w:val="00A92978"/>
    <w:rsid w:val="00A94329"/>
    <w:rsid w:val="00A95379"/>
    <w:rsid w:val="00A95CC0"/>
    <w:rsid w:val="00A95DB1"/>
    <w:rsid w:val="00A9699F"/>
    <w:rsid w:val="00A97E5B"/>
    <w:rsid w:val="00AA10AD"/>
    <w:rsid w:val="00AA1F9D"/>
    <w:rsid w:val="00AA214B"/>
    <w:rsid w:val="00AA35F6"/>
    <w:rsid w:val="00AA448C"/>
    <w:rsid w:val="00AA4522"/>
    <w:rsid w:val="00AA5C1F"/>
    <w:rsid w:val="00AA635C"/>
    <w:rsid w:val="00AA653D"/>
    <w:rsid w:val="00AA6C8A"/>
    <w:rsid w:val="00AA72BD"/>
    <w:rsid w:val="00AA7872"/>
    <w:rsid w:val="00AB0371"/>
    <w:rsid w:val="00AB250A"/>
    <w:rsid w:val="00AB3C01"/>
    <w:rsid w:val="00AB3D44"/>
    <w:rsid w:val="00AB3E6F"/>
    <w:rsid w:val="00AB4678"/>
    <w:rsid w:val="00AB5962"/>
    <w:rsid w:val="00AB5C55"/>
    <w:rsid w:val="00AB6A5B"/>
    <w:rsid w:val="00AB702F"/>
    <w:rsid w:val="00AB7BD3"/>
    <w:rsid w:val="00AC0278"/>
    <w:rsid w:val="00AC0650"/>
    <w:rsid w:val="00AC0C73"/>
    <w:rsid w:val="00AC1423"/>
    <w:rsid w:val="00AC3114"/>
    <w:rsid w:val="00AC3452"/>
    <w:rsid w:val="00AC45A0"/>
    <w:rsid w:val="00AC5703"/>
    <w:rsid w:val="00AC6D91"/>
    <w:rsid w:val="00AC7B8B"/>
    <w:rsid w:val="00AC7BD3"/>
    <w:rsid w:val="00AD0A3A"/>
    <w:rsid w:val="00AD2607"/>
    <w:rsid w:val="00AD3505"/>
    <w:rsid w:val="00AD42F9"/>
    <w:rsid w:val="00AD4866"/>
    <w:rsid w:val="00AD4FC5"/>
    <w:rsid w:val="00AD5907"/>
    <w:rsid w:val="00AD59C0"/>
    <w:rsid w:val="00AD617A"/>
    <w:rsid w:val="00AD69A2"/>
    <w:rsid w:val="00AD6B69"/>
    <w:rsid w:val="00AD7211"/>
    <w:rsid w:val="00AD7D97"/>
    <w:rsid w:val="00AE0EB6"/>
    <w:rsid w:val="00AE12C6"/>
    <w:rsid w:val="00AE18F9"/>
    <w:rsid w:val="00AE41D8"/>
    <w:rsid w:val="00AE431A"/>
    <w:rsid w:val="00AE4C8D"/>
    <w:rsid w:val="00AF0230"/>
    <w:rsid w:val="00AF12D7"/>
    <w:rsid w:val="00AF137F"/>
    <w:rsid w:val="00AF14D5"/>
    <w:rsid w:val="00AF28AF"/>
    <w:rsid w:val="00AF3D0F"/>
    <w:rsid w:val="00AF4D4E"/>
    <w:rsid w:val="00AF541C"/>
    <w:rsid w:val="00AF56BD"/>
    <w:rsid w:val="00AF615B"/>
    <w:rsid w:val="00AF7BA4"/>
    <w:rsid w:val="00B0035D"/>
    <w:rsid w:val="00B013DE"/>
    <w:rsid w:val="00B02E57"/>
    <w:rsid w:val="00B05324"/>
    <w:rsid w:val="00B057B9"/>
    <w:rsid w:val="00B07A3C"/>
    <w:rsid w:val="00B111FB"/>
    <w:rsid w:val="00B126A8"/>
    <w:rsid w:val="00B1311D"/>
    <w:rsid w:val="00B1380B"/>
    <w:rsid w:val="00B139C5"/>
    <w:rsid w:val="00B1517C"/>
    <w:rsid w:val="00B15232"/>
    <w:rsid w:val="00B153A2"/>
    <w:rsid w:val="00B154FF"/>
    <w:rsid w:val="00B15B57"/>
    <w:rsid w:val="00B17830"/>
    <w:rsid w:val="00B207A9"/>
    <w:rsid w:val="00B22D19"/>
    <w:rsid w:val="00B2303A"/>
    <w:rsid w:val="00B23A4E"/>
    <w:rsid w:val="00B24CD0"/>
    <w:rsid w:val="00B257A0"/>
    <w:rsid w:val="00B2602A"/>
    <w:rsid w:val="00B276F3"/>
    <w:rsid w:val="00B335AE"/>
    <w:rsid w:val="00B336EC"/>
    <w:rsid w:val="00B34A7F"/>
    <w:rsid w:val="00B34D0B"/>
    <w:rsid w:val="00B34F86"/>
    <w:rsid w:val="00B35771"/>
    <w:rsid w:val="00B35D0C"/>
    <w:rsid w:val="00B36F0C"/>
    <w:rsid w:val="00B37B28"/>
    <w:rsid w:val="00B37B88"/>
    <w:rsid w:val="00B37D91"/>
    <w:rsid w:val="00B407A2"/>
    <w:rsid w:val="00B43055"/>
    <w:rsid w:val="00B43AFD"/>
    <w:rsid w:val="00B453A0"/>
    <w:rsid w:val="00B4639B"/>
    <w:rsid w:val="00B4712D"/>
    <w:rsid w:val="00B47450"/>
    <w:rsid w:val="00B50886"/>
    <w:rsid w:val="00B5106E"/>
    <w:rsid w:val="00B511EB"/>
    <w:rsid w:val="00B53BB2"/>
    <w:rsid w:val="00B547B9"/>
    <w:rsid w:val="00B553C4"/>
    <w:rsid w:val="00B556D7"/>
    <w:rsid w:val="00B55DB1"/>
    <w:rsid w:val="00B55FC6"/>
    <w:rsid w:val="00B565F6"/>
    <w:rsid w:val="00B56729"/>
    <w:rsid w:val="00B57224"/>
    <w:rsid w:val="00B579C1"/>
    <w:rsid w:val="00B6080C"/>
    <w:rsid w:val="00B6097B"/>
    <w:rsid w:val="00B609D3"/>
    <w:rsid w:val="00B61089"/>
    <w:rsid w:val="00B62101"/>
    <w:rsid w:val="00B63405"/>
    <w:rsid w:val="00B63FE4"/>
    <w:rsid w:val="00B641B3"/>
    <w:rsid w:val="00B64940"/>
    <w:rsid w:val="00B65A59"/>
    <w:rsid w:val="00B65B3A"/>
    <w:rsid w:val="00B66EAA"/>
    <w:rsid w:val="00B70C80"/>
    <w:rsid w:val="00B70FA3"/>
    <w:rsid w:val="00B71221"/>
    <w:rsid w:val="00B71B6C"/>
    <w:rsid w:val="00B73145"/>
    <w:rsid w:val="00B735C3"/>
    <w:rsid w:val="00B7441D"/>
    <w:rsid w:val="00B748DD"/>
    <w:rsid w:val="00B75720"/>
    <w:rsid w:val="00B75791"/>
    <w:rsid w:val="00B7599E"/>
    <w:rsid w:val="00B76D07"/>
    <w:rsid w:val="00B80C7D"/>
    <w:rsid w:val="00B8112D"/>
    <w:rsid w:val="00B81AD5"/>
    <w:rsid w:val="00B81DB1"/>
    <w:rsid w:val="00B81F15"/>
    <w:rsid w:val="00B826F9"/>
    <w:rsid w:val="00B82D7E"/>
    <w:rsid w:val="00B82F2E"/>
    <w:rsid w:val="00B83A2C"/>
    <w:rsid w:val="00B841F4"/>
    <w:rsid w:val="00B844F6"/>
    <w:rsid w:val="00B84D9A"/>
    <w:rsid w:val="00B85425"/>
    <w:rsid w:val="00B85C6D"/>
    <w:rsid w:val="00B85DBA"/>
    <w:rsid w:val="00B90418"/>
    <w:rsid w:val="00B940CF"/>
    <w:rsid w:val="00B944E5"/>
    <w:rsid w:val="00B9606E"/>
    <w:rsid w:val="00BA056A"/>
    <w:rsid w:val="00BA17EC"/>
    <w:rsid w:val="00BA1CEA"/>
    <w:rsid w:val="00BA290C"/>
    <w:rsid w:val="00BA296E"/>
    <w:rsid w:val="00BA31A8"/>
    <w:rsid w:val="00BA59CD"/>
    <w:rsid w:val="00BA60B9"/>
    <w:rsid w:val="00BA70CD"/>
    <w:rsid w:val="00BB0139"/>
    <w:rsid w:val="00BB095B"/>
    <w:rsid w:val="00BB16C2"/>
    <w:rsid w:val="00BB1B22"/>
    <w:rsid w:val="00BB231F"/>
    <w:rsid w:val="00BB3370"/>
    <w:rsid w:val="00BB42B8"/>
    <w:rsid w:val="00BB5249"/>
    <w:rsid w:val="00BB5592"/>
    <w:rsid w:val="00BB663E"/>
    <w:rsid w:val="00BB7189"/>
    <w:rsid w:val="00BB7FD6"/>
    <w:rsid w:val="00BC0756"/>
    <w:rsid w:val="00BC07FC"/>
    <w:rsid w:val="00BC1F6B"/>
    <w:rsid w:val="00BC277E"/>
    <w:rsid w:val="00BC443D"/>
    <w:rsid w:val="00BC4608"/>
    <w:rsid w:val="00BC5EEB"/>
    <w:rsid w:val="00BC667C"/>
    <w:rsid w:val="00BC7D3A"/>
    <w:rsid w:val="00BD1260"/>
    <w:rsid w:val="00BD1AA9"/>
    <w:rsid w:val="00BD2974"/>
    <w:rsid w:val="00BD302F"/>
    <w:rsid w:val="00BD3D29"/>
    <w:rsid w:val="00BD497A"/>
    <w:rsid w:val="00BD7D3D"/>
    <w:rsid w:val="00BE05AC"/>
    <w:rsid w:val="00BE13E8"/>
    <w:rsid w:val="00BE1661"/>
    <w:rsid w:val="00BE1E48"/>
    <w:rsid w:val="00BE24E5"/>
    <w:rsid w:val="00BE2728"/>
    <w:rsid w:val="00BE2F63"/>
    <w:rsid w:val="00BE307A"/>
    <w:rsid w:val="00BE3476"/>
    <w:rsid w:val="00BE3A6F"/>
    <w:rsid w:val="00BE3C2D"/>
    <w:rsid w:val="00BE44CE"/>
    <w:rsid w:val="00BE5652"/>
    <w:rsid w:val="00BE6F95"/>
    <w:rsid w:val="00BE72A1"/>
    <w:rsid w:val="00BE7691"/>
    <w:rsid w:val="00BF0036"/>
    <w:rsid w:val="00BF376A"/>
    <w:rsid w:val="00BF3841"/>
    <w:rsid w:val="00BF4528"/>
    <w:rsid w:val="00BF6954"/>
    <w:rsid w:val="00BF7435"/>
    <w:rsid w:val="00C00B18"/>
    <w:rsid w:val="00C01152"/>
    <w:rsid w:val="00C014C5"/>
    <w:rsid w:val="00C018C4"/>
    <w:rsid w:val="00C023A5"/>
    <w:rsid w:val="00C02C21"/>
    <w:rsid w:val="00C03405"/>
    <w:rsid w:val="00C044F2"/>
    <w:rsid w:val="00C04598"/>
    <w:rsid w:val="00C057D9"/>
    <w:rsid w:val="00C05BE8"/>
    <w:rsid w:val="00C070CC"/>
    <w:rsid w:val="00C071CB"/>
    <w:rsid w:val="00C102E3"/>
    <w:rsid w:val="00C10390"/>
    <w:rsid w:val="00C11980"/>
    <w:rsid w:val="00C11BFC"/>
    <w:rsid w:val="00C120DC"/>
    <w:rsid w:val="00C130CB"/>
    <w:rsid w:val="00C13155"/>
    <w:rsid w:val="00C134EF"/>
    <w:rsid w:val="00C13E5F"/>
    <w:rsid w:val="00C14D5D"/>
    <w:rsid w:val="00C171E1"/>
    <w:rsid w:val="00C171E5"/>
    <w:rsid w:val="00C17ED8"/>
    <w:rsid w:val="00C21300"/>
    <w:rsid w:val="00C21AF3"/>
    <w:rsid w:val="00C21B01"/>
    <w:rsid w:val="00C21D6A"/>
    <w:rsid w:val="00C2226E"/>
    <w:rsid w:val="00C2263C"/>
    <w:rsid w:val="00C22B75"/>
    <w:rsid w:val="00C24C80"/>
    <w:rsid w:val="00C24E94"/>
    <w:rsid w:val="00C25456"/>
    <w:rsid w:val="00C30DD8"/>
    <w:rsid w:val="00C3187D"/>
    <w:rsid w:val="00C32A12"/>
    <w:rsid w:val="00C33B92"/>
    <w:rsid w:val="00C33E16"/>
    <w:rsid w:val="00C35BE9"/>
    <w:rsid w:val="00C3769D"/>
    <w:rsid w:val="00C40096"/>
    <w:rsid w:val="00C41C61"/>
    <w:rsid w:val="00C42611"/>
    <w:rsid w:val="00C4354E"/>
    <w:rsid w:val="00C43A74"/>
    <w:rsid w:val="00C446F6"/>
    <w:rsid w:val="00C461E4"/>
    <w:rsid w:val="00C468FA"/>
    <w:rsid w:val="00C472A3"/>
    <w:rsid w:val="00C4759C"/>
    <w:rsid w:val="00C47607"/>
    <w:rsid w:val="00C512B9"/>
    <w:rsid w:val="00C52B54"/>
    <w:rsid w:val="00C53B8C"/>
    <w:rsid w:val="00C55829"/>
    <w:rsid w:val="00C55C77"/>
    <w:rsid w:val="00C562F2"/>
    <w:rsid w:val="00C570A5"/>
    <w:rsid w:val="00C573B9"/>
    <w:rsid w:val="00C575A0"/>
    <w:rsid w:val="00C60114"/>
    <w:rsid w:val="00C60889"/>
    <w:rsid w:val="00C62971"/>
    <w:rsid w:val="00C63CA2"/>
    <w:rsid w:val="00C64AA4"/>
    <w:rsid w:val="00C65334"/>
    <w:rsid w:val="00C65924"/>
    <w:rsid w:val="00C668BC"/>
    <w:rsid w:val="00C66B25"/>
    <w:rsid w:val="00C70A0A"/>
    <w:rsid w:val="00C70CC2"/>
    <w:rsid w:val="00C7185B"/>
    <w:rsid w:val="00C726F8"/>
    <w:rsid w:val="00C72EEE"/>
    <w:rsid w:val="00C739B0"/>
    <w:rsid w:val="00C739B9"/>
    <w:rsid w:val="00C73CEE"/>
    <w:rsid w:val="00C76734"/>
    <w:rsid w:val="00C77B89"/>
    <w:rsid w:val="00C80686"/>
    <w:rsid w:val="00C83604"/>
    <w:rsid w:val="00C83A62"/>
    <w:rsid w:val="00C83B9B"/>
    <w:rsid w:val="00C84454"/>
    <w:rsid w:val="00C844B6"/>
    <w:rsid w:val="00C854FB"/>
    <w:rsid w:val="00C86031"/>
    <w:rsid w:val="00C86A4F"/>
    <w:rsid w:val="00C86B6D"/>
    <w:rsid w:val="00C876D5"/>
    <w:rsid w:val="00C90A8F"/>
    <w:rsid w:val="00C91CD9"/>
    <w:rsid w:val="00C943FC"/>
    <w:rsid w:val="00C94806"/>
    <w:rsid w:val="00C953C0"/>
    <w:rsid w:val="00C95595"/>
    <w:rsid w:val="00C95BC6"/>
    <w:rsid w:val="00C967E6"/>
    <w:rsid w:val="00C97A5E"/>
    <w:rsid w:val="00CA0B69"/>
    <w:rsid w:val="00CA0EC3"/>
    <w:rsid w:val="00CA3055"/>
    <w:rsid w:val="00CA35B4"/>
    <w:rsid w:val="00CA4801"/>
    <w:rsid w:val="00CA5AD5"/>
    <w:rsid w:val="00CA6B47"/>
    <w:rsid w:val="00CA6BC1"/>
    <w:rsid w:val="00CA6DB9"/>
    <w:rsid w:val="00CA796F"/>
    <w:rsid w:val="00CB1970"/>
    <w:rsid w:val="00CB3D30"/>
    <w:rsid w:val="00CB43A8"/>
    <w:rsid w:val="00CB4E73"/>
    <w:rsid w:val="00CB4EA1"/>
    <w:rsid w:val="00CB6649"/>
    <w:rsid w:val="00CB6679"/>
    <w:rsid w:val="00CC0F8E"/>
    <w:rsid w:val="00CC1693"/>
    <w:rsid w:val="00CC1D6F"/>
    <w:rsid w:val="00CC299C"/>
    <w:rsid w:val="00CC3F36"/>
    <w:rsid w:val="00CC4BEB"/>
    <w:rsid w:val="00CC5772"/>
    <w:rsid w:val="00CC66E0"/>
    <w:rsid w:val="00CC74B0"/>
    <w:rsid w:val="00CD0A9A"/>
    <w:rsid w:val="00CD1357"/>
    <w:rsid w:val="00CD19DD"/>
    <w:rsid w:val="00CD2199"/>
    <w:rsid w:val="00CD2B82"/>
    <w:rsid w:val="00CD3227"/>
    <w:rsid w:val="00CD3C0D"/>
    <w:rsid w:val="00CD4E47"/>
    <w:rsid w:val="00CD5FEF"/>
    <w:rsid w:val="00CD6C48"/>
    <w:rsid w:val="00CD6F77"/>
    <w:rsid w:val="00CD7619"/>
    <w:rsid w:val="00CE0643"/>
    <w:rsid w:val="00CE0F75"/>
    <w:rsid w:val="00CE1D46"/>
    <w:rsid w:val="00CE437A"/>
    <w:rsid w:val="00CE51D9"/>
    <w:rsid w:val="00CE5231"/>
    <w:rsid w:val="00CE75FE"/>
    <w:rsid w:val="00CE7702"/>
    <w:rsid w:val="00CF0D0A"/>
    <w:rsid w:val="00CF0F70"/>
    <w:rsid w:val="00CF2472"/>
    <w:rsid w:val="00CF311B"/>
    <w:rsid w:val="00CF3250"/>
    <w:rsid w:val="00CF373D"/>
    <w:rsid w:val="00CF3888"/>
    <w:rsid w:val="00CF3C5F"/>
    <w:rsid w:val="00CF4054"/>
    <w:rsid w:val="00CF4998"/>
    <w:rsid w:val="00CF4BBB"/>
    <w:rsid w:val="00CF63B5"/>
    <w:rsid w:val="00D000CF"/>
    <w:rsid w:val="00D00277"/>
    <w:rsid w:val="00D0111F"/>
    <w:rsid w:val="00D01464"/>
    <w:rsid w:val="00D015AD"/>
    <w:rsid w:val="00D02628"/>
    <w:rsid w:val="00D02B8D"/>
    <w:rsid w:val="00D02F2F"/>
    <w:rsid w:val="00D030FD"/>
    <w:rsid w:val="00D03BB4"/>
    <w:rsid w:val="00D046F5"/>
    <w:rsid w:val="00D062BD"/>
    <w:rsid w:val="00D10B73"/>
    <w:rsid w:val="00D12F2C"/>
    <w:rsid w:val="00D13309"/>
    <w:rsid w:val="00D14B83"/>
    <w:rsid w:val="00D154E1"/>
    <w:rsid w:val="00D16460"/>
    <w:rsid w:val="00D16544"/>
    <w:rsid w:val="00D16A1F"/>
    <w:rsid w:val="00D16BEA"/>
    <w:rsid w:val="00D173BA"/>
    <w:rsid w:val="00D209A6"/>
    <w:rsid w:val="00D20A7C"/>
    <w:rsid w:val="00D22BAE"/>
    <w:rsid w:val="00D23F02"/>
    <w:rsid w:val="00D247A2"/>
    <w:rsid w:val="00D24CA5"/>
    <w:rsid w:val="00D25A84"/>
    <w:rsid w:val="00D25D4F"/>
    <w:rsid w:val="00D312A5"/>
    <w:rsid w:val="00D32497"/>
    <w:rsid w:val="00D32C4E"/>
    <w:rsid w:val="00D33F0A"/>
    <w:rsid w:val="00D34D74"/>
    <w:rsid w:val="00D35009"/>
    <w:rsid w:val="00D350F9"/>
    <w:rsid w:val="00D35292"/>
    <w:rsid w:val="00D37F22"/>
    <w:rsid w:val="00D4151B"/>
    <w:rsid w:val="00D41611"/>
    <w:rsid w:val="00D41B40"/>
    <w:rsid w:val="00D42748"/>
    <w:rsid w:val="00D43A50"/>
    <w:rsid w:val="00D43FCF"/>
    <w:rsid w:val="00D441B1"/>
    <w:rsid w:val="00D44D7F"/>
    <w:rsid w:val="00D5031E"/>
    <w:rsid w:val="00D5033D"/>
    <w:rsid w:val="00D514A3"/>
    <w:rsid w:val="00D529EA"/>
    <w:rsid w:val="00D52B4A"/>
    <w:rsid w:val="00D55E14"/>
    <w:rsid w:val="00D56A4A"/>
    <w:rsid w:val="00D56BB0"/>
    <w:rsid w:val="00D56D33"/>
    <w:rsid w:val="00D614E6"/>
    <w:rsid w:val="00D624CA"/>
    <w:rsid w:val="00D626A3"/>
    <w:rsid w:val="00D62ECB"/>
    <w:rsid w:val="00D635D4"/>
    <w:rsid w:val="00D65195"/>
    <w:rsid w:val="00D65EF5"/>
    <w:rsid w:val="00D66130"/>
    <w:rsid w:val="00D670C8"/>
    <w:rsid w:val="00D67147"/>
    <w:rsid w:val="00D7206F"/>
    <w:rsid w:val="00D73438"/>
    <w:rsid w:val="00D74475"/>
    <w:rsid w:val="00D74591"/>
    <w:rsid w:val="00D74A39"/>
    <w:rsid w:val="00D74DDE"/>
    <w:rsid w:val="00D75669"/>
    <w:rsid w:val="00D76010"/>
    <w:rsid w:val="00D766DD"/>
    <w:rsid w:val="00D768E4"/>
    <w:rsid w:val="00D769DF"/>
    <w:rsid w:val="00D8098E"/>
    <w:rsid w:val="00D81BB7"/>
    <w:rsid w:val="00D8252E"/>
    <w:rsid w:val="00D838AA"/>
    <w:rsid w:val="00D83AB4"/>
    <w:rsid w:val="00D83AFC"/>
    <w:rsid w:val="00D842F2"/>
    <w:rsid w:val="00D846C4"/>
    <w:rsid w:val="00D861C1"/>
    <w:rsid w:val="00D863CF"/>
    <w:rsid w:val="00D92609"/>
    <w:rsid w:val="00D94486"/>
    <w:rsid w:val="00D94A77"/>
    <w:rsid w:val="00D9543E"/>
    <w:rsid w:val="00D95686"/>
    <w:rsid w:val="00D95E1E"/>
    <w:rsid w:val="00D97579"/>
    <w:rsid w:val="00D97721"/>
    <w:rsid w:val="00D9784F"/>
    <w:rsid w:val="00DA0B91"/>
    <w:rsid w:val="00DA1236"/>
    <w:rsid w:val="00DA13A0"/>
    <w:rsid w:val="00DA2046"/>
    <w:rsid w:val="00DA20FA"/>
    <w:rsid w:val="00DA347E"/>
    <w:rsid w:val="00DA54B7"/>
    <w:rsid w:val="00DA54C3"/>
    <w:rsid w:val="00DA5583"/>
    <w:rsid w:val="00DA610E"/>
    <w:rsid w:val="00DA69A2"/>
    <w:rsid w:val="00DA7F66"/>
    <w:rsid w:val="00DB0735"/>
    <w:rsid w:val="00DB09AA"/>
    <w:rsid w:val="00DB0D78"/>
    <w:rsid w:val="00DB0DDA"/>
    <w:rsid w:val="00DB2DD4"/>
    <w:rsid w:val="00DB2FC8"/>
    <w:rsid w:val="00DB36BD"/>
    <w:rsid w:val="00DB5532"/>
    <w:rsid w:val="00DB6C8F"/>
    <w:rsid w:val="00DB716F"/>
    <w:rsid w:val="00DB73EB"/>
    <w:rsid w:val="00DB7A8D"/>
    <w:rsid w:val="00DC0617"/>
    <w:rsid w:val="00DC06A7"/>
    <w:rsid w:val="00DC1DD0"/>
    <w:rsid w:val="00DC20D9"/>
    <w:rsid w:val="00DC3BD7"/>
    <w:rsid w:val="00DC3CB3"/>
    <w:rsid w:val="00DC44B1"/>
    <w:rsid w:val="00DC68DE"/>
    <w:rsid w:val="00DD0B03"/>
    <w:rsid w:val="00DD0DA0"/>
    <w:rsid w:val="00DD1152"/>
    <w:rsid w:val="00DD2693"/>
    <w:rsid w:val="00DD2C2D"/>
    <w:rsid w:val="00DD38DE"/>
    <w:rsid w:val="00DD3E7A"/>
    <w:rsid w:val="00DD4CB0"/>
    <w:rsid w:val="00DD5C39"/>
    <w:rsid w:val="00DD5D22"/>
    <w:rsid w:val="00DD7045"/>
    <w:rsid w:val="00DD7EE8"/>
    <w:rsid w:val="00DE0F35"/>
    <w:rsid w:val="00DE28D8"/>
    <w:rsid w:val="00DE3A2D"/>
    <w:rsid w:val="00DE3C23"/>
    <w:rsid w:val="00DE447D"/>
    <w:rsid w:val="00DE6C91"/>
    <w:rsid w:val="00DF06E2"/>
    <w:rsid w:val="00DF2280"/>
    <w:rsid w:val="00DF353A"/>
    <w:rsid w:val="00DF35A7"/>
    <w:rsid w:val="00DF3DF3"/>
    <w:rsid w:val="00DF3E07"/>
    <w:rsid w:val="00DF4A97"/>
    <w:rsid w:val="00DF4B64"/>
    <w:rsid w:val="00DF4E87"/>
    <w:rsid w:val="00DF5A70"/>
    <w:rsid w:val="00DF68EF"/>
    <w:rsid w:val="00E016B5"/>
    <w:rsid w:val="00E04D9F"/>
    <w:rsid w:val="00E058AA"/>
    <w:rsid w:val="00E05984"/>
    <w:rsid w:val="00E05D11"/>
    <w:rsid w:val="00E06FA0"/>
    <w:rsid w:val="00E07189"/>
    <w:rsid w:val="00E10E67"/>
    <w:rsid w:val="00E11057"/>
    <w:rsid w:val="00E1156F"/>
    <w:rsid w:val="00E122FF"/>
    <w:rsid w:val="00E1236D"/>
    <w:rsid w:val="00E1326D"/>
    <w:rsid w:val="00E15DC9"/>
    <w:rsid w:val="00E161FA"/>
    <w:rsid w:val="00E16228"/>
    <w:rsid w:val="00E171A5"/>
    <w:rsid w:val="00E17EEF"/>
    <w:rsid w:val="00E17F8D"/>
    <w:rsid w:val="00E17F9E"/>
    <w:rsid w:val="00E211F3"/>
    <w:rsid w:val="00E21422"/>
    <w:rsid w:val="00E22675"/>
    <w:rsid w:val="00E22DAC"/>
    <w:rsid w:val="00E23D9A"/>
    <w:rsid w:val="00E24125"/>
    <w:rsid w:val="00E265A8"/>
    <w:rsid w:val="00E26CD6"/>
    <w:rsid w:val="00E26D40"/>
    <w:rsid w:val="00E2752B"/>
    <w:rsid w:val="00E27565"/>
    <w:rsid w:val="00E27D83"/>
    <w:rsid w:val="00E27F2C"/>
    <w:rsid w:val="00E30484"/>
    <w:rsid w:val="00E33563"/>
    <w:rsid w:val="00E36C42"/>
    <w:rsid w:val="00E36DA8"/>
    <w:rsid w:val="00E37924"/>
    <w:rsid w:val="00E403E7"/>
    <w:rsid w:val="00E43DF2"/>
    <w:rsid w:val="00E44B90"/>
    <w:rsid w:val="00E465BE"/>
    <w:rsid w:val="00E47722"/>
    <w:rsid w:val="00E47C1D"/>
    <w:rsid w:val="00E5125F"/>
    <w:rsid w:val="00E51A70"/>
    <w:rsid w:val="00E52544"/>
    <w:rsid w:val="00E52D7B"/>
    <w:rsid w:val="00E52DAD"/>
    <w:rsid w:val="00E52ED8"/>
    <w:rsid w:val="00E53B45"/>
    <w:rsid w:val="00E553F5"/>
    <w:rsid w:val="00E560AD"/>
    <w:rsid w:val="00E5774D"/>
    <w:rsid w:val="00E57942"/>
    <w:rsid w:val="00E601A1"/>
    <w:rsid w:val="00E60528"/>
    <w:rsid w:val="00E62678"/>
    <w:rsid w:val="00E62E76"/>
    <w:rsid w:val="00E64124"/>
    <w:rsid w:val="00E64468"/>
    <w:rsid w:val="00E6455B"/>
    <w:rsid w:val="00E66424"/>
    <w:rsid w:val="00E6709F"/>
    <w:rsid w:val="00E67C0F"/>
    <w:rsid w:val="00E7052A"/>
    <w:rsid w:val="00E70CA3"/>
    <w:rsid w:val="00E71ACF"/>
    <w:rsid w:val="00E756C7"/>
    <w:rsid w:val="00E76D89"/>
    <w:rsid w:val="00E76DCB"/>
    <w:rsid w:val="00E80239"/>
    <w:rsid w:val="00E80280"/>
    <w:rsid w:val="00E80C40"/>
    <w:rsid w:val="00E81376"/>
    <w:rsid w:val="00E81C9C"/>
    <w:rsid w:val="00E81F0D"/>
    <w:rsid w:val="00E830CC"/>
    <w:rsid w:val="00E831F4"/>
    <w:rsid w:val="00E841FA"/>
    <w:rsid w:val="00E846C0"/>
    <w:rsid w:val="00E84C4A"/>
    <w:rsid w:val="00E854A3"/>
    <w:rsid w:val="00E85C8C"/>
    <w:rsid w:val="00E8628E"/>
    <w:rsid w:val="00E86C5A"/>
    <w:rsid w:val="00E86CE2"/>
    <w:rsid w:val="00E86E48"/>
    <w:rsid w:val="00E86F60"/>
    <w:rsid w:val="00E872FF"/>
    <w:rsid w:val="00E875B9"/>
    <w:rsid w:val="00E910DD"/>
    <w:rsid w:val="00E912E1"/>
    <w:rsid w:val="00E929DD"/>
    <w:rsid w:val="00E93721"/>
    <w:rsid w:val="00E9478F"/>
    <w:rsid w:val="00E94EB3"/>
    <w:rsid w:val="00E9512D"/>
    <w:rsid w:val="00E97C44"/>
    <w:rsid w:val="00EA1B9B"/>
    <w:rsid w:val="00EA2AC1"/>
    <w:rsid w:val="00EA3377"/>
    <w:rsid w:val="00EA53BF"/>
    <w:rsid w:val="00EA6744"/>
    <w:rsid w:val="00EA6A49"/>
    <w:rsid w:val="00EA6E14"/>
    <w:rsid w:val="00EA78E2"/>
    <w:rsid w:val="00EA7EB0"/>
    <w:rsid w:val="00EB1B71"/>
    <w:rsid w:val="00EB4F74"/>
    <w:rsid w:val="00EB5274"/>
    <w:rsid w:val="00EB53C8"/>
    <w:rsid w:val="00EB55C8"/>
    <w:rsid w:val="00EB75D1"/>
    <w:rsid w:val="00EB7ADB"/>
    <w:rsid w:val="00EC025C"/>
    <w:rsid w:val="00EC094B"/>
    <w:rsid w:val="00EC527F"/>
    <w:rsid w:val="00EC55BE"/>
    <w:rsid w:val="00EC58FB"/>
    <w:rsid w:val="00EC5FD9"/>
    <w:rsid w:val="00EC6BAC"/>
    <w:rsid w:val="00EC6BC0"/>
    <w:rsid w:val="00EC7D9A"/>
    <w:rsid w:val="00ED04D3"/>
    <w:rsid w:val="00ED14C0"/>
    <w:rsid w:val="00ED168B"/>
    <w:rsid w:val="00ED2C7E"/>
    <w:rsid w:val="00ED3FF4"/>
    <w:rsid w:val="00ED44AC"/>
    <w:rsid w:val="00ED51B9"/>
    <w:rsid w:val="00ED5CC2"/>
    <w:rsid w:val="00ED641C"/>
    <w:rsid w:val="00ED66E9"/>
    <w:rsid w:val="00ED6E4C"/>
    <w:rsid w:val="00EE03A5"/>
    <w:rsid w:val="00EE0526"/>
    <w:rsid w:val="00EE1430"/>
    <w:rsid w:val="00EE206D"/>
    <w:rsid w:val="00EE3886"/>
    <w:rsid w:val="00EE4A34"/>
    <w:rsid w:val="00EE572E"/>
    <w:rsid w:val="00EF007E"/>
    <w:rsid w:val="00EF051B"/>
    <w:rsid w:val="00EF1C91"/>
    <w:rsid w:val="00EF28E9"/>
    <w:rsid w:val="00EF2D63"/>
    <w:rsid w:val="00EF3A70"/>
    <w:rsid w:val="00EF4132"/>
    <w:rsid w:val="00EF4747"/>
    <w:rsid w:val="00EF523D"/>
    <w:rsid w:val="00EF56DB"/>
    <w:rsid w:val="00EF60F2"/>
    <w:rsid w:val="00EF62B4"/>
    <w:rsid w:val="00EF6446"/>
    <w:rsid w:val="00F008D5"/>
    <w:rsid w:val="00F01258"/>
    <w:rsid w:val="00F0134B"/>
    <w:rsid w:val="00F0291F"/>
    <w:rsid w:val="00F04FC7"/>
    <w:rsid w:val="00F0581A"/>
    <w:rsid w:val="00F05E8D"/>
    <w:rsid w:val="00F062C0"/>
    <w:rsid w:val="00F06BF7"/>
    <w:rsid w:val="00F07781"/>
    <w:rsid w:val="00F07949"/>
    <w:rsid w:val="00F07EFF"/>
    <w:rsid w:val="00F10410"/>
    <w:rsid w:val="00F105A8"/>
    <w:rsid w:val="00F137E2"/>
    <w:rsid w:val="00F14BEC"/>
    <w:rsid w:val="00F14C8E"/>
    <w:rsid w:val="00F15A91"/>
    <w:rsid w:val="00F15E5A"/>
    <w:rsid w:val="00F15F35"/>
    <w:rsid w:val="00F16053"/>
    <w:rsid w:val="00F1638D"/>
    <w:rsid w:val="00F17697"/>
    <w:rsid w:val="00F20ADE"/>
    <w:rsid w:val="00F22196"/>
    <w:rsid w:val="00F226E1"/>
    <w:rsid w:val="00F22AB5"/>
    <w:rsid w:val="00F22B46"/>
    <w:rsid w:val="00F236A7"/>
    <w:rsid w:val="00F23E9B"/>
    <w:rsid w:val="00F24BD5"/>
    <w:rsid w:val="00F2524F"/>
    <w:rsid w:val="00F30773"/>
    <w:rsid w:val="00F307D0"/>
    <w:rsid w:val="00F307D8"/>
    <w:rsid w:val="00F309CC"/>
    <w:rsid w:val="00F30A0F"/>
    <w:rsid w:val="00F33271"/>
    <w:rsid w:val="00F33809"/>
    <w:rsid w:val="00F34C95"/>
    <w:rsid w:val="00F3678D"/>
    <w:rsid w:val="00F37A11"/>
    <w:rsid w:val="00F37B32"/>
    <w:rsid w:val="00F37D4C"/>
    <w:rsid w:val="00F40F0A"/>
    <w:rsid w:val="00F4121A"/>
    <w:rsid w:val="00F416FF"/>
    <w:rsid w:val="00F44749"/>
    <w:rsid w:val="00F468C9"/>
    <w:rsid w:val="00F47A3C"/>
    <w:rsid w:val="00F51960"/>
    <w:rsid w:val="00F5280F"/>
    <w:rsid w:val="00F53609"/>
    <w:rsid w:val="00F5397A"/>
    <w:rsid w:val="00F54440"/>
    <w:rsid w:val="00F56D36"/>
    <w:rsid w:val="00F57245"/>
    <w:rsid w:val="00F5767C"/>
    <w:rsid w:val="00F57E10"/>
    <w:rsid w:val="00F616EF"/>
    <w:rsid w:val="00F62C54"/>
    <w:rsid w:val="00F6406F"/>
    <w:rsid w:val="00F670FD"/>
    <w:rsid w:val="00F701D4"/>
    <w:rsid w:val="00F70FCF"/>
    <w:rsid w:val="00F7143C"/>
    <w:rsid w:val="00F73277"/>
    <w:rsid w:val="00F73556"/>
    <w:rsid w:val="00F73E09"/>
    <w:rsid w:val="00F74423"/>
    <w:rsid w:val="00F74675"/>
    <w:rsid w:val="00F75D7F"/>
    <w:rsid w:val="00F75F27"/>
    <w:rsid w:val="00F7729A"/>
    <w:rsid w:val="00F802AD"/>
    <w:rsid w:val="00F80DB8"/>
    <w:rsid w:val="00F819B0"/>
    <w:rsid w:val="00F833A2"/>
    <w:rsid w:val="00F83489"/>
    <w:rsid w:val="00F83883"/>
    <w:rsid w:val="00F8411D"/>
    <w:rsid w:val="00F8422D"/>
    <w:rsid w:val="00F84415"/>
    <w:rsid w:val="00F857EA"/>
    <w:rsid w:val="00F879BA"/>
    <w:rsid w:val="00F906D5"/>
    <w:rsid w:val="00F91336"/>
    <w:rsid w:val="00F923DE"/>
    <w:rsid w:val="00F9429E"/>
    <w:rsid w:val="00F95A4E"/>
    <w:rsid w:val="00F95DE4"/>
    <w:rsid w:val="00F97FB2"/>
    <w:rsid w:val="00FA08AA"/>
    <w:rsid w:val="00FA1CCE"/>
    <w:rsid w:val="00FA22C2"/>
    <w:rsid w:val="00FA2796"/>
    <w:rsid w:val="00FA291A"/>
    <w:rsid w:val="00FA379E"/>
    <w:rsid w:val="00FA5CF7"/>
    <w:rsid w:val="00FA7A98"/>
    <w:rsid w:val="00FA7ACF"/>
    <w:rsid w:val="00FB02D8"/>
    <w:rsid w:val="00FB02F3"/>
    <w:rsid w:val="00FB07DD"/>
    <w:rsid w:val="00FB1636"/>
    <w:rsid w:val="00FB2058"/>
    <w:rsid w:val="00FB3955"/>
    <w:rsid w:val="00FB3CAC"/>
    <w:rsid w:val="00FB40DE"/>
    <w:rsid w:val="00FB5865"/>
    <w:rsid w:val="00FB5E43"/>
    <w:rsid w:val="00FB685C"/>
    <w:rsid w:val="00FB6B1A"/>
    <w:rsid w:val="00FB6F60"/>
    <w:rsid w:val="00FB7C48"/>
    <w:rsid w:val="00FC0072"/>
    <w:rsid w:val="00FC3069"/>
    <w:rsid w:val="00FC463B"/>
    <w:rsid w:val="00FC4753"/>
    <w:rsid w:val="00FC4AEB"/>
    <w:rsid w:val="00FC6DF7"/>
    <w:rsid w:val="00FC7023"/>
    <w:rsid w:val="00FC7267"/>
    <w:rsid w:val="00FC7580"/>
    <w:rsid w:val="00FD0264"/>
    <w:rsid w:val="00FD047F"/>
    <w:rsid w:val="00FD0FD6"/>
    <w:rsid w:val="00FD46C1"/>
    <w:rsid w:val="00FD4DC3"/>
    <w:rsid w:val="00FD53E2"/>
    <w:rsid w:val="00FD5ED8"/>
    <w:rsid w:val="00FD7D7D"/>
    <w:rsid w:val="00FE01BE"/>
    <w:rsid w:val="00FE05DB"/>
    <w:rsid w:val="00FE2045"/>
    <w:rsid w:val="00FE2739"/>
    <w:rsid w:val="00FE35AC"/>
    <w:rsid w:val="00FE3927"/>
    <w:rsid w:val="00FE4C13"/>
    <w:rsid w:val="00FE5A7F"/>
    <w:rsid w:val="00FE5B01"/>
    <w:rsid w:val="00FE5ED9"/>
    <w:rsid w:val="00FE68A1"/>
    <w:rsid w:val="00FE6C43"/>
    <w:rsid w:val="00FE795A"/>
    <w:rsid w:val="00FF1315"/>
    <w:rsid w:val="00FF1621"/>
    <w:rsid w:val="00FF1F37"/>
    <w:rsid w:val="00FF2235"/>
    <w:rsid w:val="00FF29B8"/>
    <w:rsid w:val="00FF6019"/>
    <w:rsid w:val="00FF6479"/>
    <w:rsid w:val="00FF653A"/>
    <w:rsid w:val="00FF7147"/>
    <w:rsid w:val="00FF7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81340D"/>
  <w15:chartTrackingRefBased/>
  <w15:docId w15:val="{074A592D-FFB4-A944-940D-D6654008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26A3"/>
    <w:pPr>
      <w:widowControl w:val="0"/>
      <w:autoSpaceDE w:val="0"/>
      <w:autoSpaceDN w:val="0"/>
      <w:adjustRightInd w:val="0"/>
    </w:pPr>
    <w:rPr>
      <w:rFonts w:ascii="Univers" w:hAnsi="Univers"/>
      <w:sz w:val="24"/>
      <w:szCs w:val="24"/>
    </w:rPr>
  </w:style>
  <w:style w:type="paragraph" w:styleId="Heading1">
    <w:name w:val="heading 1"/>
    <w:basedOn w:val="Normal"/>
    <w:next w:val="Normal"/>
    <w:link w:val="Heading1Char"/>
    <w:qFormat/>
    <w:rsid w:val="003B2E80"/>
    <w:pPr>
      <w:tabs>
        <w:tab w:val="center" w:pos="4680"/>
      </w:tabs>
      <w:suppressAutoHyphens/>
      <w:spacing w:line="240" w:lineRule="atLeast"/>
      <w:jc w:val="center"/>
      <w:outlineLvl w:val="0"/>
    </w:pPr>
    <w:rPr>
      <w:rFonts w:ascii="Arial" w:hAnsi="Arial" w:cs="Arial"/>
      <w:b/>
      <w:bCs/>
      <w:iCs/>
      <w:spacing w:val="-4"/>
      <w:sz w:val="32"/>
      <w:szCs w:val="32"/>
    </w:rPr>
  </w:style>
  <w:style w:type="paragraph" w:styleId="Heading2">
    <w:name w:val="heading 2"/>
    <w:basedOn w:val="Heading4"/>
    <w:next w:val="Normal"/>
    <w:link w:val="Heading2Char"/>
    <w:qFormat/>
    <w:rsid w:val="003B2E80"/>
    <w:pPr>
      <w:outlineLvl w:val="1"/>
    </w:pPr>
    <w:rPr>
      <w:rFonts w:ascii="Arial" w:hAnsi="Arial" w:cs="Arial"/>
    </w:rPr>
  </w:style>
  <w:style w:type="paragraph" w:styleId="Heading3">
    <w:name w:val="heading 3"/>
    <w:basedOn w:val="Normal"/>
    <w:next w:val="Normal"/>
    <w:link w:val="Heading3Char"/>
    <w:qFormat/>
    <w:pPr>
      <w:keepNext/>
      <w:tabs>
        <w:tab w:val="center" w:pos="4680"/>
      </w:tabs>
      <w:suppressAutoHyphens/>
      <w:spacing w:line="240" w:lineRule="atLeast"/>
      <w:jc w:val="center"/>
      <w:outlineLvl w:val="2"/>
    </w:pPr>
    <w:rPr>
      <w:b/>
      <w:bCs/>
      <w:i/>
      <w:iCs/>
      <w:spacing w:val="-4"/>
      <w:sz w:val="32"/>
      <w:szCs w:val="32"/>
    </w:rPr>
  </w:style>
  <w:style w:type="paragraph" w:styleId="Heading4">
    <w:name w:val="heading 4"/>
    <w:basedOn w:val="Normal"/>
    <w:next w:val="Normal"/>
    <w:link w:val="Heading4Char"/>
    <w:qFormat/>
    <w:pPr>
      <w:keepNext/>
      <w:tabs>
        <w:tab w:val="left" w:pos="-720"/>
      </w:tabs>
      <w:suppressAutoHyphens/>
      <w:spacing w:line="240" w:lineRule="atLeast"/>
      <w:jc w:val="both"/>
      <w:outlineLvl w:val="3"/>
    </w:pPr>
    <w:rPr>
      <w:b/>
      <w:bCs/>
      <w:spacing w:val="-3"/>
      <w:u w:val="single"/>
    </w:rPr>
  </w:style>
  <w:style w:type="paragraph" w:styleId="Heading5">
    <w:name w:val="heading 5"/>
    <w:basedOn w:val="Normal"/>
    <w:next w:val="Normal"/>
    <w:link w:val="Heading5Char"/>
    <w:qFormat/>
    <w:pPr>
      <w:keepNext/>
      <w:tabs>
        <w:tab w:val="center" w:pos="464"/>
      </w:tabs>
      <w:suppressAutoHyphens/>
      <w:spacing w:before="90" w:after="54" w:line="240" w:lineRule="atLeast"/>
      <w:jc w:val="center"/>
      <w:outlineLvl w:val="4"/>
    </w:pPr>
    <w:rPr>
      <w:b/>
      <w:bCs/>
      <w:spacing w:val="-2"/>
      <w:szCs w:val="20"/>
    </w:rPr>
  </w:style>
  <w:style w:type="paragraph" w:styleId="Heading6">
    <w:name w:val="heading 6"/>
    <w:basedOn w:val="Normal"/>
    <w:next w:val="Normal"/>
    <w:link w:val="Heading6Char"/>
    <w:qFormat/>
    <w:pPr>
      <w:keepNext/>
      <w:tabs>
        <w:tab w:val="center" w:pos="517"/>
      </w:tabs>
      <w:suppressAutoHyphens/>
      <w:spacing w:before="90" w:line="240" w:lineRule="atLeast"/>
      <w:jc w:val="center"/>
      <w:outlineLvl w:val="5"/>
    </w:pPr>
    <w:rPr>
      <w:b/>
      <w:bCs/>
      <w:color w:val="FFFFFF"/>
      <w:spacing w:val="-3"/>
    </w:rPr>
  </w:style>
  <w:style w:type="paragraph" w:styleId="Heading7">
    <w:name w:val="heading 7"/>
    <w:basedOn w:val="Normal"/>
    <w:next w:val="Normal"/>
    <w:link w:val="Heading7Char"/>
    <w:qFormat/>
    <w:pPr>
      <w:keepNext/>
      <w:tabs>
        <w:tab w:val="left" w:pos="-720"/>
      </w:tabs>
      <w:suppressAutoHyphens/>
      <w:spacing w:line="240" w:lineRule="atLeast"/>
      <w:jc w:val="both"/>
      <w:outlineLvl w:val="6"/>
    </w:pPr>
    <w:rPr>
      <w:b/>
      <w:bCs/>
      <w:spacing w:val="-3"/>
      <w:u w:val="single"/>
    </w:rPr>
  </w:style>
  <w:style w:type="paragraph" w:styleId="Heading8">
    <w:name w:val="heading 8"/>
    <w:basedOn w:val="Normal"/>
    <w:next w:val="Normal"/>
    <w:link w:val="Heading8Char"/>
    <w:qFormat/>
    <w:pPr>
      <w:keepNext/>
      <w:tabs>
        <w:tab w:val="left" w:pos="-720"/>
      </w:tabs>
      <w:suppressAutoHyphens/>
      <w:spacing w:line="240" w:lineRule="atLeast"/>
      <w:jc w:val="both"/>
      <w:outlineLvl w:val="7"/>
    </w:pPr>
    <w:rPr>
      <w:b/>
      <w:bCs/>
      <w:spacing w:val="-3"/>
    </w:rPr>
  </w:style>
  <w:style w:type="paragraph" w:styleId="Heading9">
    <w:name w:val="heading 9"/>
    <w:basedOn w:val="Normal"/>
    <w:next w:val="Normal"/>
    <w:qFormat/>
    <w:pPr>
      <w:keepNext/>
      <w:tabs>
        <w:tab w:val="center" w:pos="4680"/>
        <w:tab w:val="left" w:pos="7200"/>
        <w:tab w:val="left" w:pos="7920"/>
      </w:tabs>
      <w:suppressAutoHyphens/>
      <w:spacing w:line="240" w:lineRule="atLeast"/>
      <w:jc w:val="center"/>
      <w:outlineLvl w:val="8"/>
    </w:pPr>
    <w:rPr>
      <w:b/>
      <w:bCs/>
      <w:spacing w:val="-3"/>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B2E80"/>
    <w:rPr>
      <w:rFonts w:ascii="Arial" w:hAnsi="Arial" w:cs="Arial"/>
      <w:b/>
      <w:bCs/>
      <w:spacing w:val="-3"/>
      <w:sz w:val="24"/>
      <w:szCs w:val="24"/>
      <w:u w:val="single"/>
    </w:rPr>
  </w:style>
  <w:style w:type="character" w:customStyle="1" w:styleId="Heading3Char">
    <w:name w:val="Heading 3 Char"/>
    <w:link w:val="Heading3"/>
    <w:rsid w:val="00A95379"/>
    <w:rPr>
      <w:rFonts w:ascii="Univers" w:hAnsi="Univers"/>
      <w:b/>
      <w:bCs/>
      <w:i/>
      <w:iCs/>
      <w:spacing w:val="-4"/>
      <w:sz w:val="32"/>
      <w:szCs w:val="32"/>
    </w:rPr>
  </w:style>
  <w:style w:type="character" w:customStyle="1" w:styleId="Heading4Char">
    <w:name w:val="Heading 4 Char"/>
    <w:link w:val="Heading4"/>
    <w:rsid w:val="00A95379"/>
    <w:rPr>
      <w:rFonts w:ascii="Univers" w:hAnsi="Univers"/>
      <w:b/>
      <w:bCs/>
      <w:spacing w:val="-3"/>
      <w:sz w:val="24"/>
      <w:szCs w:val="24"/>
      <w:u w:val="single"/>
    </w:rPr>
  </w:style>
  <w:style w:type="character" w:customStyle="1" w:styleId="Heading5Char">
    <w:name w:val="Heading 5 Char"/>
    <w:link w:val="Heading5"/>
    <w:rsid w:val="00152796"/>
    <w:rPr>
      <w:rFonts w:ascii="Univers" w:hAnsi="Univers"/>
      <w:b/>
      <w:bCs/>
      <w:spacing w:val="-2"/>
      <w:sz w:val="24"/>
    </w:rPr>
  </w:style>
  <w:style w:type="character" w:customStyle="1" w:styleId="Heading6Char">
    <w:name w:val="Heading 6 Char"/>
    <w:link w:val="Heading6"/>
    <w:rsid w:val="00A95379"/>
    <w:rPr>
      <w:rFonts w:ascii="Univers" w:hAnsi="Univers"/>
      <w:b/>
      <w:bCs/>
      <w:color w:val="FFFFFF"/>
      <w:spacing w:val="-3"/>
      <w:sz w:val="24"/>
      <w:szCs w:val="24"/>
    </w:rPr>
  </w:style>
  <w:style w:type="character" w:customStyle="1" w:styleId="Heading7Char">
    <w:name w:val="Heading 7 Char"/>
    <w:link w:val="Heading7"/>
    <w:rsid w:val="00A95379"/>
    <w:rPr>
      <w:rFonts w:ascii="Univers" w:hAnsi="Univers"/>
      <w:b/>
      <w:bCs/>
      <w:spacing w:val="-3"/>
      <w:sz w:val="24"/>
      <w:szCs w:val="24"/>
      <w:u w:val="single"/>
    </w:rPr>
  </w:style>
  <w:style w:type="character" w:customStyle="1" w:styleId="Heading8Char">
    <w:name w:val="Heading 8 Char"/>
    <w:link w:val="Heading8"/>
    <w:rsid w:val="00A95379"/>
    <w:rPr>
      <w:rFonts w:ascii="Univers" w:hAnsi="Univers"/>
      <w:b/>
      <w:bCs/>
      <w:spacing w:val="-3"/>
      <w:sz w:val="24"/>
      <w:szCs w:val="24"/>
    </w:rPr>
  </w:style>
  <w:style w:type="paragraph" w:styleId="EndnoteText">
    <w:name w:val="endnote text"/>
    <w:basedOn w:val="Normal"/>
    <w:link w:val="EndnoteTextChar"/>
    <w:rPr>
      <w:sz w:val="20"/>
    </w:rPr>
  </w:style>
  <w:style w:type="character" w:customStyle="1" w:styleId="EndnoteTextChar">
    <w:name w:val="Endnote Text Char"/>
    <w:link w:val="EndnoteText"/>
    <w:rsid w:val="00A95379"/>
    <w:rPr>
      <w:rFonts w:ascii="Univers" w:hAnsi="Univers"/>
      <w:szCs w:val="24"/>
    </w:rPr>
  </w:style>
  <w:style w:type="character" w:styleId="EndnoteReference">
    <w:name w:val="endnote reference"/>
    <w:semiHidden/>
    <w:rPr>
      <w:vertAlign w:val="superscript"/>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Document8">
    <w:name w:val="Document 8"/>
    <w:basedOn w:val="DefaultParagraphFont"/>
  </w:style>
  <w:style w:type="character" w:customStyle="1" w:styleId="Document4">
    <w:name w:val="Document 4"/>
    <w:rPr>
      <w:b/>
      <w:bCs/>
      <w:i/>
      <w:iCs/>
      <w:sz w:val="24"/>
      <w:szCs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Univers" w:hAnsi="Univers"/>
      <w:sz w:val="24"/>
      <w:szCs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Univers" w:hAnsi="Univers"/>
      <w:sz w:val="24"/>
      <w:szCs w:val="24"/>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sz w:val="24"/>
      <w:szCs w:val="24"/>
    </w:rPr>
  </w:style>
  <w:style w:type="character" w:customStyle="1" w:styleId="DocInit">
    <w:name w:val="Doc Init"/>
    <w:basedOn w:val="DefaultParagraphFont"/>
  </w:style>
  <w:style w:type="character" w:customStyle="1" w:styleId="TechInit">
    <w:name w:val="Tech Init"/>
    <w:rPr>
      <w:rFonts w:ascii="Univers" w:hAnsi="Univers"/>
      <w:sz w:val="24"/>
      <w:szCs w:val="24"/>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Univers" w:hAnsi="Univers"/>
      <w:sz w:val="24"/>
      <w:szCs w:val="24"/>
      <w:lang w:val="en-US"/>
    </w:rPr>
  </w:style>
  <w:style w:type="character" w:customStyle="1" w:styleId="Technical3">
    <w:name w:val="Technical 3"/>
    <w:rPr>
      <w:rFonts w:ascii="Univers" w:hAnsi="Univers"/>
      <w:sz w:val="24"/>
      <w:szCs w:val="24"/>
      <w:lang w:val="en-US"/>
    </w:rPr>
  </w:style>
  <w:style w:type="character" w:customStyle="1" w:styleId="Technical4">
    <w:name w:val="Technical 4"/>
    <w:basedOn w:val="DefaultParagraphFont"/>
  </w:style>
  <w:style w:type="character" w:customStyle="1" w:styleId="Technical1">
    <w:name w:val="Technical 1"/>
    <w:rPr>
      <w:rFonts w:ascii="Univers" w:hAnsi="Univers"/>
      <w:sz w:val="24"/>
      <w:szCs w:val="24"/>
      <w:lang w:val="en-US"/>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rPr>
      <w:rFonts w:ascii="Univers" w:hAnsi="Univers"/>
      <w:sz w:val="24"/>
      <w:szCs w:val="24"/>
      <w:lang w:val="en-US"/>
    </w:rPr>
  </w:style>
  <w:style w:type="character" w:customStyle="1" w:styleId="1">
    <w:name w:val="1"/>
    <w:rPr>
      <w:rFonts w:ascii="Univers" w:hAnsi="Univers"/>
      <w:sz w:val="24"/>
      <w:szCs w:val="24"/>
      <w:lang w:val="en-US"/>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styleId="TOC1">
    <w:name w:val="toc 1"/>
    <w:basedOn w:val="Normal"/>
    <w:next w:val="Normal"/>
    <w:autoRedefine/>
    <w:uiPriority w:val="39"/>
    <w:pPr>
      <w:spacing w:before="360"/>
    </w:pPr>
    <w:rPr>
      <w:rFonts w:asciiTheme="majorHAnsi" w:hAnsiTheme="majorHAnsi"/>
      <w:b/>
      <w:bCs/>
      <w:caps/>
    </w:rPr>
  </w:style>
  <w:style w:type="paragraph" w:styleId="TOC2">
    <w:name w:val="toc 2"/>
    <w:basedOn w:val="Normal"/>
    <w:next w:val="Normal"/>
    <w:autoRedefine/>
    <w:uiPriority w:val="39"/>
    <w:pPr>
      <w:spacing w:before="240"/>
    </w:pPr>
    <w:rPr>
      <w:rFonts w:asciiTheme="minorHAnsi" w:hAnsiTheme="minorHAnsi"/>
      <w:b/>
      <w:bCs/>
      <w:sz w:val="20"/>
      <w:szCs w:val="20"/>
    </w:rPr>
  </w:style>
  <w:style w:type="paragraph" w:styleId="TOC3">
    <w:name w:val="toc 3"/>
    <w:basedOn w:val="Normal"/>
    <w:next w:val="Normal"/>
    <w:autoRedefine/>
    <w:uiPriority w:val="39"/>
    <w:pPr>
      <w:ind w:left="240"/>
    </w:pPr>
    <w:rPr>
      <w:rFonts w:asciiTheme="minorHAnsi" w:hAnsiTheme="minorHAnsi"/>
      <w:sz w:val="20"/>
      <w:szCs w:val="20"/>
    </w:rPr>
  </w:style>
  <w:style w:type="paragraph" w:styleId="TOC4">
    <w:name w:val="toc 4"/>
    <w:basedOn w:val="Normal"/>
    <w:next w:val="Normal"/>
    <w:autoRedefine/>
    <w:semiHidden/>
    <w:pPr>
      <w:ind w:left="480"/>
    </w:pPr>
    <w:rPr>
      <w:rFonts w:asciiTheme="minorHAnsi" w:hAnsiTheme="minorHAnsi"/>
      <w:sz w:val="20"/>
      <w:szCs w:val="20"/>
    </w:rPr>
  </w:style>
  <w:style w:type="paragraph" w:styleId="TOC5">
    <w:name w:val="toc 5"/>
    <w:basedOn w:val="Normal"/>
    <w:next w:val="Normal"/>
    <w:autoRedefine/>
    <w:semiHidden/>
    <w:pPr>
      <w:ind w:left="720"/>
    </w:pPr>
    <w:rPr>
      <w:rFonts w:asciiTheme="minorHAnsi" w:hAnsiTheme="minorHAnsi"/>
      <w:sz w:val="20"/>
      <w:szCs w:val="20"/>
    </w:rPr>
  </w:style>
  <w:style w:type="paragraph" w:styleId="TOC6">
    <w:name w:val="toc 6"/>
    <w:basedOn w:val="Normal"/>
    <w:next w:val="Normal"/>
    <w:autoRedefine/>
    <w:semiHidden/>
    <w:pPr>
      <w:ind w:left="960"/>
    </w:pPr>
    <w:rPr>
      <w:rFonts w:asciiTheme="minorHAnsi" w:hAnsiTheme="minorHAnsi"/>
      <w:sz w:val="20"/>
      <w:szCs w:val="20"/>
    </w:rPr>
  </w:style>
  <w:style w:type="paragraph" w:styleId="TOC7">
    <w:name w:val="toc 7"/>
    <w:basedOn w:val="Normal"/>
    <w:next w:val="Normal"/>
    <w:autoRedefine/>
    <w:semiHidden/>
    <w:pPr>
      <w:ind w:left="1200"/>
    </w:pPr>
    <w:rPr>
      <w:rFonts w:asciiTheme="minorHAnsi" w:hAnsiTheme="minorHAnsi"/>
      <w:sz w:val="20"/>
      <w:szCs w:val="20"/>
    </w:rPr>
  </w:style>
  <w:style w:type="paragraph" w:styleId="TOC8">
    <w:name w:val="toc 8"/>
    <w:basedOn w:val="Normal"/>
    <w:next w:val="Normal"/>
    <w:autoRedefine/>
    <w:semiHidden/>
    <w:pPr>
      <w:ind w:left="1440"/>
    </w:pPr>
    <w:rPr>
      <w:rFonts w:asciiTheme="minorHAnsi" w:hAnsiTheme="minorHAnsi"/>
      <w:sz w:val="20"/>
      <w:szCs w:val="20"/>
    </w:rPr>
  </w:style>
  <w:style w:type="paragraph" w:styleId="TOC9">
    <w:name w:val="toc 9"/>
    <w:basedOn w:val="Normal"/>
    <w:next w:val="Normal"/>
    <w:autoRedefine/>
    <w:semiHidden/>
    <w:pPr>
      <w:ind w:left="1680"/>
    </w:pPr>
    <w:rPr>
      <w:rFonts w:asciiTheme="minorHAnsi" w:hAnsiTheme="minorHAnsi"/>
      <w:sz w:val="20"/>
      <w:szCs w:val="20"/>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0"/>
    </w:rPr>
  </w:style>
  <w:style w:type="character" w:customStyle="1" w:styleId="EquationCaption">
    <w:name w:val="_Equation Caption"/>
  </w:style>
  <w:style w:type="paragraph" w:styleId="Header">
    <w:name w:val="header"/>
    <w:basedOn w:val="Normal"/>
    <w:link w:val="HeaderChar"/>
    <w:pPr>
      <w:tabs>
        <w:tab w:val="center" w:pos="4320"/>
        <w:tab w:val="right" w:pos="8640"/>
      </w:tabs>
    </w:pPr>
  </w:style>
  <w:style w:type="character" w:customStyle="1" w:styleId="HeaderChar">
    <w:name w:val="Header Char"/>
    <w:link w:val="Header"/>
    <w:rsid w:val="00152796"/>
    <w:rPr>
      <w:rFonts w:ascii="Univers" w:hAnsi="Univers"/>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CF311B"/>
    <w:rPr>
      <w:rFonts w:ascii="Univers" w:hAnsi="Univers"/>
      <w:sz w:val="24"/>
      <w:szCs w:val="24"/>
    </w:rPr>
  </w:style>
  <w:style w:type="character" w:styleId="PageNumber">
    <w:name w:val="page number"/>
    <w:basedOn w:val="DefaultParagraphFont"/>
  </w:style>
  <w:style w:type="paragraph" w:styleId="BodyText">
    <w:name w:val="Body Text"/>
    <w:basedOn w:val="Normal"/>
    <w:link w:val="BodyTextChar"/>
    <w:pPr>
      <w:tabs>
        <w:tab w:val="left" w:pos="-720"/>
      </w:tabs>
      <w:suppressAutoHyphens/>
      <w:spacing w:line="240" w:lineRule="atLeast"/>
      <w:jc w:val="both"/>
    </w:pPr>
    <w:rPr>
      <w:spacing w:val="-3"/>
    </w:rPr>
  </w:style>
  <w:style w:type="character" w:customStyle="1" w:styleId="BodyTextChar">
    <w:name w:val="Body Text Char"/>
    <w:link w:val="BodyText"/>
    <w:rsid w:val="00A95379"/>
    <w:rPr>
      <w:rFonts w:ascii="Univers" w:hAnsi="Univers"/>
      <w:spacing w:val="-3"/>
      <w:sz w:val="24"/>
      <w:szCs w:val="24"/>
    </w:rPr>
  </w:style>
  <w:style w:type="paragraph" w:styleId="BodyText2">
    <w:name w:val="Body Text 2"/>
    <w:basedOn w:val="Normal"/>
    <w:link w:val="BodyText2Char"/>
    <w:pPr>
      <w:tabs>
        <w:tab w:val="left" w:pos="-720"/>
      </w:tabs>
      <w:suppressAutoHyphens/>
      <w:spacing w:line="240" w:lineRule="atLeast"/>
      <w:jc w:val="both"/>
    </w:pPr>
    <w:rPr>
      <w:b/>
      <w:bCs/>
      <w:spacing w:val="-3"/>
    </w:rPr>
  </w:style>
  <w:style w:type="character" w:customStyle="1" w:styleId="BodyText2Char">
    <w:name w:val="Body Text 2 Char"/>
    <w:link w:val="BodyText2"/>
    <w:rsid w:val="00A95379"/>
    <w:rPr>
      <w:rFonts w:ascii="Univers" w:hAnsi="Univers"/>
      <w:b/>
      <w:bCs/>
      <w:spacing w:val="-3"/>
      <w:sz w:val="24"/>
      <w:szCs w:val="24"/>
    </w:rPr>
  </w:style>
  <w:style w:type="character" w:customStyle="1" w:styleId="DefaultParagraphFo">
    <w:name w:val="Default Paragraph Fo"/>
    <w:basedOn w:val="DefaultParagraphFont"/>
  </w:style>
  <w:style w:type="character" w:customStyle="1" w:styleId="EquationCaption1">
    <w:name w:val="_Equation Caption1"/>
  </w:style>
  <w:style w:type="paragraph" w:styleId="BodyText3">
    <w:name w:val="Body Text 3"/>
    <w:basedOn w:val="Normal"/>
    <w:link w:val="BodyText3Char"/>
    <w:pPr>
      <w:tabs>
        <w:tab w:val="left" w:pos="-720"/>
      </w:tabs>
      <w:suppressAutoHyphens/>
      <w:spacing w:line="240" w:lineRule="atLeast"/>
    </w:pPr>
    <w:rPr>
      <w:b/>
      <w:bCs/>
      <w:i/>
      <w:iCs/>
      <w:spacing w:val="-3"/>
      <w:sz w:val="18"/>
    </w:rPr>
  </w:style>
  <w:style w:type="character" w:customStyle="1" w:styleId="BodyText3Char">
    <w:name w:val="Body Text 3 Char"/>
    <w:link w:val="BodyText3"/>
    <w:rsid w:val="00152796"/>
    <w:rPr>
      <w:rFonts w:ascii="Univers" w:hAnsi="Univers"/>
      <w:b/>
      <w:bCs/>
      <w:i/>
      <w:iCs/>
      <w:spacing w:val="-3"/>
      <w:sz w:val="18"/>
      <w:szCs w:val="24"/>
    </w:rPr>
  </w:style>
  <w:style w:type="table" w:styleId="TableGrid">
    <w:name w:val="Table Grid"/>
    <w:basedOn w:val="TableNormal"/>
    <w:rsid w:val="00750303"/>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Professional">
    <w:name w:val="Table Professional"/>
    <w:basedOn w:val="TableNormal"/>
    <w:rsid w:val="00750303"/>
    <w:pPr>
      <w:widowControl w:val="0"/>
      <w:autoSpaceDE w:val="0"/>
      <w:autoSpaceDN w:val="0"/>
      <w:adjustRightInd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odyTextIndent">
    <w:name w:val="Body Text Indent"/>
    <w:basedOn w:val="Normal"/>
    <w:link w:val="BodyTextIndentChar"/>
    <w:rsid w:val="00485985"/>
    <w:pPr>
      <w:spacing w:after="120"/>
      <w:ind w:left="360"/>
    </w:pPr>
  </w:style>
  <w:style w:type="character" w:customStyle="1" w:styleId="BodyTextIndentChar">
    <w:name w:val="Body Text Indent Char"/>
    <w:link w:val="BodyTextIndent"/>
    <w:rsid w:val="00485985"/>
    <w:rPr>
      <w:rFonts w:ascii="Univers" w:hAnsi="Univers"/>
      <w:sz w:val="24"/>
      <w:szCs w:val="24"/>
    </w:rPr>
  </w:style>
  <w:style w:type="character" w:styleId="Hyperlink">
    <w:name w:val="Hyperlink"/>
    <w:uiPriority w:val="99"/>
    <w:rsid w:val="00485985"/>
    <w:rPr>
      <w:color w:val="0000FF"/>
      <w:u w:val="single"/>
    </w:rPr>
  </w:style>
  <w:style w:type="paragraph" w:styleId="NoSpacing">
    <w:name w:val="No Spacing"/>
    <w:uiPriority w:val="1"/>
    <w:qFormat/>
    <w:rsid w:val="00CF2472"/>
    <w:rPr>
      <w:rFonts w:ascii="Calibri" w:eastAsia="Calibri" w:hAnsi="Calibri"/>
      <w:sz w:val="22"/>
      <w:szCs w:val="22"/>
    </w:rPr>
  </w:style>
  <w:style w:type="character" w:styleId="Emphasis">
    <w:name w:val="Emphasis"/>
    <w:qFormat/>
    <w:rsid w:val="00CF2472"/>
    <w:rPr>
      <w:i/>
      <w:iCs/>
    </w:rPr>
  </w:style>
  <w:style w:type="character" w:styleId="SubtleEmphasis">
    <w:name w:val="Subtle Emphasis"/>
    <w:uiPriority w:val="19"/>
    <w:qFormat/>
    <w:rsid w:val="00CF2472"/>
    <w:rPr>
      <w:i/>
      <w:iCs/>
      <w:color w:val="808080"/>
    </w:rPr>
  </w:style>
  <w:style w:type="paragraph" w:styleId="BalloonText">
    <w:name w:val="Balloon Text"/>
    <w:basedOn w:val="Normal"/>
    <w:link w:val="BalloonTextChar"/>
    <w:rsid w:val="00152796"/>
    <w:rPr>
      <w:rFonts w:ascii="Segoe UI" w:hAnsi="Segoe UI" w:cs="Segoe UI"/>
      <w:sz w:val="18"/>
      <w:szCs w:val="18"/>
    </w:rPr>
  </w:style>
  <w:style w:type="character" w:customStyle="1" w:styleId="BalloonTextChar">
    <w:name w:val="Balloon Text Char"/>
    <w:link w:val="BalloonText"/>
    <w:rsid w:val="00152796"/>
    <w:rPr>
      <w:rFonts w:ascii="Segoe UI" w:hAnsi="Segoe UI" w:cs="Segoe UI"/>
      <w:sz w:val="18"/>
      <w:szCs w:val="18"/>
    </w:rPr>
  </w:style>
  <w:style w:type="paragraph" w:styleId="ListParagraph">
    <w:name w:val="List Paragraph"/>
    <w:basedOn w:val="Normal"/>
    <w:uiPriority w:val="34"/>
    <w:qFormat/>
    <w:rsid w:val="00152796"/>
    <w:pPr>
      <w:ind w:left="720"/>
      <w:contextualSpacing/>
    </w:pPr>
  </w:style>
  <w:style w:type="paragraph" w:styleId="TOCHeading">
    <w:name w:val="TOC Heading"/>
    <w:basedOn w:val="Heading1"/>
    <w:next w:val="Normal"/>
    <w:uiPriority w:val="39"/>
    <w:unhideWhenUsed/>
    <w:qFormat/>
    <w:rsid w:val="002616CC"/>
    <w:pPr>
      <w:keepNext/>
      <w:keepLines/>
      <w:widowControl/>
      <w:tabs>
        <w:tab w:val="clear" w:pos="4680"/>
      </w:tabs>
      <w:suppressAutoHyphens w:val="0"/>
      <w:autoSpaceDE/>
      <w:autoSpaceDN/>
      <w:adjustRightInd/>
      <w:spacing w:before="480" w:line="276" w:lineRule="auto"/>
      <w:jc w:val="left"/>
      <w:outlineLvl w:val="9"/>
    </w:pPr>
    <w:rPr>
      <w:rFonts w:asciiTheme="majorHAnsi" w:eastAsiaTheme="majorEastAsia" w:hAnsiTheme="majorHAnsi" w:cstheme="majorBidi"/>
      <w:iCs w:val="0"/>
      <w:color w:val="0F4761" w:themeColor="accent1" w:themeShade="BF"/>
      <w:spacing w:val="0"/>
      <w:sz w:val="28"/>
      <w:szCs w:val="28"/>
    </w:rPr>
  </w:style>
  <w:style w:type="character" w:customStyle="1" w:styleId="Heading1Char">
    <w:name w:val="Heading 1 Char"/>
    <w:basedOn w:val="DefaultParagraphFont"/>
    <w:link w:val="Heading1"/>
    <w:rsid w:val="009152CA"/>
    <w:rPr>
      <w:rFonts w:ascii="Arial" w:hAnsi="Arial" w:cs="Arial"/>
      <w:b/>
      <w:bCs/>
      <w:iCs/>
      <w:spacing w:val="-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565497">
      <w:bodyDiv w:val="1"/>
      <w:marLeft w:val="0"/>
      <w:marRight w:val="0"/>
      <w:marTop w:val="0"/>
      <w:marBottom w:val="0"/>
      <w:divBdr>
        <w:top w:val="none" w:sz="0" w:space="0" w:color="auto"/>
        <w:left w:val="none" w:sz="0" w:space="0" w:color="auto"/>
        <w:bottom w:val="none" w:sz="0" w:space="0" w:color="auto"/>
        <w:right w:val="none" w:sz="0" w:space="0" w:color="auto"/>
      </w:divBdr>
    </w:div>
    <w:div w:id="168563457">
      <w:bodyDiv w:val="1"/>
      <w:marLeft w:val="0"/>
      <w:marRight w:val="0"/>
      <w:marTop w:val="0"/>
      <w:marBottom w:val="0"/>
      <w:divBdr>
        <w:top w:val="none" w:sz="0" w:space="0" w:color="auto"/>
        <w:left w:val="none" w:sz="0" w:space="0" w:color="auto"/>
        <w:bottom w:val="none" w:sz="0" w:space="0" w:color="auto"/>
        <w:right w:val="none" w:sz="0" w:space="0" w:color="auto"/>
      </w:divBdr>
    </w:div>
    <w:div w:id="379861176">
      <w:bodyDiv w:val="1"/>
      <w:marLeft w:val="0"/>
      <w:marRight w:val="0"/>
      <w:marTop w:val="0"/>
      <w:marBottom w:val="0"/>
      <w:divBdr>
        <w:top w:val="none" w:sz="0" w:space="0" w:color="auto"/>
        <w:left w:val="none" w:sz="0" w:space="0" w:color="auto"/>
        <w:bottom w:val="none" w:sz="0" w:space="0" w:color="auto"/>
        <w:right w:val="none" w:sz="0" w:space="0" w:color="auto"/>
      </w:divBdr>
    </w:div>
    <w:div w:id="487870773">
      <w:bodyDiv w:val="1"/>
      <w:marLeft w:val="0"/>
      <w:marRight w:val="0"/>
      <w:marTop w:val="0"/>
      <w:marBottom w:val="0"/>
      <w:divBdr>
        <w:top w:val="none" w:sz="0" w:space="0" w:color="auto"/>
        <w:left w:val="none" w:sz="0" w:space="0" w:color="auto"/>
        <w:bottom w:val="none" w:sz="0" w:space="0" w:color="auto"/>
        <w:right w:val="none" w:sz="0" w:space="0" w:color="auto"/>
      </w:divBdr>
    </w:div>
    <w:div w:id="499348535">
      <w:bodyDiv w:val="1"/>
      <w:marLeft w:val="0"/>
      <w:marRight w:val="0"/>
      <w:marTop w:val="0"/>
      <w:marBottom w:val="0"/>
      <w:divBdr>
        <w:top w:val="none" w:sz="0" w:space="0" w:color="auto"/>
        <w:left w:val="none" w:sz="0" w:space="0" w:color="auto"/>
        <w:bottom w:val="none" w:sz="0" w:space="0" w:color="auto"/>
        <w:right w:val="none" w:sz="0" w:space="0" w:color="auto"/>
      </w:divBdr>
    </w:div>
    <w:div w:id="511527433">
      <w:bodyDiv w:val="1"/>
      <w:marLeft w:val="0"/>
      <w:marRight w:val="0"/>
      <w:marTop w:val="0"/>
      <w:marBottom w:val="0"/>
      <w:divBdr>
        <w:top w:val="none" w:sz="0" w:space="0" w:color="auto"/>
        <w:left w:val="none" w:sz="0" w:space="0" w:color="auto"/>
        <w:bottom w:val="none" w:sz="0" w:space="0" w:color="auto"/>
        <w:right w:val="none" w:sz="0" w:space="0" w:color="auto"/>
      </w:divBdr>
      <w:divsChild>
        <w:div w:id="737364010">
          <w:marLeft w:val="0"/>
          <w:marRight w:val="0"/>
          <w:marTop w:val="0"/>
          <w:marBottom w:val="0"/>
          <w:divBdr>
            <w:top w:val="none" w:sz="0" w:space="0" w:color="auto"/>
            <w:left w:val="none" w:sz="0" w:space="0" w:color="auto"/>
            <w:bottom w:val="none" w:sz="0" w:space="0" w:color="auto"/>
            <w:right w:val="none" w:sz="0" w:space="0" w:color="auto"/>
          </w:divBdr>
          <w:divsChild>
            <w:div w:id="23871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00139">
      <w:bodyDiv w:val="1"/>
      <w:marLeft w:val="0"/>
      <w:marRight w:val="0"/>
      <w:marTop w:val="0"/>
      <w:marBottom w:val="0"/>
      <w:divBdr>
        <w:top w:val="none" w:sz="0" w:space="0" w:color="auto"/>
        <w:left w:val="none" w:sz="0" w:space="0" w:color="auto"/>
        <w:bottom w:val="none" w:sz="0" w:space="0" w:color="auto"/>
        <w:right w:val="none" w:sz="0" w:space="0" w:color="auto"/>
      </w:divBdr>
    </w:div>
    <w:div w:id="557742695">
      <w:bodyDiv w:val="1"/>
      <w:marLeft w:val="0"/>
      <w:marRight w:val="0"/>
      <w:marTop w:val="0"/>
      <w:marBottom w:val="0"/>
      <w:divBdr>
        <w:top w:val="none" w:sz="0" w:space="0" w:color="auto"/>
        <w:left w:val="none" w:sz="0" w:space="0" w:color="auto"/>
        <w:bottom w:val="none" w:sz="0" w:space="0" w:color="auto"/>
        <w:right w:val="none" w:sz="0" w:space="0" w:color="auto"/>
      </w:divBdr>
    </w:div>
    <w:div w:id="640622834">
      <w:bodyDiv w:val="1"/>
      <w:marLeft w:val="0"/>
      <w:marRight w:val="0"/>
      <w:marTop w:val="0"/>
      <w:marBottom w:val="0"/>
      <w:divBdr>
        <w:top w:val="none" w:sz="0" w:space="0" w:color="auto"/>
        <w:left w:val="none" w:sz="0" w:space="0" w:color="auto"/>
        <w:bottom w:val="none" w:sz="0" w:space="0" w:color="auto"/>
        <w:right w:val="none" w:sz="0" w:space="0" w:color="auto"/>
      </w:divBdr>
    </w:div>
    <w:div w:id="831070621">
      <w:bodyDiv w:val="1"/>
      <w:marLeft w:val="0"/>
      <w:marRight w:val="0"/>
      <w:marTop w:val="0"/>
      <w:marBottom w:val="0"/>
      <w:divBdr>
        <w:top w:val="none" w:sz="0" w:space="0" w:color="auto"/>
        <w:left w:val="none" w:sz="0" w:space="0" w:color="auto"/>
        <w:bottom w:val="none" w:sz="0" w:space="0" w:color="auto"/>
        <w:right w:val="none" w:sz="0" w:space="0" w:color="auto"/>
      </w:divBdr>
      <w:divsChild>
        <w:div w:id="1105689039">
          <w:marLeft w:val="0"/>
          <w:marRight w:val="0"/>
          <w:marTop w:val="0"/>
          <w:marBottom w:val="0"/>
          <w:divBdr>
            <w:top w:val="none" w:sz="0" w:space="0" w:color="auto"/>
            <w:left w:val="none" w:sz="0" w:space="0" w:color="auto"/>
            <w:bottom w:val="none" w:sz="0" w:space="0" w:color="auto"/>
            <w:right w:val="none" w:sz="0" w:space="0" w:color="auto"/>
          </w:divBdr>
        </w:div>
        <w:div w:id="1314718195">
          <w:marLeft w:val="0"/>
          <w:marRight w:val="0"/>
          <w:marTop w:val="0"/>
          <w:marBottom w:val="0"/>
          <w:divBdr>
            <w:top w:val="none" w:sz="0" w:space="0" w:color="auto"/>
            <w:left w:val="none" w:sz="0" w:space="0" w:color="auto"/>
            <w:bottom w:val="none" w:sz="0" w:space="0" w:color="auto"/>
            <w:right w:val="none" w:sz="0" w:space="0" w:color="auto"/>
          </w:divBdr>
        </w:div>
      </w:divsChild>
    </w:div>
    <w:div w:id="971444907">
      <w:bodyDiv w:val="1"/>
      <w:marLeft w:val="0"/>
      <w:marRight w:val="0"/>
      <w:marTop w:val="0"/>
      <w:marBottom w:val="0"/>
      <w:divBdr>
        <w:top w:val="none" w:sz="0" w:space="0" w:color="auto"/>
        <w:left w:val="none" w:sz="0" w:space="0" w:color="auto"/>
        <w:bottom w:val="none" w:sz="0" w:space="0" w:color="auto"/>
        <w:right w:val="none" w:sz="0" w:space="0" w:color="auto"/>
      </w:divBdr>
    </w:div>
    <w:div w:id="975640331">
      <w:bodyDiv w:val="1"/>
      <w:marLeft w:val="0"/>
      <w:marRight w:val="0"/>
      <w:marTop w:val="0"/>
      <w:marBottom w:val="0"/>
      <w:divBdr>
        <w:top w:val="none" w:sz="0" w:space="0" w:color="auto"/>
        <w:left w:val="none" w:sz="0" w:space="0" w:color="auto"/>
        <w:bottom w:val="none" w:sz="0" w:space="0" w:color="auto"/>
        <w:right w:val="none" w:sz="0" w:space="0" w:color="auto"/>
      </w:divBdr>
    </w:div>
    <w:div w:id="1062946615">
      <w:bodyDiv w:val="1"/>
      <w:marLeft w:val="0"/>
      <w:marRight w:val="0"/>
      <w:marTop w:val="0"/>
      <w:marBottom w:val="0"/>
      <w:divBdr>
        <w:top w:val="none" w:sz="0" w:space="0" w:color="auto"/>
        <w:left w:val="none" w:sz="0" w:space="0" w:color="auto"/>
        <w:bottom w:val="none" w:sz="0" w:space="0" w:color="auto"/>
        <w:right w:val="none" w:sz="0" w:space="0" w:color="auto"/>
      </w:divBdr>
    </w:div>
    <w:div w:id="1070956212">
      <w:bodyDiv w:val="1"/>
      <w:marLeft w:val="0"/>
      <w:marRight w:val="0"/>
      <w:marTop w:val="0"/>
      <w:marBottom w:val="0"/>
      <w:divBdr>
        <w:top w:val="none" w:sz="0" w:space="0" w:color="auto"/>
        <w:left w:val="none" w:sz="0" w:space="0" w:color="auto"/>
        <w:bottom w:val="none" w:sz="0" w:space="0" w:color="auto"/>
        <w:right w:val="none" w:sz="0" w:space="0" w:color="auto"/>
      </w:divBdr>
    </w:div>
    <w:div w:id="1252204133">
      <w:bodyDiv w:val="1"/>
      <w:marLeft w:val="0"/>
      <w:marRight w:val="0"/>
      <w:marTop w:val="0"/>
      <w:marBottom w:val="0"/>
      <w:divBdr>
        <w:top w:val="none" w:sz="0" w:space="0" w:color="auto"/>
        <w:left w:val="none" w:sz="0" w:space="0" w:color="auto"/>
        <w:bottom w:val="none" w:sz="0" w:space="0" w:color="auto"/>
        <w:right w:val="none" w:sz="0" w:space="0" w:color="auto"/>
      </w:divBdr>
    </w:div>
    <w:div w:id="1330136545">
      <w:bodyDiv w:val="1"/>
      <w:marLeft w:val="0"/>
      <w:marRight w:val="0"/>
      <w:marTop w:val="0"/>
      <w:marBottom w:val="0"/>
      <w:divBdr>
        <w:top w:val="none" w:sz="0" w:space="0" w:color="auto"/>
        <w:left w:val="none" w:sz="0" w:space="0" w:color="auto"/>
        <w:bottom w:val="none" w:sz="0" w:space="0" w:color="auto"/>
        <w:right w:val="none" w:sz="0" w:space="0" w:color="auto"/>
      </w:divBdr>
    </w:div>
    <w:div w:id="1333142542">
      <w:bodyDiv w:val="1"/>
      <w:marLeft w:val="0"/>
      <w:marRight w:val="0"/>
      <w:marTop w:val="0"/>
      <w:marBottom w:val="0"/>
      <w:divBdr>
        <w:top w:val="none" w:sz="0" w:space="0" w:color="auto"/>
        <w:left w:val="none" w:sz="0" w:space="0" w:color="auto"/>
        <w:bottom w:val="none" w:sz="0" w:space="0" w:color="auto"/>
        <w:right w:val="none" w:sz="0" w:space="0" w:color="auto"/>
      </w:divBdr>
    </w:div>
    <w:div w:id="1418014527">
      <w:bodyDiv w:val="1"/>
      <w:marLeft w:val="0"/>
      <w:marRight w:val="0"/>
      <w:marTop w:val="0"/>
      <w:marBottom w:val="0"/>
      <w:divBdr>
        <w:top w:val="none" w:sz="0" w:space="0" w:color="auto"/>
        <w:left w:val="none" w:sz="0" w:space="0" w:color="auto"/>
        <w:bottom w:val="none" w:sz="0" w:space="0" w:color="auto"/>
        <w:right w:val="none" w:sz="0" w:space="0" w:color="auto"/>
      </w:divBdr>
      <w:divsChild>
        <w:div w:id="1132215356">
          <w:marLeft w:val="0"/>
          <w:marRight w:val="0"/>
          <w:marTop w:val="0"/>
          <w:marBottom w:val="0"/>
          <w:divBdr>
            <w:top w:val="none" w:sz="0" w:space="0" w:color="auto"/>
            <w:left w:val="none" w:sz="0" w:space="0" w:color="auto"/>
            <w:bottom w:val="none" w:sz="0" w:space="0" w:color="auto"/>
            <w:right w:val="none" w:sz="0" w:space="0" w:color="auto"/>
          </w:divBdr>
          <w:divsChild>
            <w:div w:id="12504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71287">
      <w:bodyDiv w:val="1"/>
      <w:marLeft w:val="0"/>
      <w:marRight w:val="0"/>
      <w:marTop w:val="0"/>
      <w:marBottom w:val="0"/>
      <w:divBdr>
        <w:top w:val="none" w:sz="0" w:space="0" w:color="auto"/>
        <w:left w:val="none" w:sz="0" w:space="0" w:color="auto"/>
        <w:bottom w:val="none" w:sz="0" w:space="0" w:color="auto"/>
        <w:right w:val="none" w:sz="0" w:space="0" w:color="auto"/>
      </w:divBdr>
      <w:divsChild>
        <w:div w:id="1591044426">
          <w:marLeft w:val="0"/>
          <w:marRight w:val="0"/>
          <w:marTop w:val="0"/>
          <w:marBottom w:val="0"/>
          <w:divBdr>
            <w:top w:val="none" w:sz="0" w:space="0" w:color="auto"/>
            <w:left w:val="none" w:sz="0" w:space="0" w:color="auto"/>
            <w:bottom w:val="none" w:sz="0" w:space="0" w:color="auto"/>
            <w:right w:val="none" w:sz="0" w:space="0" w:color="auto"/>
          </w:divBdr>
          <w:divsChild>
            <w:div w:id="2440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5572">
      <w:bodyDiv w:val="1"/>
      <w:marLeft w:val="0"/>
      <w:marRight w:val="0"/>
      <w:marTop w:val="0"/>
      <w:marBottom w:val="0"/>
      <w:divBdr>
        <w:top w:val="none" w:sz="0" w:space="0" w:color="auto"/>
        <w:left w:val="none" w:sz="0" w:space="0" w:color="auto"/>
        <w:bottom w:val="none" w:sz="0" w:space="0" w:color="auto"/>
        <w:right w:val="none" w:sz="0" w:space="0" w:color="auto"/>
      </w:divBdr>
    </w:div>
    <w:div w:id="167545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ougiefresh/Dropbox/Appraisals/report-templates/land-repor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166E89-8582-4612-9AE5-69BFFB674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land-report-template.dotx</Template>
  <TotalTime>59</TotalTime>
  <Pages>43</Pages>
  <Words>4482</Words>
  <Characters>25550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29973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doug</dc:creator>
  <cp:keywords/>
  <dc:description/>
  <cp:lastModifiedBy>Doug Lasater</cp:lastModifiedBy>
  <cp:revision>31</cp:revision>
  <cp:lastPrinted>2024-12-26T19:49:00Z</cp:lastPrinted>
  <dcterms:created xsi:type="dcterms:W3CDTF">2025-01-04T03:53:00Z</dcterms:created>
  <dcterms:modified xsi:type="dcterms:W3CDTF">2025-01-05T04:00:00Z</dcterms:modified>
</cp:coreProperties>
</file>