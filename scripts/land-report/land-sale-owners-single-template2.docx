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FA30E" w14:textId="1973003B" w:rsidR="003D08B0" w:rsidRDefault="003D08B0" w:rsidP="0062574E">
      <w:r>
        <w:t>{#owners}</w:t>
      </w:r>
    </w:p>
    <w:p w14:paraId="4B491AA0" w14:textId="727D2BBD" w:rsidR="0062574E" w:rsidRDefault="005C03CA" w:rsidP="0062574E">
      <w:r>
        <w:t>{</w:t>
      </w:r>
      <w:r w:rsidR="0062574E">
        <w:t>name</w:t>
      </w:r>
      <w:r>
        <w:t>}</w:t>
      </w:r>
      <w:r w:rsidR="0062574E">
        <w:tab/>
      </w:r>
      <w:r w:rsidR="0062574E">
        <w:tab/>
      </w:r>
      <w:r>
        <w:t>{</w:t>
      </w:r>
      <w:r w:rsidR="0062574E">
        <w:t>shares</w:t>
      </w:r>
      <w:r>
        <w:t>}</w:t>
      </w:r>
      <w:r w:rsidR="0062574E">
        <w:t xml:space="preserve"> shares or </w:t>
      </w:r>
      <w:r>
        <w:t>{</w:t>
      </w:r>
      <w:r w:rsidR="0062574E" w:rsidRPr="00734300">
        <w:t>acres</w:t>
      </w:r>
      <w:r>
        <w:t>}</w:t>
      </w:r>
      <w:r w:rsidR="0062574E">
        <w:t xml:space="preserve"> </w:t>
      </w:r>
      <w:r w:rsidR="0062574E" w:rsidRPr="00734300">
        <w:t>acres</w:t>
      </w:r>
    </w:p>
    <w:p w14:paraId="223240CB" w14:textId="314C8D4C" w:rsidR="001C6831" w:rsidRPr="0062574E" w:rsidRDefault="003D08B0" w:rsidP="0062574E">
      <w:r>
        <w:t>{/owners}</w:t>
      </w:r>
    </w:p>
    <w:sectPr w:rsidR="001C6831" w:rsidRPr="00625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61"/>
    <w:rsid w:val="001C6831"/>
    <w:rsid w:val="001F2861"/>
    <w:rsid w:val="002A5769"/>
    <w:rsid w:val="003D08B0"/>
    <w:rsid w:val="003D5B47"/>
    <w:rsid w:val="0043163C"/>
    <w:rsid w:val="005C03CA"/>
    <w:rsid w:val="0062574E"/>
    <w:rsid w:val="008F2C0A"/>
    <w:rsid w:val="009B1E35"/>
    <w:rsid w:val="00BE5689"/>
    <w:rsid w:val="00CE1573"/>
    <w:rsid w:val="00FA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C3E2"/>
  <w15:chartTrackingRefBased/>
  <w15:docId w15:val="{90FE98F1-C310-E243-A685-2E3EEB505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74E"/>
    <w:pPr>
      <w:widowControl w:val="0"/>
      <w:autoSpaceDE w:val="0"/>
      <w:autoSpaceDN w:val="0"/>
      <w:adjustRightInd w:val="0"/>
    </w:pPr>
    <w:rPr>
      <w:rFonts w:ascii="Univers" w:eastAsia="Times New Roman" w:hAnsi="Univers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E35"/>
    <w:pPr>
      <w:keepNext/>
      <w:keepLines/>
      <w:widowControl/>
      <w:autoSpaceDE/>
      <w:autoSpaceDN/>
      <w:adjustRightInd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E35"/>
    <w:pPr>
      <w:keepNext/>
      <w:keepLines/>
      <w:widowControl/>
      <w:autoSpaceDE/>
      <w:autoSpaceDN/>
      <w:adjustRightInd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E35"/>
    <w:pPr>
      <w:keepNext/>
      <w:keepLines/>
      <w:widowControl/>
      <w:autoSpaceDE/>
      <w:autoSpaceDN/>
      <w:adjustRightInd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E35"/>
    <w:pPr>
      <w:keepNext/>
      <w:keepLines/>
      <w:widowControl/>
      <w:autoSpaceDE/>
      <w:autoSpaceDN/>
      <w:adjustRightInd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E35"/>
    <w:pPr>
      <w:keepNext/>
      <w:keepLines/>
      <w:widowControl/>
      <w:autoSpaceDE/>
      <w:autoSpaceDN/>
      <w:adjustRightInd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E35"/>
    <w:pPr>
      <w:keepNext/>
      <w:keepLines/>
      <w:widowControl/>
      <w:autoSpaceDE/>
      <w:autoSpaceDN/>
      <w:adjustRightInd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E35"/>
    <w:pPr>
      <w:keepNext/>
      <w:keepLines/>
      <w:widowControl/>
      <w:autoSpaceDE/>
      <w:autoSpaceDN/>
      <w:adjustRightInd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E35"/>
    <w:pPr>
      <w:keepNext/>
      <w:keepLines/>
      <w:widowControl/>
      <w:autoSpaceDE/>
      <w:autoSpaceDN/>
      <w:adjustRightInd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E35"/>
    <w:pPr>
      <w:keepNext/>
      <w:keepLines/>
      <w:widowControl/>
      <w:autoSpaceDE/>
      <w:autoSpaceDN/>
      <w:adjustRightInd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E35"/>
    <w:pPr>
      <w:widowControl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B1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E35"/>
    <w:pPr>
      <w:widowControl/>
      <w:numPr>
        <w:ilvl w:val="1"/>
      </w:numPr>
      <w:autoSpaceDE/>
      <w:autoSpaceDN/>
      <w:adjustRightInd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B1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E35"/>
    <w:pPr>
      <w:widowControl/>
      <w:autoSpaceDE/>
      <w:autoSpaceDN/>
      <w:adjustRightInd/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B1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E35"/>
    <w:pPr>
      <w:widowControl/>
      <w:autoSpaceDE/>
      <w:autoSpaceDN/>
      <w:adjustRightInd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B1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E3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adjustRightInd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ougiefresh/Dropbox/Appraisals/report-templates/land-sale-single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land-sale-single-template.dotx</Template>
  <TotalTime>3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</dc:creator>
  <cp:keywords/>
  <dc:description/>
  <cp:lastModifiedBy>Doug Lasater</cp:lastModifiedBy>
  <cp:revision>4</cp:revision>
  <dcterms:created xsi:type="dcterms:W3CDTF">2025-01-04T03:53:00Z</dcterms:created>
  <dcterms:modified xsi:type="dcterms:W3CDTF">2025-01-05T01:34:00Z</dcterms:modified>
</cp:coreProperties>
</file>