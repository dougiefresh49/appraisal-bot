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C202A" w14:textId="2B50C8BA" w:rsidR="00C11F7E" w:rsidRDefault="00C11F7E" w:rsidP="009B1E35">
      <w:r>
        <w:t>{#sales}</w:t>
      </w:r>
    </w:p>
    <w:p w14:paraId="42790586" w14:textId="63912A7F" w:rsidR="009B1E35" w:rsidRPr="009B1E35" w:rsidRDefault="009B1E35" w:rsidP="009B1E35">
      <w:pPr>
        <w:rPr>
          <w:b/>
          <w:bCs/>
          <w:u w:val="single"/>
        </w:rPr>
      </w:pPr>
      <w:r>
        <w:t xml:space="preserve">LAND SALE NUMBER </w:t>
      </w:r>
      <w:r w:rsidR="00C11F7E">
        <w:t>{</w:t>
      </w:r>
      <w:r>
        <w:t>number</w:t>
      </w:r>
      <w:r w:rsidR="00C11F7E">
        <w:t>}</w:t>
      </w:r>
    </w:p>
    <w:p w14:paraId="37D5BA46" w14:textId="531840BF" w:rsidR="00CE1573" w:rsidRDefault="00CE1573" w:rsidP="00CE1573">
      <w:r>
        <w:t>Location:</w:t>
      </w:r>
      <w:r>
        <w:tab/>
      </w:r>
      <w:r>
        <w:tab/>
      </w:r>
      <w:r>
        <w:tab/>
      </w:r>
      <w:r w:rsidR="00C11F7E">
        <w:t>{</w:t>
      </w:r>
      <w:r>
        <w:t>location</w:t>
      </w:r>
      <w:r w:rsidR="00C11F7E">
        <w:t>}</w:t>
      </w:r>
    </w:p>
    <w:p w14:paraId="1D57EC0B" w14:textId="6478CDD4" w:rsidR="00CE1573" w:rsidRDefault="00CE1573" w:rsidP="00CE1573">
      <w:r>
        <w:t>Legal Description:</w:t>
      </w:r>
      <w:r>
        <w:tab/>
      </w:r>
      <w:r>
        <w:tab/>
      </w:r>
      <w:r w:rsidR="00C11F7E">
        <w:t>{</w:t>
      </w:r>
      <w:proofErr w:type="spellStart"/>
      <w:r>
        <w:t>legalDescription</w:t>
      </w:r>
      <w:proofErr w:type="spellEnd"/>
      <w:r w:rsidR="00C11F7E">
        <w:t>}</w:t>
      </w:r>
    </w:p>
    <w:p w14:paraId="510728F4" w14:textId="77777777" w:rsidR="00CE1573" w:rsidRDefault="00CE1573" w:rsidP="00CE1573"/>
    <w:p w14:paraId="1ABAF302" w14:textId="097D342E" w:rsidR="00CE1573" w:rsidRDefault="00CE1573" w:rsidP="00CE1573">
      <w:r>
        <w:t>Date of Sale:</w:t>
      </w:r>
      <w:r>
        <w:tab/>
      </w:r>
      <w:r>
        <w:tab/>
      </w:r>
      <w:r w:rsidR="00C11F7E">
        <w:t>{</w:t>
      </w:r>
      <w:proofErr w:type="spellStart"/>
      <w:r>
        <w:t>dateOfSale</w:t>
      </w:r>
      <w:proofErr w:type="spellEnd"/>
      <w:r w:rsidR="00C11F7E">
        <w:t>}</w:t>
      </w:r>
    </w:p>
    <w:p w14:paraId="11094974" w14:textId="23478D59" w:rsidR="00CE1573" w:rsidRDefault="00CE1573" w:rsidP="00CE1573">
      <w:r>
        <w:t>Recorded:</w:t>
      </w:r>
      <w:r>
        <w:tab/>
      </w:r>
      <w:r>
        <w:tab/>
        <w:t xml:space="preserve"> </w:t>
      </w:r>
      <w:r>
        <w:tab/>
      </w:r>
      <w:r w:rsidR="00C11F7E">
        <w:t>{</w:t>
      </w:r>
      <w:proofErr w:type="spellStart"/>
      <w:r>
        <w:t>deedNumber</w:t>
      </w:r>
      <w:proofErr w:type="spellEnd"/>
      <w:r w:rsidR="00C11F7E">
        <w:t>}</w:t>
      </w:r>
    </w:p>
    <w:p w14:paraId="2C53A3AF" w14:textId="0B06517F" w:rsidR="00CE1573" w:rsidRDefault="00CE1573" w:rsidP="00CE1573">
      <w:r>
        <w:t>MLS Recording:</w:t>
      </w:r>
      <w:r>
        <w:tab/>
      </w:r>
      <w:r>
        <w:tab/>
      </w:r>
      <w:r w:rsidR="00C11F7E">
        <w:t>{</w:t>
      </w:r>
      <w:proofErr w:type="spellStart"/>
      <w:r>
        <w:t>mlsNumber</w:t>
      </w:r>
      <w:proofErr w:type="spellEnd"/>
      <w:r w:rsidR="00C11F7E">
        <w:t>}</w:t>
      </w:r>
    </w:p>
    <w:p w14:paraId="1FBB416D" w14:textId="0C713787" w:rsidR="00CE1573" w:rsidRDefault="00CE1573" w:rsidP="00CE1573">
      <w:r>
        <w:t>Grantor:</w:t>
      </w:r>
      <w:r>
        <w:tab/>
      </w:r>
      <w:r>
        <w:tab/>
      </w:r>
      <w:r>
        <w:tab/>
      </w:r>
      <w:r w:rsidR="00C11F7E">
        <w:t>{</w:t>
      </w:r>
      <w:r>
        <w:t>grantor</w:t>
      </w:r>
      <w:r w:rsidR="00C11F7E">
        <w:t>}</w:t>
      </w:r>
    </w:p>
    <w:p w14:paraId="6DC9A5B2" w14:textId="6E6BE6F8" w:rsidR="00CE1573" w:rsidRDefault="00CE1573" w:rsidP="00CE1573">
      <w:r>
        <w:t>Grantee:</w:t>
      </w:r>
      <w:r>
        <w:tab/>
      </w:r>
      <w:r>
        <w:tab/>
      </w:r>
      <w:r>
        <w:tab/>
      </w:r>
      <w:r w:rsidR="00C11F7E">
        <w:t>{</w:t>
      </w:r>
      <w:r>
        <w:t>grantee</w:t>
      </w:r>
      <w:r w:rsidR="00C11F7E">
        <w:t>}</w:t>
      </w:r>
    </w:p>
    <w:p w14:paraId="6BE69938" w14:textId="77777777" w:rsidR="00CE1573" w:rsidRDefault="00CE1573" w:rsidP="00CE1573"/>
    <w:p w14:paraId="0890E76B" w14:textId="3C88A963" w:rsidR="00CE1573" w:rsidRDefault="00CE1573" w:rsidP="00CE1573">
      <w:r>
        <w:t>Consideration:</w:t>
      </w:r>
      <w:r>
        <w:tab/>
      </w:r>
      <w:r>
        <w:tab/>
      </w:r>
      <w:r w:rsidR="00C11F7E">
        <w:t>{</w:t>
      </w:r>
      <w:r>
        <w:t>consideration</w:t>
      </w:r>
      <w:r w:rsidR="00C11F7E">
        <w:t>}</w:t>
      </w:r>
    </w:p>
    <w:p w14:paraId="3A0AA0E7" w14:textId="61D70704" w:rsidR="00CE1573" w:rsidRDefault="00CE1573" w:rsidP="00CE1573">
      <w:r>
        <w:t>Terms:</w:t>
      </w:r>
      <w:r>
        <w:tab/>
      </w:r>
      <w:r>
        <w:tab/>
      </w:r>
      <w:r>
        <w:tab/>
      </w:r>
      <w:r w:rsidR="00C11F7E">
        <w:t>{</w:t>
      </w:r>
      <w:r>
        <w:t>terms</w:t>
      </w:r>
      <w:r w:rsidR="00C11F7E">
        <w:t>}</w:t>
      </w:r>
    </w:p>
    <w:p w14:paraId="44CB9E20" w14:textId="11350C4F" w:rsidR="00CE1573" w:rsidRDefault="00CE1573" w:rsidP="00CE1573">
      <w:r>
        <w:t>Unit Price:</w:t>
      </w:r>
      <w:r>
        <w:tab/>
      </w:r>
      <w:r>
        <w:tab/>
      </w:r>
      <w:r>
        <w:tab/>
      </w:r>
      <w:r w:rsidR="00C11F7E">
        <w:t>{</w:t>
      </w:r>
      <w:proofErr w:type="spellStart"/>
      <w:r>
        <w:t>pricePerAcre</w:t>
      </w:r>
      <w:proofErr w:type="spellEnd"/>
      <w:r w:rsidR="00C11F7E">
        <w:t>}</w:t>
      </w:r>
      <w:r>
        <w:t>/acre</w:t>
      </w:r>
    </w:p>
    <w:p w14:paraId="527E1428" w14:textId="77777777" w:rsidR="00CE1573" w:rsidRDefault="00CE1573" w:rsidP="00CE1573"/>
    <w:p w14:paraId="49D816E6" w14:textId="77777777" w:rsidR="00CE1573" w:rsidRDefault="00CE1573" w:rsidP="00CE1573">
      <w:r>
        <w:t>PROPERTY DATA</w:t>
      </w:r>
    </w:p>
    <w:p w14:paraId="01F363A1" w14:textId="3B25DCBC" w:rsidR="00CE1573" w:rsidRDefault="00CE1573" w:rsidP="00CE1573">
      <w:r>
        <w:t>Property ID/CAD:</w:t>
      </w:r>
      <w:r>
        <w:tab/>
      </w:r>
      <w:r>
        <w:tab/>
      </w:r>
      <w:r w:rsidR="00C11F7E">
        <w:t>{</w:t>
      </w:r>
      <w:proofErr w:type="spellStart"/>
      <w:r>
        <w:t>propertyId</w:t>
      </w:r>
      <w:proofErr w:type="spellEnd"/>
      <w:r w:rsidR="00C11F7E">
        <w:t>}</w:t>
      </w:r>
    </w:p>
    <w:p w14:paraId="7141C471" w14:textId="3691EE51" w:rsidR="00CE1573" w:rsidRDefault="00CE1573" w:rsidP="00CE1573">
      <w:r>
        <w:t>Size:</w:t>
      </w:r>
      <w:r>
        <w:tab/>
      </w:r>
      <w:r>
        <w:tab/>
      </w:r>
      <w:r>
        <w:tab/>
      </w:r>
      <w:r>
        <w:tab/>
      </w:r>
      <w:r w:rsidR="00C11F7E">
        <w:t>{</w:t>
      </w:r>
      <w:r>
        <w:t>size</w:t>
      </w:r>
      <w:r w:rsidR="00C11F7E">
        <w:t>}</w:t>
      </w:r>
      <w:r>
        <w:t xml:space="preserve"> acres</w:t>
      </w:r>
    </w:p>
    <w:p w14:paraId="031A22A9" w14:textId="177060FC" w:rsidR="00CE1573" w:rsidRDefault="00CE1573" w:rsidP="00CE1573">
      <w:r>
        <w:t>Zoning:</w:t>
      </w:r>
      <w:r>
        <w:tab/>
      </w:r>
      <w:r>
        <w:tab/>
      </w:r>
      <w:r>
        <w:tab/>
      </w:r>
      <w:r w:rsidR="00C11F7E">
        <w:t>{</w:t>
      </w:r>
      <w:r>
        <w:t>zoning</w:t>
      </w:r>
      <w:r w:rsidR="00C11F7E">
        <w:t>}</w:t>
      </w:r>
    </w:p>
    <w:p w14:paraId="1CB05E53" w14:textId="4D4568EE" w:rsidR="00CE1573" w:rsidRDefault="00CE1573" w:rsidP="00CE1573">
      <w:r>
        <w:t>Utilities:</w:t>
      </w:r>
      <w:r>
        <w:tab/>
      </w:r>
      <w:r>
        <w:tab/>
      </w:r>
      <w:r>
        <w:tab/>
      </w:r>
      <w:r w:rsidR="00C11F7E">
        <w:t>{</w:t>
      </w:r>
      <w:r>
        <w:t>utilities</w:t>
      </w:r>
      <w:r w:rsidR="00C11F7E">
        <w:t>}</w:t>
      </w:r>
    </w:p>
    <w:p w14:paraId="351F6115" w14:textId="7AD753F0" w:rsidR="00CE1573" w:rsidRDefault="00CE1573" w:rsidP="00CE1573">
      <w:r>
        <w:t>Road Frontage:</w:t>
      </w:r>
      <w:r>
        <w:tab/>
      </w:r>
      <w:r>
        <w:tab/>
      </w:r>
      <w:r w:rsidR="00C11F7E">
        <w:t>{</w:t>
      </w:r>
      <w:proofErr w:type="spellStart"/>
      <w:r>
        <w:t>roadFrontage</w:t>
      </w:r>
      <w:proofErr w:type="spellEnd"/>
      <w:r w:rsidR="00C11F7E">
        <w:t>}</w:t>
      </w:r>
    </w:p>
    <w:p w14:paraId="0FDC45B0" w14:textId="31BC2A74" w:rsidR="00CE1573" w:rsidRDefault="00CE1573" w:rsidP="00CE1573">
      <w:r>
        <w:t>Terrain:</w:t>
      </w:r>
      <w:r>
        <w:tab/>
      </w:r>
      <w:r>
        <w:tab/>
      </w:r>
      <w:r>
        <w:tab/>
      </w:r>
      <w:r w:rsidR="00C11F7E">
        <w:t>{</w:t>
      </w:r>
      <w:r>
        <w:t>terrain</w:t>
      </w:r>
      <w:r w:rsidR="00C11F7E">
        <w:t>}</w:t>
      </w:r>
    </w:p>
    <w:p w14:paraId="106A295D" w14:textId="1AB57F2E" w:rsidR="00CE1573" w:rsidRDefault="00CE1573" w:rsidP="00CE1573">
      <w:r>
        <w:t>Flood Plain:</w:t>
      </w:r>
      <w:r>
        <w:tab/>
      </w:r>
      <w:r>
        <w:tab/>
      </w:r>
      <w:r>
        <w:tab/>
      </w:r>
      <w:r w:rsidR="00C11F7E">
        <w:t>{</w:t>
      </w:r>
      <w:proofErr w:type="spellStart"/>
      <w:r>
        <w:t>floodPlain</w:t>
      </w:r>
      <w:proofErr w:type="spellEnd"/>
      <w:r w:rsidR="00C11F7E">
        <w:t>}</w:t>
      </w:r>
    </w:p>
    <w:p w14:paraId="53C17FA5" w14:textId="3FDCD5C9" w:rsidR="00CE1573" w:rsidRDefault="00CE1573" w:rsidP="00CE1573">
      <w:r>
        <w:t>Easements:</w:t>
      </w:r>
      <w:r>
        <w:tab/>
      </w:r>
      <w:r>
        <w:tab/>
      </w:r>
      <w:r>
        <w:tab/>
      </w:r>
      <w:r w:rsidR="00C11F7E">
        <w:t>{</w:t>
      </w:r>
      <w:r>
        <w:t>easements</w:t>
      </w:r>
      <w:r w:rsidR="00C11F7E">
        <w:t>}</w:t>
      </w:r>
    </w:p>
    <w:p w14:paraId="414AB2E2" w14:textId="16026434" w:rsidR="00CE1573" w:rsidRDefault="00CE1573" w:rsidP="00CE1573">
      <w:r>
        <w:t>Improvements:</w:t>
      </w:r>
      <w:r>
        <w:tab/>
      </w:r>
      <w:r>
        <w:tab/>
      </w:r>
      <w:r w:rsidR="00C11F7E">
        <w:t>{</w:t>
      </w:r>
      <w:r>
        <w:t>improvements</w:t>
      </w:r>
      <w:r w:rsidR="00C11F7E">
        <w:t>}</w:t>
      </w:r>
    </w:p>
    <w:p w14:paraId="69BD6F0D" w14:textId="77777777" w:rsidR="00CE1573" w:rsidRDefault="00CE1573" w:rsidP="00CE1573"/>
    <w:p w14:paraId="235A3598" w14:textId="74CACCBE" w:rsidR="00CE1573" w:rsidRDefault="00CE1573" w:rsidP="00CE1573">
      <w:r>
        <w:t>Comments:</w:t>
      </w:r>
      <w:r>
        <w:tab/>
      </w:r>
      <w:r>
        <w:tab/>
      </w:r>
      <w:r>
        <w:tab/>
      </w:r>
      <w:r w:rsidR="00C11F7E">
        <w:t>{</w:t>
      </w:r>
      <w:r>
        <w:t>comments</w:t>
      </w:r>
      <w:r w:rsidR="00C11F7E">
        <w:t>}</w:t>
      </w:r>
    </w:p>
    <w:p w14:paraId="56C6C2F6" w14:textId="77777777" w:rsidR="00CE1573" w:rsidRDefault="00CE1573" w:rsidP="00CE1573"/>
    <w:p w14:paraId="05FDC544" w14:textId="231D9B86" w:rsidR="00734300" w:rsidRDefault="00CE1573" w:rsidP="00CE1573">
      <w:r>
        <w:t>Source:</w:t>
      </w:r>
      <w:r>
        <w:tab/>
      </w:r>
      <w:r>
        <w:tab/>
      </w:r>
      <w:r>
        <w:tab/>
      </w:r>
      <w:r w:rsidR="00C11F7E">
        <w:t>{</w:t>
      </w:r>
      <w:r>
        <w:t>source</w:t>
      </w:r>
      <w:r w:rsidR="00C11F7E">
        <w:t>}</w:t>
      </w:r>
    </w:p>
    <w:p w14:paraId="665293D1" w14:textId="4FF8811A" w:rsidR="000C4630" w:rsidRDefault="00C11F7E" w:rsidP="00CE1573">
      <w:r>
        <w:t>{/sales}</w:t>
      </w:r>
    </w:p>
    <w:p w14:paraId="0386D449" w14:textId="77777777" w:rsidR="000C4630" w:rsidRDefault="000C4630" w:rsidP="00CE1573"/>
    <w:sectPr w:rsidR="000C4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61"/>
    <w:rsid w:val="000C4630"/>
    <w:rsid w:val="001C6831"/>
    <w:rsid w:val="001F2861"/>
    <w:rsid w:val="002A5769"/>
    <w:rsid w:val="003D5B47"/>
    <w:rsid w:val="0043163C"/>
    <w:rsid w:val="00734300"/>
    <w:rsid w:val="008F2C0A"/>
    <w:rsid w:val="009B1E35"/>
    <w:rsid w:val="00BE5689"/>
    <w:rsid w:val="00C11F7E"/>
    <w:rsid w:val="00CE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C3E2"/>
  <w15:chartTrackingRefBased/>
  <w15:docId w15:val="{90FE98F1-C310-E243-A685-2E3EEB505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E35"/>
    <w:pPr>
      <w:widowControl w:val="0"/>
      <w:autoSpaceDE w:val="0"/>
      <w:autoSpaceDN w:val="0"/>
      <w:adjustRightInd w:val="0"/>
    </w:pPr>
    <w:rPr>
      <w:rFonts w:ascii="Univers" w:eastAsia="Times New Roman" w:hAnsi="Univers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E35"/>
    <w:pPr>
      <w:keepNext/>
      <w:keepLines/>
      <w:widowControl/>
      <w:autoSpaceDE/>
      <w:autoSpaceDN/>
      <w:adjustRightInd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E35"/>
    <w:pPr>
      <w:keepNext/>
      <w:keepLines/>
      <w:widowControl/>
      <w:autoSpaceDE/>
      <w:autoSpaceDN/>
      <w:adjustRightInd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E35"/>
    <w:pPr>
      <w:keepNext/>
      <w:keepLines/>
      <w:widowControl/>
      <w:autoSpaceDE/>
      <w:autoSpaceDN/>
      <w:adjustRightInd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E35"/>
    <w:pPr>
      <w:keepNext/>
      <w:keepLines/>
      <w:widowControl/>
      <w:autoSpaceDE/>
      <w:autoSpaceDN/>
      <w:adjustRightInd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E35"/>
    <w:pPr>
      <w:keepNext/>
      <w:keepLines/>
      <w:widowControl/>
      <w:autoSpaceDE/>
      <w:autoSpaceDN/>
      <w:adjustRightInd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E35"/>
    <w:pPr>
      <w:keepNext/>
      <w:keepLines/>
      <w:widowControl/>
      <w:autoSpaceDE/>
      <w:autoSpaceDN/>
      <w:adjustRightInd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E35"/>
    <w:pPr>
      <w:keepNext/>
      <w:keepLines/>
      <w:widowControl/>
      <w:autoSpaceDE/>
      <w:autoSpaceDN/>
      <w:adjustRightInd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E35"/>
    <w:pPr>
      <w:keepNext/>
      <w:keepLines/>
      <w:widowControl/>
      <w:autoSpaceDE/>
      <w:autoSpaceDN/>
      <w:adjustRightInd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E35"/>
    <w:pPr>
      <w:keepNext/>
      <w:keepLines/>
      <w:widowControl/>
      <w:autoSpaceDE/>
      <w:autoSpaceDN/>
      <w:adjustRightInd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E35"/>
    <w:pPr>
      <w:widowControl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B1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E35"/>
    <w:pPr>
      <w:widowControl/>
      <w:numPr>
        <w:ilvl w:val="1"/>
      </w:numPr>
      <w:autoSpaceDE/>
      <w:autoSpaceDN/>
      <w:adjustRightInd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B1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E35"/>
    <w:pPr>
      <w:widowControl/>
      <w:autoSpaceDE/>
      <w:autoSpaceDN/>
      <w:adjustRightInd/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B1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E35"/>
    <w:pPr>
      <w:widowControl/>
      <w:autoSpaceDE/>
      <w:autoSpaceDN/>
      <w:adjustRightInd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B1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E3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adjustRightInd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ougiefresh/Dropbox/Appraisals/report-templates/land-sale-single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land-sale-single-template.dotx</Template>
  <TotalTime>7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</dc:creator>
  <cp:keywords/>
  <dc:description/>
  <cp:lastModifiedBy>Doug Lasater</cp:lastModifiedBy>
  <cp:revision>4</cp:revision>
  <dcterms:created xsi:type="dcterms:W3CDTF">2025-01-04T03:53:00Z</dcterms:created>
  <dcterms:modified xsi:type="dcterms:W3CDTF">2025-01-05T01:18:00Z</dcterms:modified>
</cp:coreProperties>
</file>